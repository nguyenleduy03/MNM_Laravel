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B5E5" w14:textId="77777777" w:rsidR="00410926" w:rsidRPr="00F93EB7" w:rsidRDefault="00410926" w:rsidP="003534DF">
      <w:pPr>
        <w:spacing w:beforeLines="30" w:before="72" w:afterLines="30" w:after="72"/>
        <w:jc w:val="center"/>
      </w:pPr>
      <w:r w:rsidRPr="00F93EB7">
        <w:t>TRƯỜNG ĐẠI HỌC TRÀ VINH</w:t>
      </w:r>
    </w:p>
    <w:p w14:paraId="4487E9DC" w14:textId="77777777" w:rsidR="003B13A1" w:rsidRPr="00F93EB7" w:rsidRDefault="001017AF" w:rsidP="003534DF">
      <w:pPr>
        <w:spacing w:beforeLines="30" w:before="72" w:afterLines="30" w:after="72"/>
        <w:jc w:val="center"/>
      </w:pPr>
      <w:r>
        <w:t>TRƯỜNG</w:t>
      </w:r>
      <w:r w:rsidR="003B13A1" w:rsidRPr="00F93EB7">
        <w:t xml:space="preserve"> KỸ THUẬT VÀ CÔNG NGHỆ</w:t>
      </w:r>
    </w:p>
    <w:p w14:paraId="2D236454" w14:textId="77777777" w:rsidR="00410926" w:rsidRPr="00F93EB7" w:rsidRDefault="001017AF" w:rsidP="003534DF">
      <w:pPr>
        <w:spacing w:beforeLines="30" w:before="72" w:afterLines="30" w:after="72"/>
        <w:jc w:val="center"/>
        <w:rPr>
          <w:b/>
        </w:rPr>
      </w:pPr>
      <w:r>
        <w:rPr>
          <w:b/>
        </w:rPr>
        <w:t>KHOA</w:t>
      </w:r>
      <w:r w:rsidR="00410926" w:rsidRPr="00F93EB7">
        <w:rPr>
          <w:b/>
        </w:rPr>
        <w:t xml:space="preserve"> </w:t>
      </w:r>
      <w:r w:rsidR="008C4DDB" w:rsidRPr="00F93EB7">
        <w:rPr>
          <w:b/>
        </w:rPr>
        <w:t>CÔNG NGHỆ THÔNG TIN</w:t>
      </w:r>
    </w:p>
    <w:p w14:paraId="41CCC853" w14:textId="77777777" w:rsidR="00410926" w:rsidRPr="00F93EB7" w:rsidRDefault="00410926" w:rsidP="003534DF">
      <w:pPr>
        <w:spacing w:beforeLines="30" w:before="72" w:afterLines="30" w:after="72"/>
        <w:jc w:val="center"/>
        <w:rPr>
          <w:b/>
        </w:rPr>
      </w:pPr>
      <w:r w:rsidRPr="00F93EB7">
        <w:rPr>
          <w:b/>
        </w:rPr>
        <w:t>----------</w:t>
      </w:r>
      <w:r w:rsidRPr="00F93EB7">
        <w:rPr>
          <w:b/>
        </w:rPr>
        <w:sym w:font="Wingdings" w:char="F026"/>
      </w:r>
      <w:r w:rsidRPr="00F93EB7">
        <w:rPr>
          <w:b/>
        </w:rPr>
        <w:t>-----------</w:t>
      </w:r>
    </w:p>
    <w:p w14:paraId="682E01E0" w14:textId="77777777" w:rsidR="00410926" w:rsidRPr="00F93EB7" w:rsidRDefault="00410926" w:rsidP="003534DF">
      <w:pPr>
        <w:spacing w:beforeLines="30" w:before="72" w:afterLines="30" w:after="72"/>
        <w:jc w:val="center"/>
        <w:rPr>
          <w:b/>
        </w:rPr>
      </w:pPr>
    </w:p>
    <w:p w14:paraId="480AD387" w14:textId="77777777" w:rsidR="00410926" w:rsidRPr="00F93EB7" w:rsidRDefault="00410926" w:rsidP="003534DF">
      <w:pPr>
        <w:spacing w:beforeLines="30" w:before="72" w:afterLines="30" w:after="72"/>
        <w:jc w:val="center"/>
        <w:rPr>
          <w:b/>
        </w:rPr>
      </w:pPr>
    </w:p>
    <w:p w14:paraId="6261C41F" w14:textId="77777777" w:rsidR="00410926" w:rsidRPr="00F93EB7" w:rsidRDefault="00F6260D" w:rsidP="003534DF">
      <w:pPr>
        <w:spacing w:beforeLines="30" w:before="72" w:afterLines="30" w:after="72"/>
        <w:jc w:val="center"/>
        <w:rPr>
          <w:b/>
        </w:rPr>
      </w:pPr>
      <w:r w:rsidRPr="00F93EB7">
        <w:rPr>
          <w:b/>
          <w:noProof/>
        </w:rPr>
        <w:drawing>
          <wp:inline distT="0" distB="0" distL="0" distR="0" wp14:anchorId="31D0DE56" wp14:editId="34EE46FC">
            <wp:extent cx="647700" cy="647700"/>
            <wp:effectExtent l="1905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6147349.png"/>
                    <pic:cNvPicPr/>
                  </pic:nvPicPr>
                  <pic:blipFill>
                    <a:blip r:embed="rId8"/>
                    <a:stretch>
                      <a:fillRect/>
                    </a:stretch>
                  </pic:blipFill>
                  <pic:spPr>
                    <a:xfrm>
                      <a:off x="0" y="0"/>
                      <a:ext cx="647700" cy="647700"/>
                    </a:xfrm>
                    <a:prstGeom prst="rect">
                      <a:avLst/>
                    </a:prstGeom>
                  </pic:spPr>
                </pic:pic>
              </a:graphicData>
            </a:graphic>
          </wp:inline>
        </w:drawing>
      </w:r>
    </w:p>
    <w:p w14:paraId="5BADD08C" w14:textId="77777777" w:rsidR="008B34B7" w:rsidRPr="00F93EB7" w:rsidRDefault="008B34B7" w:rsidP="003534DF">
      <w:pPr>
        <w:spacing w:beforeLines="30" w:before="72" w:afterLines="30" w:after="72"/>
        <w:rPr>
          <w:b/>
        </w:rPr>
      </w:pPr>
    </w:p>
    <w:p w14:paraId="36266B4B" w14:textId="77777777" w:rsidR="00410926" w:rsidRPr="00F93EB7" w:rsidRDefault="00410926" w:rsidP="003534DF">
      <w:pPr>
        <w:spacing w:beforeLines="30" w:before="72" w:afterLines="30" w:after="72"/>
        <w:jc w:val="center"/>
        <w:rPr>
          <w:b/>
        </w:rPr>
      </w:pPr>
    </w:p>
    <w:p w14:paraId="7AEEED51" w14:textId="77777777" w:rsidR="00087014" w:rsidRPr="00F93EB7" w:rsidRDefault="00410926" w:rsidP="003534DF">
      <w:pPr>
        <w:spacing w:beforeLines="30" w:before="72" w:afterLines="30" w:after="72"/>
        <w:jc w:val="center"/>
        <w:rPr>
          <w:sz w:val="32"/>
          <w:szCs w:val="32"/>
        </w:rPr>
      </w:pPr>
      <w:r w:rsidRPr="00F93EB7">
        <w:rPr>
          <w:sz w:val="32"/>
          <w:szCs w:val="32"/>
        </w:rPr>
        <w:t>BÁO CÁO</w:t>
      </w:r>
      <w:r w:rsidR="000D1CEE" w:rsidRPr="00F93EB7">
        <w:rPr>
          <w:sz w:val="32"/>
          <w:szCs w:val="32"/>
        </w:rPr>
        <w:t xml:space="preserve"> </w:t>
      </w:r>
      <w:r w:rsidR="00CC663E" w:rsidRPr="00F93EB7">
        <w:rPr>
          <w:sz w:val="32"/>
          <w:szCs w:val="32"/>
        </w:rPr>
        <w:t xml:space="preserve">KẾT THÚC </w:t>
      </w:r>
      <w:r w:rsidR="00087014" w:rsidRPr="00F93EB7">
        <w:rPr>
          <w:sz w:val="32"/>
          <w:szCs w:val="32"/>
        </w:rPr>
        <w:t>MÔN HỌC</w:t>
      </w:r>
    </w:p>
    <w:p w14:paraId="3B132ACC" w14:textId="77777777" w:rsidR="00410926" w:rsidRPr="00F93EB7" w:rsidRDefault="0032141D" w:rsidP="003534DF">
      <w:pPr>
        <w:spacing w:beforeLines="30" w:before="72" w:afterLines="30" w:after="72"/>
        <w:jc w:val="center"/>
        <w:rPr>
          <w:sz w:val="32"/>
          <w:szCs w:val="32"/>
        </w:rPr>
      </w:pPr>
      <w:r>
        <w:rPr>
          <w:sz w:val="32"/>
          <w:szCs w:val="32"/>
        </w:rPr>
        <w:t>PHÁT TRIỂN ỨNG DỤNG WEB VỚI MÃ NGUỒN MỞ</w:t>
      </w:r>
    </w:p>
    <w:p w14:paraId="695D9D03" w14:textId="77777777" w:rsidR="00D82BCB" w:rsidRPr="00F93EB7" w:rsidRDefault="00D82BCB" w:rsidP="003534DF">
      <w:pPr>
        <w:spacing w:beforeLines="30" w:before="72" w:afterLines="30" w:after="72"/>
        <w:jc w:val="center"/>
        <w:rPr>
          <w:sz w:val="32"/>
          <w:szCs w:val="32"/>
        </w:rPr>
      </w:pPr>
    </w:p>
    <w:p w14:paraId="475D722D" w14:textId="77777777" w:rsidR="008B34B7" w:rsidRPr="00F93EB7" w:rsidRDefault="008B34B7" w:rsidP="003534DF">
      <w:pPr>
        <w:spacing w:beforeLines="30" w:before="72" w:afterLines="30" w:after="72"/>
        <w:jc w:val="center"/>
        <w:rPr>
          <w:sz w:val="32"/>
          <w:szCs w:val="32"/>
        </w:rPr>
      </w:pPr>
    </w:p>
    <w:p w14:paraId="66F20C60" w14:textId="77777777" w:rsidR="00F6260D" w:rsidRPr="00F93EB7" w:rsidRDefault="00F6260D" w:rsidP="003534DF">
      <w:pPr>
        <w:spacing w:beforeLines="30" w:before="72" w:afterLines="30" w:after="72"/>
        <w:jc w:val="center"/>
        <w:rPr>
          <w:sz w:val="32"/>
          <w:szCs w:val="32"/>
        </w:rPr>
      </w:pPr>
    </w:p>
    <w:p w14:paraId="6ED1AB85" w14:textId="4F061447" w:rsidR="00410926" w:rsidRPr="00F93EB7" w:rsidRDefault="00D82BCB" w:rsidP="003534DF">
      <w:pPr>
        <w:tabs>
          <w:tab w:val="right" w:leader="dot" w:pos="6521"/>
        </w:tabs>
        <w:spacing w:beforeLines="30" w:before="72" w:afterLines="30" w:after="72"/>
        <w:jc w:val="center"/>
        <w:rPr>
          <w:sz w:val="32"/>
          <w:szCs w:val="32"/>
        </w:rPr>
      </w:pPr>
      <w:r w:rsidRPr="00F93EB7">
        <w:rPr>
          <w:sz w:val="32"/>
          <w:szCs w:val="32"/>
        </w:rPr>
        <w:t>MÃ ĐỀ TÀI:</w:t>
      </w:r>
      <w:bookmarkStart w:id="0" w:name="_Hlk218810159"/>
      <w:r w:rsidR="006E05F3" w:rsidRPr="006E05F3">
        <w:rPr>
          <w:sz w:val="32"/>
          <w:szCs w:val="32"/>
        </w:rPr>
        <w:t xml:space="preserve"> </w:t>
      </w:r>
      <w:r w:rsidR="006E05F3">
        <w:rPr>
          <w:sz w:val="32"/>
          <w:szCs w:val="32"/>
        </w:rPr>
        <w:t>18</w:t>
      </w:r>
      <w:bookmarkEnd w:id="0"/>
    </w:p>
    <w:p w14:paraId="3C9A077B" w14:textId="77777777" w:rsidR="003E1DA9" w:rsidRDefault="00CC663E" w:rsidP="003E1DA9">
      <w:pPr>
        <w:tabs>
          <w:tab w:val="right" w:leader="dot" w:pos="8931"/>
        </w:tabs>
        <w:spacing w:beforeLines="30" w:before="72" w:afterLines="30" w:after="72"/>
        <w:jc w:val="center"/>
        <w:rPr>
          <w:b/>
          <w:bCs/>
          <w:sz w:val="32"/>
          <w:szCs w:val="32"/>
        </w:rPr>
      </w:pPr>
      <w:r w:rsidRPr="00F93EB7">
        <w:rPr>
          <w:b/>
          <w:sz w:val="32"/>
          <w:szCs w:val="32"/>
        </w:rPr>
        <w:t xml:space="preserve">ĐỀ TÀI: </w:t>
      </w:r>
      <w:bookmarkStart w:id="1" w:name="_Hlk218810169"/>
      <w:r w:rsidR="006E05F3">
        <w:rPr>
          <w:b/>
          <w:bCs/>
          <w:sz w:val="32"/>
          <w:szCs w:val="32"/>
        </w:rPr>
        <w:t>XÂY DỰNG HỆ</w:t>
      </w:r>
      <w:r w:rsidR="003E1DA9">
        <w:rPr>
          <w:b/>
          <w:bCs/>
          <w:sz w:val="32"/>
          <w:szCs w:val="32"/>
        </w:rPr>
        <w:t xml:space="preserve"> </w:t>
      </w:r>
      <w:r w:rsidR="006E05F3">
        <w:rPr>
          <w:b/>
          <w:bCs/>
          <w:sz w:val="32"/>
          <w:szCs w:val="32"/>
        </w:rPr>
        <w:t xml:space="preserve">THỐNG </w:t>
      </w:r>
    </w:p>
    <w:p w14:paraId="7640107A" w14:textId="092DC98E" w:rsidR="00410926" w:rsidRPr="003E1DA9" w:rsidRDefault="006E05F3" w:rsidP="003E1DA9">
      <w:pPr>
        <w:tabs>
          <w:tab w:val="right" w:leader="dot" w:pos="8931"/>
        </w:tabs>
        <w:spacing w:beforeLines="30" w:before="72" w:afterLines="30" w:after="72"/>
        <w:jc w:val="center"/>
        <w:rPr>
          <w:b/>
          <w:bCs/>
          <w:sz w:val="32"/>
          <w:szCs w:val="32"/>
        </w:rPr>
      </w:pPr>
      <w:r>
        <w:rPr>
          <w:b/>
          <w:bCs/>
          <w:sz w:val="32"/>
          <w:szCs w:val="32"/>
        </w:rPr>
        <w:t>HỖ TRỢ HỌC TẬP THÔNG MINH</w:t>
      </w:r>
      <w:bookmarkEnd w:id="1"/>
    </w:p>
    <w:p w14:paraId="12C50E09" w14:textId="77777777" w:rsidR="00410926" w:rsidRPr="00F93EB7" w:rsidRDefault="00410926" w:rsidP="003534DF">
      <w:pPr>
        <w:spacing w:beforeLines="30" w:before="72" w:afterLines="30" w:after="72"/>
        <w:rPr>
          <w:b/>
        </w:rPr>
      </w:pPr>
    </w:p>
    <w:p w14:paraId="2CB83089" w14:textId="77777777" w:rsidR="00410926" w:rsidRPr="00F93EB7" w:rsidRDefault="00410926" w:rsidP="003534DF">
      <w:pPr>
        <w:spacing w:beforeLines="30" w:before="72" w:afterLines="30" w:after="72"/>
        <w:rPr>
          <w:b/>
        </w:rPr>
      </w:pPr>
    </w:p>
    <w:p w14:paraId="312AB344" w14:textId="77777777" w:rsidR="00410926" w:rsidRPr="00F93EB7" w:rsidRDefault="00410926" w:rsidP="003534DF">
      <w:pPr>
        <w:spacing w:beforeLines="30" w:before="72" w:afterLines="30" w:after="72"/>
        <w:rPr>
          <w:b/>
        </w:rPr>
      </w:pPr>
    </w:p>
    <w:tbl>
      <w:tblPr>
        <w:tblW w:w="0" w:type="auto"/>
        <w:tblLook w:val="01E0" w:firstRow="1" w:lastRow="1" w:firstColumn="1" w:lastColumn="1" w:noHBand="0" w:noVBand="0"/>
      </w:tblPr>
      <w:tblGrid>
        <w:gridCol w:w="4788"/>
        <w:gridCol w:w="4251"/>
      </w:tblGrid>
      <w:tr w:rsidR="005D4A7E" w:rsidRPr="00F93EB7" w14:paraId="208E8856" w14:textId="77777777" w:rsidTr="003534DF">
        <w:tc>
          <w:tcPr>
            <w:tcW w:w="4788" w:type="dxa"/>
          </w:tcPr>
          <w:p w14:paraId="4E2BF3B8" w14:textId="77777777" w:rsidR="008C4DDB" w:rsidRPr="00F93EB7" w:rsidRDefault="008C4DDB" w:rsidP="003534DF">
            <w:pPr>
              <w:spacing w:beforeLines="30" w:before="72" w:afterLines="30" w:after="72"/>
              <w:rPr>
                <w:i/>
                <w:u w:val="single"/>
              </w:rPr>
            </w:pPr>
            <w:r w:rsidRPr="00F93EB7">
              <w:rPr>
                <w:i/>
                <w:u w:val="single"/>
              </w:rPr>
              <w:t>Gi</w:t>
            </w:r>
            <w:r w:rsidR="00087014" w:rsidRPr="00F93EB7">
              <w:rPr>
                <w:i/>
                <w:u w:val="single"/>
              </w:rPr>
              <w:t>ảng</w:t>
            </w:r>
            <w:r w:rsidRPr="00F93EB7">
              <w:rPr>
                <w:i/>
                <w:u w:val="single"/>
              </w:rPr>
              <w:t xml:space="preserve"> viên hướng dẫn</w:t>
            </w:r>
            <w:r w:rsidR="00087014" w:rsidRPr="00F93EB7">
              <w:rPr>
                <w:i/>
                <w:u w:val="single"/>
              </w:rPr>
              <w:t>:</w:t>
            </w:r>
            <w:r w:rsidRPr="00F93EB7">
              <w:rPr>
                <w:i/>
                <w:u w:val="single"/>
              </w:rPr>
              <w:t xml:space="preserve"> </w:t>
            </w:r>
          </w:p>
          <w:p w14:paraId="0731C6A5" w14:textId="77777777" w:rsidR="008C4DDB" w:rsidRPr="00F93EB7" w:rsidRDefault="008C4DDB" w:rsidP="003534DF">
            <w:pPr>
              <w:spacing w:beforeLines="30" w:before="72" w:afterLines="30" w:after="72"/>
              <w:rPr>
                <w:b/>
              </w:rPr>
            </w:pPr>
            <w:r w:rsidRPr="00F93EB7">
              <w:rPr>
                <w:b/>
              </w:rPr>
              <w:t>Họ và tên:</w:t>
            </w:r>
            <w:r w:rsidR="00CC663E" w:rsidRPr="00F93EB7">
              <w:rPr>
                <w:b/>
              </w:rPr>
              <w:t xml:space="preserve"> Phạm Thị Trúc Mai</w:t>
            </w:r>
          </w:p>
          <w:p w14:paraId="1B9E5187" w14:textId="77777777" w:rsidR="00CC663E" w:rsidRPr="00F93EB7" w:rsidRDefault="00CC663E" w:rsidP="003534DF">
            <w:pPr>
              <w:spacing w:beforeLines="30" w:before="72" w:afterLines="30" w:after="72"/>
            </w:pPr>
          </w:p>
        </w:tc>
        <w:tc>
          <w:tcPr>
            <w:tcW w:w="4251" w:type="dxa"/>
          </w:tcPr>
          <w:p w14:paraId="23AA7A9E" w14:textId="77777777" w:rsidR="005D4A7E" w:rsidRPr="00F93EB7" w:rsidRDefault="005D4A7E" w:rsidP="003534DF">
            <w:pPr>
              <w:spacing w:beforeLines="30" w:before="72" w:afterLines="30" w:after="72"/>
              <w:rPr>
                <w:i/>
                <w:u w:val="single"/>
              </w:rPr>
            </w:pPr>
            <w:r w:rsidRPr="00F93EB7">
              <w:rPr>
                <w:i/>
                <w:u w:val="single"/>
              </w:rPr>
              <w:t xml:space="preserve">Sinh viên </w:t>
            </w:r>
            <w:r w:rsidR="00CC663E" w:rsidRPr="00F93EB7">
              <w:rPr>
                <w:i/>
                <w:u w:val="single"/>
              </w:rPr>
              <w:t>thực hiện</w:t>
            </w:r>
            <w:r w:rsidRPr="00F93EB7">
              <w:rPr>
                <w:i/>
                <w:u w:val="single"/>
              </w:rPr>
              <w:t>:</w:t>
            </w:r>
          </w:p>
          <w:p w14:paraId="7F8B33BE" w14:textId="77777777" w:rsidR="006E05F3" w:rsidRDefault="006E05F3" w:rsidP="006E05F3">
            <w:pPr>
              <w:spacing w:before="72" w:after="72"/>
              <w:rPr>
                <w:b/>
                <w:bCs/>
              </w:rPr>
            </w:pPr>
            <w:r>
              <w:rPr>
                <w:b/>
                <w:bCs/>
              </w:rPr>
              <w:t>Nguyễn Lê Duy - 110122061</w:t>
            </w:r>
          </w:p>
          <w:p w14:paraId="1A4CFA4F" w14:textId="77777777" w:rsidR="006E05F3" w:rsidRDefault="006E05F3" w:rsidP="006E05F3">
            <w:pPr>
              <w:spacing w:before="72" w:after="72"/>
            </w:pPr>
            <w:r>
              <w:rPr>
                <w:b/>
                <w:bCs/>
              </w:rPr>
              <w:t>Phạm Trung Hiếu - 110122076</w:t>
            </w:r>
          </w:p>
          <w:p w14:paraId="162B6CF6" w14:textId="77777777" w:rsidR="006E05F3" w:rsidRDefault="006E05F3" w:rsidP="006E05F3">
            <w:pPr>
              <w:tabs>
                <w:tab w:val="right" w:pos="3819"/>
              </w:tabs>
              <w:spacing w:before="72" w:after="72"/>
              <w:rPr>
                <w:b/>
                <w:bCs/>
              </w:rPr>
            </w:pPr>
            <w:r>
              <w:rPr>
                <w:b/>
                <w:bCs/>
              </w:rPr>
              <w:t>Huỳnh Quốc Kiệt - 110122100</w:t>
            </w:r>
          </w:p>
          <w:p w14:paraId="3318AB6A" w14:textId="6334370C" w:rsidR="005D4A7E" w:rsidRPr="00F93EB7" w:rsidRDefault="005D4A7E" w:rsidP="00087014">
            <w:pPr>
              <w:tabs>
                <w:tab w:val="right" w:leader="dot" w:pos="3819"/>
              </w:tabs>
              <w:spacing w:beforeLines="30" w:before="72" w:afterLines="30" w:after="72"/>
            </w:pPr>
            <w:r w:rsidRPr="00F93EB7">
              <w:t>Lớp</w:t>
            </w:r>
            <w:r w:rsidR="00087014" w:rsidRPr="00F93EB7">
              <w:t xml:space="preserve"> theo TKB</w:t>
            </w:r>
            <w:r w:rsidRPr="00F93EB7">
              <w:t xml:space="preserve">: </w:t>
            </w:r>
            <w:r w:rsidR="006E05F3">
              <w:t>DA22TTD</w:t>
            </w:r>
          </w:p>
          <w:p w14:paraId="5474D14E" w14:textId="77777777" w:rsidR="00087014" w:rsidRPr="00F93EB7" w:rsidRDefault="00087014" w:rsidP="003534DF">
            <w:pPr>
              <w:spacing w:beforeLines="30" w:before="72" w:afterLines="30" w:after="72"/>
              <w:rPr>
                <w:b/>
              </w:rPr>
            </w:pPr>
          </w:p>
        </w:tc>
      </w:tr>
    </w:tbl>
    <w:p w14:paraId="17110D68" w14:textId="77777777" w:rsidR="00410926" w:rsidRPr="00F93EB7" w:rsidRDefault="00410926" w:rsidP="003534DF">
      <w:pPr>
        <w:spacing w:beforeLines="30" w:before="72" w:afterLines="30" w:after="72"/>
        <w:rPr>
          <w:b/>
        </w:rPr>
      </w:pPr>
    </w:p>
    <w:p w14:paraId="043C112C" w14:textId="77777777" w:rsidR="00E367C8" w:rsidRPr="00F93EB7" w:rsidRDefault="00E367C8" w:rsidP="00087014">
      <w:pPr>
        <w:tabs>
          <w:tab w:val="left" w:pos="3510"/>
        </w:tabs>
        <w:spacing w:beforeLines="30" w:before="72" w:afterLines="30" w:after="72"/>
      </w:pPr>
    </w:p>
    <w:p w14:paraId="0F6B75EA" w14:textId="77777777" w:rsidR="00087014" w:rsidRPr="00F93EB7" w:rsidRDefault="00087014" w:rsidP="00087014">
      <w:pPr>
        <w:tabs>
          <w:tab w:val="left" w:pos="3510"/>
        </w:tabs>
        <w:spacing w:beforeLines="30" w:before="72" w:afterLines="30" w:after="72"/>
        <w:rPr>
          <w:b/>
          <w:i/>
        </w:rPr>
      </w:pPr>
    </w:p>
    <w:p w14:paraId="28975CF0" w14:textId="77777777" w:rsidR="00E367C8" w:rsidRDefault="00E367C8" w:rsidP="003534DF">
      <w:pPr>
        <w:tabs>
          <w:tab w:val="left" w:pos="3510"/>
        </w:tabs>
        <w:spacing w:beforeLines="30" w:before="72" w:afterLines="30" w:after="72"/>
        <w:jc w:val="center"/>
        <w:rPr>
          <w:b/>
          <w:i/>
        </w:rPr>
      </w:pPr>
    </w:p>
    <w:p w14:paraId="51D52F3D" w14:textId="77777777" w:rsidR="00A67656" w:rsidRDefault="00A67656" w:rsidP="003534DF">
      <w:pPr>
        <w:tabs>
          <w:tab w:val="left" w:pos="3510"/>
        </w:tabs>
        <w:spacing w:beforeLines="30" w:before="72" w:afterLines="30" w:after="72"/>
        <w:jc w:val="center"/>
        <w:rPr>
          <w:b/>
          <w:i/>
        </w:rPr>
      </w:pPr>
    </w:p>
    <w:p w14:paraId="7A821F02" w14:textId="77777777" w:rsidR="00A67656" w:rsidRPr="00F93EB7" w:rsidRDefault="00A67656" w:rsidP="003534DF">
      <w:pPr>
        <w:tabs>
          <w:tab w:val="left" w:pos="3510"/>
        </w:tabs>
        <w:spacing w:beforeLines="30" w:before="72" w:afterLines="30" w:after="72"/>
        <w:jc w:val="center"/>
        <w:rPr>
          <w:b/>
          <w:i/>
        </w:rPr>
      </w:pPr>
    </w:p>
    <w:p w14:paraId="6CEC867C" w14:textId="7F106217" w:rsidR="00410926" w:rsidRPr="00F93EB7" w:rsidRDefault="001017AF" w:rsidP="003534DF">
      <w:pPr>
        <w:tabs>
          <w:tab w:val="left" w:pos="3510"/>
        </w:tabs>
        <w:spacing w:beforeLines="30" w:before="72" w:afterLines="30" w:after="72"/>
        <w:jc w:val="center"/>
        <w:rPr>
          <w:b/>
          <w:i/>
        </w:rPr>
        <w:sectPr w:rsidR="00410926" w:rsidRPr="00F93EB7" w:rsidSect="00124E14">
          <w:pgSz w:w="11907" w:h="16840" w:code="9"/>
          <w:pgMar w:top="1134" w:right="1134" w:bottom="1134" w:left="1701" w:header="567" w:footer="567" w:gutter="0"/>
          <w:pgBorders w:display="firstPage">
            <w:top w:val="twistedLines2" w:sz="18" w:space="4" w:color="auto"/>
            <w:left w:val="twistedLines2" w:sz="18" w:space="4" w:color="auto"/>
            <w:bottom w:val="twistedLines2" w:sz="18" w:space="4" w:color="auto"/>
            <w:right w:val="twistedLines2" w:sz="18" w:space="4" w:color="auto"/>
          </w:pgBorders>
          <w:cols w:space="720"/>
          <w:docGrid w:linePitch="360"/>
        </w:sectPr>
      </w:pPr>
      <w:r>
        <w:rPr>
          <w:b/>
          <w:i/>
        </w:rPr>
        <w:t>Vĩnh Long</w:t>
      </w:r>
      <w:r w:rsidR="005D4A7E" w:rsidRPr="00F93EB7">
        <w:rPr>
          <w:b/>
          <w:i/>
        </w:rPr>
        <w:t xml:space="preserve">, tháng </w:t>
      </w:r>
      <w:r w:rsidR="006E05F3">
        <w:rPr>
          <w:b/>
          <w:i/>
        </w:rPr>
        <w:t>01</w:t>
      </w:r>
      <w:r w:rsidR="005D4A7E" w:rsidRPr="00F93EB7">
        <w:rPr>
          <w:b/>
          <w:i/>
        </w:rPr>
        <w:t xml:space="preserve"> năm </w:t>
      </w:r>
      <w:r w:rsidR="00F522CA" w:rsidRPr="00F93EB7">
        <w:rPr>
          <w:b/>
          <w:i/>
        </w:rPr>
        <w:t>20</w:t>
      </w:r>
      <w:r w:rsidR="006E05F3">
        <w:rPr>
          <w:b/>
          <w:i/>
        </w:rPr>
        <w:t>26</w:t>
      </w:r>
    </w:p>
    <w:p w14:paraId="48F03F81" w14:textId="77777777" w:rsidR="003B13A1" w:rsidRPr="00F93EB7" w:rsidRDefault="003B13A1" w:rsidP="00023725">
      <w:pPr>
        <w:jc w:val="center"/>
        <w:rPr>
          <w:b/>
          <w:bCs/>
        </w:rPr>
        <w:sectPr w:rsidR="003B13A1" w:rsidRPr="00F93EB7" w:rsidSect="0029788F">
          <w:headerReference w:type="default" r:id="rId9"/>
          <w:pgSz w:w="11907" w:h="16840" w:code="9"/>
          <w:pgMar w:top="1134" w:right="1134" w:bottom="1134" w:left="1701" w:header="720" w:footer="720" w:gutter="0"/>
          <w:cols w:space="720"/>
        </w:sectPr>
      </w:pPr>
    </w:p>
    <w:p w14:paraId="43C10677" w14:textId="77777777" w:rsidR="00133623" w:rsidRPr="00F93EB7" w:rsidRDefault="00F177F5" w:rsidP="003C61A4">
      <w:pPr>
        <w:jc w:val="center"/>
        <w:rPr>
          <w:b/>
          <w:sz w:val="32"/>
          <w:szCs w:val="32"/>
        </w:rPr>
      </w:pPr>
      <w:r w:rsidRPr="00F93EB7">
        <w:rPr>
          <w:b/>
          <w:sz w:val="32"/>
          <w:szCs w:val="32"/>
        </w:rPr>
        <w:t xml:space="preserve">LỜI CẢM </w:t>
      </w:r>
      <w:r w:rsidR="00034EE4" w:rsidRPr="00F93EB7">
        <w:rPr>
          <w:b/>
          <w:sz w:val="32"/>
          <w:szCs w:val="32"/>
        </w:rPr>
        <w:t>ƠN</w:t>
      </w:r>
    </w:p>
    <w:p w14:paraId="5F21CB76" w14:textId="77777777" w:rsidR="00133623" w:rsidRPr="00F93EB7" w:rsidRDefault="00133623" w:rsidP="003C61A4"/>
    <w:p w14:paraId="04B93CF5" w14:textId="77777777" w:rsidR="006E05F3" w:rsidRDefault="006E05F3" w:rsidP="006E05F3">
      <w:pPr>
        <w:spacing w:line="360" w:lineRule="auto"/>
        <w:ind w:firstLine="720"/>
        <w:jc w:val="both"/>
      </w:pPr>
      <w:bookmarkStart w:id="2" w:name="_Hlk218810253"/>
      <w:r>
        <w:t>Lời đầu tiên, chúng tôi xin gửi lời cảm ơn chân thành và sâu sắc tới Ban Giám hiệu Trường Đại học Trà Vinh nói chung và quý Thầy, Cô giảng viên Trường  Kỹ thuật và Công nghệ, Khoa Công nghệ thông tin nói riêng đã tận tình giảng dạy, truyền đạt cho chúng tôi những kiến thức, kinh nghiệm quý báu trong suốt thời gian học tập tại trường.</w:t>
      </w:r>
    </w:p>
    <w:p w14:paraId="516431FC" w14:textId="77777777" w:rsidR="006E05F3" w:rsidRDefault="006E05F3" w:rsidP="006E05F3">
      <w:pPr>
        <w:spacing w:line="360" w:lineRule="auto"/>
        <w:jc w:val="both"/>
      </w:pPr>
      <w:r>
        <w:t>Đặc biệt, chúng tôi xin gửi lời tri ân sâu sắc đến Cô ThS.Phạm Thị Trúc Mai – giảng viên bộ môn Phát triển ứng dụng web mã nguồn mở. Cô đã tận tình giúp đỡ, trực tiếp chỉ bảo, giải đáp thắc mắc và định hướng cho chúng tôi trong suốt quá trình thực hiện đồ án.</w:t>
      </w:r>
    </w:p>
    <w:p w14:paraId="0BDE661E" w14:textId="77777777" w:rsidR="006E05F3" w:rsidRDefault="006E05F3" w:rsidP="006E05F3">
      <w:pPr>
        <w:spacing w:line="360" w:lineRule="auto"/>
        <w:ind w:firstLine="720"/>
        <w:jc w:val="both"/>
      </w:pPr>
      <w:r>
        <w:t>Trong quá trình làm việc và học tập dưới sự hướng dẫn của Cô, chúng tôi không những tiếp thu thêm nhiều kiến thức chuyên môn bổ ích về lập trình Web mà còn học tập được tinh thần làm việc, thái độ nghiên cứu khoa học nghiêm túc và hiệu quả. Đây là hành trang vô cùng cần thiết cho chúng tôi trong quá trình học tập cũng như công tác sau này.</w:t>
      </w:r>
    </w:p>
    <w:p w14:paraId="6E005101" w14:textId="77777777" w:rsidR="006E05F3" w:rsidRDefault="006E05F3" w:rsidP="006E05F3">
      <w:pPr>
        <w:spacing w:line="360" w:lineRule="auto"/>
        <w:ind w:firstLine="700"/>
        <w:jc w:val="both"/>
      </w:pPr>
      <w:r>
        <w:t>Qua thời gian thực hiện đồ án "Xây dựng hệ thống hỗ trợ học tập thông minh", chúng tôi đã củng cố lại được hệ thống kiến thức đã học, đồng thời có cơ hội nghiên cứu và ứng dụng các công nghệ mới vào thực tiễn. Chúng tôi đã cố gắng hết khả năng để tìm tòi, đưa ra ý tưởng và giải quyết các yêu cầu của đề tài. Tuy nhiên, do giới hạn về thời gian và kinh nghiệm thực tế còn hạn chế, sản phẩm khó tránh khỏi những thiếu sót. Chúng tôi rất mong nhận được sự đóng góp, chỉ bảo của Thầy để đồ án được hoàn thiện hơn.</w:t>
      </w:r>
    </w:p>
    <w:p w14:paraId="1D3097D7" w14:textId="77777777" w:rsidR="006E05F3" w:rsidRDefault="006E05F3" w:rsidP="006E05F3">
      <w:pPr>
        <w:spacing w:line="360" w:lineRule="auto"/>
        <w:ind w:firstLine="700"/>
        <w:jc w:val="both"/>
      </w:pPr>
      <w:r>
        <w:t>Sau cùng, xin gửi lời cảm ơn chân thành tới gia đình, bạn bè đã luôn động viên, giúp đỡ chúng tôi trong suốt quá trình học tập, nghiên cứu và hoàn thành đồ án này.</w:t>
      </w:r>
    </w:p>
    <w:p w14:paraId="6C3DCBF9" w14:textId="77777777" w:rsidR="006E05F3" w:rsidRDefault="006E05F3" w:rsidP="006E05F3">
      <w:pPr>
        <w:spacing w:line="360" w:lineRule="auto"/>
        <w:jc w:val="both"/>
      </w:pPr>
      <w:r>
        <w:t>Chúng tôi xin chân thành cảm ơn!</w:t>
      </w:r>
    </w:p>
    <w:bookmarkEnd w:id="2"/>
    <w:p w14:paraId="19C70A7E" w14:textId="77777777" w:rsidR="006E05F3" w:rsidRDefault="006E05F3" w:rsidP="006E05F3">
      <w:pPr>
        <w:spacing w:line="360" w:lineRule="auto"/>
        <w:jc w:val="center"/>
      </w:pPr>
    </w:p>
    <w:p w14:paraId="03EA4125" w14:textId="77777777" w:rsidR="006E05F3" w:rsidRDefault="006E05F3" w:rsidP="006E05F3">
      <w:pPr>
        <w:jc w:val="right"/>
        <w:rPr>
          <w:i/>
          <w:iCs/>
        </w:rPr>
      </w:pPr>
      <w:r>
        <w:rPr>
          <w:i/>
          <w:iCs/>
        </w:rPr>
        <w:t>Sinh viên ký và ghi rõ họ và tên</w:t>
      </w:r>
    </w:p>
    <w:tbl>
      <w:tblPr>
        <w:tblW w:w="8686" w:type="dxa"/>
        <w:jc w:val="center"/>
        <w:tblBorders>
          <w:top w:val="nil"/>
          <w:left w:val="nil"/>
          <w:bottom w:val="nil"/>
          <w:right w:val="nil"/>
          <w:insideH w:val="nil"/>
          <w:insideV w:val="nil"/>
        </w:tblBorders>
        <w:tblLayout w:type="fixed"/>
        <w:tblLook w:val="0400" w:firstRow="0" w:lastRow="0" w:firstColumn="0" w:lastColumn="0" w:noHBand="0" w:noVBand="1"/>
      </w:tblPr>
      <w:tblGrid>
        <w:gridCol w:w="2880"/>
        <w:gridCol w:w="2776"/>
        <w:gridCol w:w="3030"/>
      </w:tblGrid>
      <w:tr w:rsidR="006E05F3" w14:paraId="0323C727" w14:textId="77777777" w:rsidTr="00477A27">
        <w:trPr>
          <w:jc w:val="center"/>
        </w:trPr>
        <w:tc>
          <w:tcPr>
            <w:tcW w:w="2880" w:type="dxa"/>
          </w:tcPr>
          <w:p w14:paraId="4CD1D2DA" w14:textId="77777777" w:rsidR="006E05F3" w:rsidRDefault="006E05F3" w:rsidP="00477A27">
            <w:pPr>
              <w:jc w:val="center"/>
              <w:rPr>
                <w:b/>
                <w:bCs/>
              </w:rPr>
            </w:pPr>
            <w:r>
              <w:rPr>
                <w:b/>
                <w:bCs/>
              </w:rPr>
              <w:t>Nguyễn Lê Duy</w:t>
            </w:r>
          </w:p>
          <w:p w14:paraId="2892C7B1" w14:textId="77777777" w:rsidR="006E05F3" w:rsidRDefault="006E05F3" w:rsidP="00477A27">
            <w:pPr>
              <w:rPr>
                <w:b/>
                <w:bCs/>
              </w:rPr>
            </w:pPr>
          </w:p>
          <w:p w14:paraId="2203AA9E" w14:textId="77777777" w:rsidR="006E05F3" w:rsidRDefault="006E05F3" w:rsidP="00477A27">
            <w:pPr>
              <w:rPr>
                <w:b/>
                <w:bCs/>
              </w:rPr>
            </w:pPr>
          </w:p>
          <w:p w14:paraId="01B536A9" w14:textId="77777777" w:rsidR="006E05F3" w:rsidRDefault="006E05F3" w:rsidP="00477A27">
            <w:pPr>
              <w:rPr>
                <w:b/>
                <w:bCs/>
              </w:rPr>
            </w:pPr>
          </w:p>
          <w:p w14:paraId="1FFE9AE8" w14:textId="77777777" w:rsidR="006E05F3" w:rsidRDefault="006E05F3" w:rsidP="00477A27">
            <w:pPr>
              <w:rPr>
                <w:b/>
                <w:bCs/>
              </w:rPr>
            </w:pPr>
          </w:p>
          <w:p w14:paraId="058981E4" w14:textId="77777777" w:rsidR="006E05F3" w:rsidRDefault="006E05F3" w:rsidP="00477A27">
            <w:pPr>
              <w:rPr>
                <w:b/>
                <w:bCs/>
              </w:rPr>
            </w:pPr>
          </w:p>
          <w:p w14:paraId="0748B683" w14:textId="77777777" w:rsidR="006E05F3" w:rsidRDefault="006E05F3" w:rsidP="00477A27">
            <w:pPr>
              <w:rPr>
                <w:b/>
                <w:bCs/>
              </w:rPr>
            </w:pPr>
          </w:p>
        </w:tc>
        <w:tc>
          <w:tcPr>
            <w:tcW w:w="2776" w:type="dxa"/>
          </w:tcPr>
          <w:p w14:paraId="0B8E794A" w14:textId="77777777" w:rsidR="006E05F3" w:rsidRDefault="006E05F3" w:rsidP="00477A27">
            <w:pPr>
              <w:jc w:val="center"/>
              <w:rPr>
                <w:b/>
                <w:bCs/>
              </w:rPr>
            </w:pPr>
            <w:r>
              <w:rPr>
                <w:b/>
                <w:bCs/>
              </w:rPr>
              <w:t>Phạm Trung Hiếu</w:t>
            </w:r>
          </w:p>
        </w:tc>
        <w:tc>
          <w:tcPr>
            <w:tcW w:w="3030" w:type="dxa"/>
          </w:tcPr>
          <w:p w14:paraId="73CFBA1C" w14:textId="77777777" w:rsidR="006E05F3" w:rsidRDefault="006E05F3" w:rsidP="00477A27">
            <w:pPr>
              <w:jc w:val="center"/>
              <w:rPr>
                <w:b/>
                <w:bCs/>
              </w:rPr>
            </w:pPr>
            <w:r>
              <w:rPr>
                <w:b/>
                <w:bCs/>
              </w:rPr>
              <w:t>Huỳnh Quốc Kiệt</w:t>
            </w:r>
          </w:p>
        </w:tc>
      </w:tr>
    </w:tbl>
    <w:p w14:paraId="49CBC49E" w14:textId="77777777" w:rsidR="00023725" w:rsidRPr="00F93EB7" w:rsidRDefault="000E2395" w:rsidP="003C61A4">
      <w:pPr>
        <w:jc w:val="center"/>
      </w:pPr>
      <w:r w:rsidRPr="00F93EB7">
        <w:br w:type="page"/>
      </w:r>
      <w:r w:rsidR="002F177F" w:rsidRPr="00F93EB7">
        <w:rPr>
          <w:b/>
          <w:sz w:val="32"/>
          <w:szCs w:val="32"/>
        </w:rPr>
        <w:lastRenderedPageBreak/>
        <w:t>NHẬN XÉT CỦA GIẢNG</w:t>
      </w:r>
      <w:r w:rsidR="00E367C8" w:rsidRPr="00F93EB7">
        <w:rPr>
          <w:b/>
          <w:sz w:val="32"/>
          <w:szCs w:val="32"/>
        </w:rPr>
        <w:t xml:space="preserve"> VIÊN HƯỚNG DẪN</w:t>
      </w:r>
    </w:p>
    <w:p w14:paraId="2942C548" w14:textId="77777777" w:rsidR="00E367C8" w:rsidRPr="00F93EB7" w:rsidRDefault="00E367C8" w:rsidP="00E367C8"/>
    <w:p w14:paraId="01971382" w14:textId="77777777" w:rsidR="00F177F5" w:rsidRPr="00F93EB7" w:rsidRDefault="00E367C8" w:rsidP="002F177F">
      <w:pPr>
        <w:tabs>
          <w:tab w:val="right" w:leader="dot" w:pos="8789"/>
        </w:tabs>
        <w:spacing w:line="360" w:lineRule="auto"/>
      </w:pPr>
      <w:r w:rsidRPr="00F93EB7">
        <w:tab/>
      </w:r>
    </w:p>
    <w:p w14:paraId="1BD4061F" w14:textId="77777777" w:rsidR="00E367C8" w:rsidRPr="00F93EB7" w:rsidRDefault="00E367C8" w:rsidP="002F177F">
      <w:pPr>
        <w:tabs>
          <w:tab w:val="right" w:leader="dot" w:pos="8789"/>
        </w:tabs>
        <w:spacing w:line="360" w:lineRule="auto"/>
      </w:pPr>
      <w:r w:rsidRPr="00F93EB7">
        <w:tab/>
      </w:r>
    </w:p>
    <w:p w14:paraId="2FFB86F7" w14:textId="77777777" w:rsidR="00E367C8" w:rsidRPr="00F93EB7" w:rsidRDefault="00E367C8" w:rsidP="002F177F">
      <w:pPr>
        <w:tabs>
          <w:tab w:val="right" w:leader="dot" w:pos="8789"/>
        </w:tabs>
        <w:spacing w:line="360" w:lineRule="auto"/>
      </w:pPr>
      <w:r w:rsidRPr="00F93EB7">
        <w:tab/>
      </w:r>
    </w:p>
    <w:p w14:paraId="5F757D72" w14:textId="77777777" w:rsidR="00E367C8" w:rsidRPr="00F93EB7" w:rsidRDefault="00E367C8" w:rsidP="002F177F">
      <w:pPr>
        <w:tabs>
          <w:tab w:val="right" w:leader="dot" w:pos="8789"/>
        </w:tabs>
        <w:spacing w:line="360" w:lineRule="auto"/>
      </w:pPr>
      <w:r w:rsidRPr="00F93EB7">
        <w:tab/>
      </w:r>
    </w:p>
    <w:p w14:paraId="395A5A17" w14:textId="77777777" w:rsidR="00E367C8" w:rsidRPr="00F93EB7" w:rsidRDefault="00E367C8" w:rsidP="002F177F">
      <w:pPr>
        <w:tabs>
          <w:tab w:val="right" w:leader="dot" w:pos="8789"/>
        </w:tabs>
        <w:spacing w:line="360" w:lineRule="auto"/>
      </w:pPr>
      <w:r w:rsidRPr="00F93EB7">
        <w:tab/>
      </w:r>
    </w:p>
    <w:p w14:paraId="5A3EF414" w14:textId="77777777" w:rsidR="00E367C8" w:rsidRPr="00F93EB7" w:rsidRDefault="00E367C8" w:rsidP="002F177F">
      <w:pPr>
        <w:tabs>
          <w:tab w:val="right" w:leader="dot" w:pos="8789"/>
        </w:tabs>
        <w:spacing w:line="360" w:lineRule="auto"/>
      </w:pPr>
      <w:r w:rsidRPr="00F93EB7">
        <w:tab/>
      </w:r>
    </w:p>
    <w:p w14:paraId="3C26874C" w14:textId="77777777" w:rsidR="00E367C8" w:rsidRPr="00F93EB7" w:rsidRDefault="00E367C8" w:rsidP="002F177F">
      <w:pPr>
        <w:tabs>
          <w:tab w:val="right" w:leader="dot" w:pos="8789"/>
        </w:tabs>
        <w:spacing w:line="360" w:lineRule="auto"/>
      </w:pPr>
      <w:r w:rsidRPr="00F93EB7">
        <w:tab/>
      </w:r>
    </w:p>
    <w:p w14:paraId="2D2134E5" w14:textId="77777777" w:rsidR="00E367C8" w:rsidRPr="00F93EB7" w:rsidRDefault="00E367C8" w:rsidP="002F177F">
      <w:pPr>
        <w:tabs>
          <w:tab w:val="right" w:leader="dot" w:pos="8789"/>
        </w:tabs>
        <w:spacing w:line="360" w:lineRule="auto"/>
      </w:pPr>
      <w:r w:rsidRPr="00F93EB7">
        <w:tab/>
      </w:r>
    </w:p>
    <w:p w14:paraId="6DF6F733" w14:textId="77777777" w:rsidR="00E367C8" w:rsidRPr="00F93EB7" w:rsidRDefault="00E367C8" w:rsidP="002F177F">
      <w:pPr>
        <w:tabs>
          <w:tab w:val="right" w:leader="dot" w:pos="8789"/>
        </w:tabs>
        <w:spacing w:line="360" w:lineRule="auto"/>
      </w:pPr>
      <w:r w:rsidRPr="00F93EB7">
        <w:tab/>
      </w:r>
    </w:p>
    <w:p w14:paraId="367660B4" w14:textId="77777777" w:rsidR="00E367C8" w:rsidRPr="00F93EB7" w:rsidRDefault="00E367C8" w:rsidP="002F177F">
      <w:pPr>
        <w:tabs>
          <w:tab w:val="right" w:leader="dot" w:pos="8789"/>
        </w:tabs>
        <w:spacing w:line="360" w:lineRule="auto"/>
      </w:pPr>
      <w:r w:rsidRPr="00F93EB7">
        <w:tab/>
      </w:r>
    </w:p>
    <w:p w14:paraId="7668B8EC" w14:textId="77777777" w:rsidR="00E367C8" w:rsidRPr="00F93EB7" w:rsidRDefault="00E367C8" w:rsidP="002F177F">
      <w:pPr>
        <w:tabs>
          <w:tab w:val="right" w:leader="dot" w:pos="8789"/>
        </w:tabs>
        <w:spacing w:line="360" w:lineRule="auto"/>
      </w:pPr>
      <w:r w:rsidRPr="00F93EB7">
        <w:tab/>
      </w:r>
    </w:p>
    <w:p w14:paraId="2A8B2647" w14:textId="77777777" w:rsidR="00E367C8" w:rsidRPr="00F93EB7" w:rsidRDefault="00E367C8" w:rsidP="002F177F">
      <w:pPr>
        <w:tabs>
          <w:tab w:val="right" w:leader="dot" w:pos="8789"/>
        </w:tabs>
        <w:spacing w:line="360" w:lineRule="auto"/>
      </w:pPr>
      <w:r w:rsidRPr="00F93EB7">
        <w:tab/>
      </w:r>
    </w:p>
    <w:p w14:paraId="3748450A" w14:textId="77777777" w:rsidR="00E367C8" w:rsidRPr="00F93EB7" w:rsidRDefault="00E367C8" w:rsidP="002F177F">
      <w:pPr>
        <w:tabs>
          <w:tab w:val="right" w:leader="dot" w:pos="8789"/>
        </w:tabs>
        <w:spacing w:line="360" w:lineRule="auto"/>
        <w:rPr>
          <w:b/>
          <w:bCs/>
          <w:i/>
          <w:iCs/>
        </w:rPr>
      </w:pPr>
      <w:r w:rsidRPr="00F93EB7">
        <w:tab/>
      </w:r>
      <w:r w:rsidRPr="00F93EB7">
        <w:tab/>
      </w:r>
      <w:r w:rsidRPr="00F93EB7">
        <w:tab/>
      </w:r>
      <w:r w:rsidRPr="00F93EB7">
        <w:tab/>
      </w:r>
      <w:r w:rsidRPr="00F93EB7">
        <w:tab/>
      </w:r>
      <w:r w:rsidRPr="00F93EB7">
        <w:tab/>
      </w:r>
      <w:r w:rsidRPr="00F93EB7">
        <w:tab/>
      </w:r>
    </w:p>
    <w:p w14:paraId="6A8D62E7" w14:textId="77777777" w:rsidR="00F177F5" w:rsidRPr="00F93EB7" w:rsidRDefault="00F177F5" w:rsidP="00F177F5">
      <w:pPr>
        <w:rPr>
          <w:b/>
          <w:bCs/>
          <w:i/>
          <w:iCs/>
        </w:rPr>
      </w:pPr>
      <w:r w:rsidRPr="00F93EB7">
        <w:rPr>
          <w:b/>
          <w:bCs/>
          <w:i/>
          <w:iCs/>
        </w:rPr>
        <w:tab/>
      </w:r>
    </w:p>
    <w:p w14:paraId="4D1822B1" w14:textId="77777777" w:rsidR="00F177F5" w:rsidRPr="00F93EB7" w:rsidRDefault="007F3799" w:rsidP="00F177F5">
      <w:r w:rsidRPr="00F93EB7">
        <w:rPr>
          <w:i/>
          <w:noProof/>
        </w:rPr>
        <mc:AlternateContent>
          <mc:Choice Requires="wps">
            <w:drawing>
              <wp:anchor distT="0" distB="0" distL="114300" distR="114300" simplePos="0" relativeHeight="251657728" behindDoc="0" locked="0" layoutInCell="1" allowOverlap="1" wp14:anchorId="3425FECD" wp14:editId="30ACBC5D">
                <wp:simplePos x="0" y="0"/>
                <wp:positionH relativeFrom="column">
                  <wp:posOffset>2857500</wp:posOffset>
                </wp:positionH>
                <wp:positionV relativeFrom="paragraph">
                  <wp:posOffset>7582535</wp:posOffset>
                </wp:positionV>
                <wp:extent cx="3124200" cy="800100"/>
                <wp:effectExtent l="3810" t="0" r="0" b="254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456242" w14:textId="77777777" w:rsidR="00623091" w:rsidRPr="00B803F1" w:rsidRDefault="00623091" w:rsidP="00023725">
                            <w:pPr>
                              <w:jc w:val="center"/>
                              <w:rPr>
                                <w:b/>
                                <w:i/>
                              </w:rPr>
                            </w:pPr>
                            <w:r w:rsidRPr="00B803F1">
                              <w:rPr>
                                <w:b/>
                                <w:i/>
                              </w:rPr>
                              <w:t>Trà Vinh, ngày…...tháng…...năm</w:t>
                            </w:r>
                            <w:r>
                              <w:rPr>
                                <w:b/>
                                <w:i/>
                              </w:rPr>
                              <w:t xml:space="preserve"> 2012</w:t>
                            </w:r>
                          </w:p>
                          <w:p w14:paraId="23D77B55" w14:textId="77777777" w:rsidR="00623091" w:rsidRPr="00D34D88" w:rsidRDefault="00623091" w:rsidP="00023725">
                            <w:pPr>
                              <w:jc w:val="center"/>
                              <w:rPr>
                                <w:b/>
                              </w:rPr>
                            </w:pPr>
                            <w:r w:rsidRPr="00D34D88">
                              <w:rPr>
                                <w:b/>
                              </w:rPr>
                              <w:t>GIÁO VIÊN CHẤM BÁO CÁO</w:t>
                            </w:r>
                          </w:p>
                          <w:p w14:paraId="1CA34160" w14:textId="77777777" w:rsidR="00623091" w:rsidRPr="00023725" w:rsidRDefault="00623091" w:rsidP="00023725">
                            <w:pPr>
                              <w:jc w:val="center"/>
                              <w:rPr>
                                <w:i/>
                              </w:rPr>
                            </w:pPr>
                            <w:r w:rsidRPr="00023725">
                              <w:rPr>
                                <w:i/>
                              </w:rPr>
                              <w:t>(ký</w:t>
                            </w:r>
                            <w:r>
                              <w:rPr>
                                <w:i/>
                              </w:rPr>
                              <w:t xml:space="preserve">, ghi rõ họ </w:t>
                            </w:r>
                            <w:r w:rsidRPr="00023725">
                              <w:rPr>
                                <w:i/>
                              </w:rPr>
                              <w:t xml:space="preserve"> tên)</w:t>
                            </w:r>
                          </w:p>
                          <w:p w14:paraId="3E0FBD04" w14:textId="77777777" w:rsidR="00623091" w:rsidRPr="00D02942" w:rsidRDefault="00623091" w:rsidP="000237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25FECD" id="_x0000_t202" coordsize="21600,21600" o:spt="202" path="m,l,21600r21600,l21600,xe">
                <v:stroke joinstyle="miter"/>
                <v:path gradientshapeok="t" o:connecttype="rect"/>
              </v:shapetype>
              <v:shape id="Text Box 7" o:spid="_x0000_s1026" type="#_x0000_t202" style="position:absolute;margin-left:225pt;margin-top:597.05pt;width:246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" stroked="f">
                <v:textbox>
                  <w:txbxContent>
                    <w:p w14:paraId="7F456242" w14:textId="77777777" w:rsidR="00623091" w:rsidRPr="00B803F1" w:rsidRDefault="00623091" w:rsidP="00023725">
                      <w:pPr>
                        <w:jc w:val="center"/>
                        <w:rPr>
                          <w:b/>
                          <w:i/>
                        </w:rPr>
                      </w:pPr>
                      <w:r w:rsidRPr="00B803F1">
                        <w:rPr>
                          <w:b/>
                          <w:i/>
                        </w:rPr>
                        <w:t>Trà Vinh, ngày…...tháng…...năm</w:t>
                      </w:r>
                      <w:r>
                        <w:rPr>
                          <w:b/>
                          <w:i/>
                        </w:rPr>
                        <w:t xml:space="preserve"> 2012</w:t>
                      </w:r>
                    </w:p>
                    <w:p w14:paraId="23D77B55" w14:textId="77777777" w:rsidR="00623091" w:rsidRPr="00D34D88" w:rsidRDefault="00623091" w:rsidP="00023725">
                      <w:pPr>
                        <w:jc w:val="center"/>
                        <w:rPr>
                          <w:b/>
                        </w:rPr>
                      </w:pPr>
                      <w:r w:rsidRPr="00D34D88">
                        <w:rPr>
                          <w:b/>
                        </w:rPr>
                        <w:t>GIÁO VIÊN CHẤM BÁO CÁO</w:t>
                      </w:r>
                    </w:p>
                    <w:p w14:paraId="1CA34160" w14:textId="77777777" w:rsidR="00623091" w:rsidRPr="00023725" w:rsidRDefault="00623091" w:rsidP="00023725">
                      <w:pPr>
                        <w:jc w:val="center"/>
                        <w:rPr>
                          <w:i/>
                        </w:rPr>
                      </w:pPr>
                      <w:r w:rsidRPr="00023725">
                        <w:rPr>
                          <w:i/>
                        </w:rPr>
                        <w:t>(ký</w:t>
                      </w:r>
                      <w:r>
                        <w:rPr>
                          <w:i/>
                        </w:rPr>
                        <w:t xml:space="preserve">, ghi rõ họ </w:t>
                      </w:r>
                      <w:r w:rsidRPr="00023725">
                        <w:rPr>
                          <w:i/>
                        </w:rPr>
                        <w:t xml:space="preserve"> tên)</w:t>
                      </w:r>
                    </w:p>
                    <w:p w14:paraId="3E0FBD04" w14:textId="77777777" w:rsidR="00623091" w:rsidRPr="00D02942" w:rsidRDefault="00623091" w:rsidP="00023725">
                      <w:pPr>
                        <w:jc w:val="center"/>
                      </w:pPr>
                    </w:p>
                  </w:txbxContent>
                </v:textbox>
              </v:shape>
            </w:pict>
          </mc:Fallback>
        </mc:AlternateContent>
      </w:r>
    </w:p>
    <w:p w14:paraId="31F7B3EC" w14:textId="77777777" w:rsidR="00D82BCB" w:rsidRPr="00F93EB7" w:rsidRDefault="00D82BCB">
      <w:pPr>
        <w:rPr>
          <w:b/>
        </w:rPr>
      </w:pPr>
      <w:r w:rsidRPr="00F93EB7">
        <w:br w:type="page"/>
      </w:r>
    </w:p>
    <w:p w14:paraId="06BE337D" w14:textId="77777777" w:rsidR="000853FC" w:rsidRPr="00F93EB7" w:rsidRDefault="002F177F" w:rsidP="003C61A4">
      <w:pPr>
        <w:jc w:val="center"/>
      </w:pPr>
      <w:r w:rsidRPr="00F93EB7">
        <w:rPr>
          <w:b/>
          <w:sz w:val="32"/>
          <w:szCs w:val="32"/>
        </w:rPr>
        <w:lastRenderedPageBreak/>
        <w:t>NHẬN XÉT CỦA GIẢNG</w:t>
      </w:r>
      <w:r w:rsidR="00D82BCB" w:rsidRPr="00F93EB7">
        <w:rPr>
          <w:b/>
          <w:sz w:val="32"/>
          <w:szCs w:val="32"/>
        </w:rPr>
        <w:t xml:space="preserve"> VIÊN PHẢN BIỆN</w:t>
      </w:r>
    </w:p>
    <w:p w14:paraId="49C9F237" w14:textId="77777777" w:rsidR="00D82BCB" w:rsidRPr="00F93EB7" w:rsidRDefault="00D82BCB" w:rsidP="00D82BCB"/>
    <w:p w14:paraId="635DFD79" w14:textId="77777777" w:rsidR="00D82BCB" w:rsidRPr="00F93EB7" w:rsidRDefault="007214B3" w:rsidP="002F177F">
      <w:pPr>
        <w:tabs>
          <w:tab w:val="right" w:leader="dot" w:pos="8789"/>
        </w:tabs>
        <w:spacing w:line="360" w:lineRule="auto"/>
      </w:pPr>
      <w:r w:rsidRPr="00F93EB7">
        <w:tab/>
      </w:r>
    </w:p>
    <w:p w14:paraId="27D1EE77" w14:textId="77777777" w:rsidR="007214B3" w:rsidRPr="00F93EB7" w:rsidRDefault="007214B3" w:rsidP="002F177F">
      <w:pPr>
        <w:tabs>
          <w:tab w:val="right" w:leader="dot" w:pos="8789"/>
        </w:tabs>
        <w:spacing w:line="360" w:lineRule="auto"/>
      </w:pPr>
      <w:r w:rsidRPr="00F93EB7">
        <w:tab/>
      </w:r>
    </w:p>
    <w:p w14:paraId="3BB60719" w14:textId="77777777" w:rsidR="007214B3" w:rsidRPr="00F93EB7" w:rsidRDefault="007214B3" w:rsidP="002F177F">
      <w:pPr>
        <w:tabs>
          <w:tab w:val="right" w:leader="dot" w:pos="8789"/>
        </w:tabs>
        <w:spacing w:line="360" w:lineRule="auto"/>
      </w:pPr>
      <w:r w:rsidRPr="00F93EB7">
        <w:tab/>
      </w:r>
    </w:p>
    <w:p w14:paraId="513B28F1" w14:textId="77777777" w:rsidR="007214B3" w:rsidRPr="00F93EB7" w:rsidRDefault="007214B3" w:rsidP="002F177F">
      <w:pPr>
        <w:tabs>
          <w:tab w:val="right" w:leader="dot" w:pos="8789"/>
        </w:tabs>
        <w:spacing w:line="360" w:lineRule="auto"/>
      </w:pPr>
      <w:r w:rsidRPr="00F93EB7">
        <w:tab/>
      </w:r>
    </w:p>
    <w:p w14:paraId="659E7DBD" w14:textId="77777777" w:rsidR="007214B3" w:rsidRPr="00F93EB7" w:rsidRDefault="007214B3" w:rsidP="002F177F">
      <w:pPr>
        <w:tabs>
          <w:tab w:val="right" w:leader="dot" w:pos="8789"/>
        </w:tabs>
        <w:spacing w:line="360" w:lineRule="auto"/>
      </w:pPr>
      <w:r w:rsidRPr="00F93EB7">
        <w:tab/>
      </w:r>
    </w:p>
    <w:p w14:paraId="0C4AB3D9" w14:textId="77777777" w:rsidR="007214B3" w:rsidRPr="00F93EB7" w:rsidRDefault="007214B3" w:rsidP="002F177F">
      <w:pPr>
        <w:tabs>
          <w:tab w:val="right" w:leader="dot" w:pos="8789"/>
        </w:tabs>
        <w:spacing w:line="360" w:lineRule="auto"/>
      </w:pPr>
      <w:r w:rsidRPr="00F93EB7">
        <w:tab/>
      </w:r>
    </w:p>
    <w:p w14:paraId="28E24CCC" w14:textId="77777777" w:rsidR="007214B3" w:rsidRPr="00F93EB7" w:rsidRDefault="007214B3" w:rsidP="002F177F">
      <w:pPr>
        <w:tabs>
          <w:tab w:val="right" w:leader="dot" w:pos="8789"/>
        </w:tabs>
        <w:spacing w:line="360" w:lineRule="auto"/>
      </w:pPr>
      <w:r w:rsidRPr="00F93EB7">
        <w:tab/>
      </w:r>
    </w:p>
    <w:p w14:paraId="0CA8F419" w14:textId="77777777" w:rsidR="007214B3" w:rsidRPr="00F93EB7" w:rsidRDefault="007214B3" w:rsidP="002F177F">
      <w:pPr>
        <w:tabs>
          <w:tab w:val="right" w:leader="dot" w:pos="8789"/>
        </w:tabs>
        <w:spacing w:line="360" w:lineRule="auto"/>
      </w:pPr>
      <w:r w:rsidRPr="00F93EB7">
        <w:tab/>
      </w:r>
    </w:p>
    <w:p w14:paraId="48A90938" w14:textId="77777777" w:rsidR="007214B3" w:rsidRPr="00F93EB7" w:rsidRDefault="007214B3" w:rsidP="002F177F">
      <w:pPr>
        <w:tabs>
          <w:tab w:val="right" w:leader="dot" w:pos="8789"/>
        </w:tabs>
        <w:spacing w:line="360" w:lineRule="auto"/>
      </w:pPr>
      <w:r w:rsidRPr="00F93EB7">
        <w:tab/>
      </w:r>
    </w:p>
    <w:p w14:paraId="17D394A5" w14:textId="77777777" w:rsidR="007214B3" w:rsidRPr="00F93EB7" w:rsidRDefault="007214B3" w:rsidP="002F177F">
      <w:pPr>
        <w:tabs>
          <w:tab w:val="right" w:leader="dot" w:pos="8789"/>
        </w:tabs>
        <w:spacing w:line="360" w:lineRule="auto"/>
      </w:pPr>
      <w:r w:rsidRPr="00F93EB7">
        <w:tab/>
      </w:r>
    </w:p>
    <w:p w14:paraId="2AFA359D" w14:textId="77777777" w:rsidR="007214B3" w:rsidRPr="00F93EB7" w:rsidRDefault="007214B3" w:rsidP="002F177F">
      <w:pPr>
        <w:tabs>
          <w:tab w:val="right" w:leader="dot" w:pos="8789"/>
        </w:tabs>
        <w:spacing w:line="360" w:lineRule="auto"/>
      </w:pPr>
      <w:r w:rsidRPr="00F93EB7">
        <w:tab/>
      </w:r>
    </w:p>
    <w:p w14:paraId="5BE7A04D" w14:textId="77777777" w:rsidR="007214B3" w:rsidRPr="00F93EB7" w:rsidRDefault="007214B3" w:rsidP="002F177F">
      <w:pPr>
        <w:tabs>
          <w:tab w:val="right" w:leader="dot" w:pos="8789"/>
        </w:tabs>
        <w:spacing w:line="360" w:lineRule="auto"/>
      </w:pPr>
      <w:r w:rsidRPr="00F93EB7">
        <w:tab/>
      </w:r>
    </w:p>
    <w:p w14:paraId="5FFD82C3" w14:textId="77777777" w:rsidR="007214B3" w:rsidRPr="00F93EB7" w:rsidRDefault="007214B3" w:rsidP="002F177F">
      <w:pPr>
        <w:tabs>
          <w:tab w:val="right" w:leader="dot" w:pos="8789"/>
        </w:tabs>
        <w:spacing w:line="360" w:lineRule="auto"/>
      </w:pPr>
      <w:r w:rsidRPr="00F93EB7">
        <w:tab/>
      </w:r>
    </w:p>
    <w:p w14:paraId="1B8E560C" w14:textId="77777777" w:rsidR="007214B3" w:rsidRPr="00F93EB7" w:rsidRDefault="007214B3" w:rsidP="002F177F">
      <w:pPr>
        <w:tabs>
          <w:tab w:val="right" w:leader="dot" w:pos="8789"/>
        </w:tabs>
        <w:spacing w:line="360" w:lineRule="auto"/>
      </w:pPr>
      <w:r w:rsidRPr="00F93EB7">
        <w:tab/>
      </w:r>
    </w:p>
    <w:p w14:paraId="3E87D0B8" w14:textId="77777777" w:rsidR="007214B3" w:rsidRPr="00F93EB7" w:rsidRDefault="007214B3" w:rsidP="002F177F">
      <w:pPr>
        <w:tabs>
          <w:tab w:val="right" w:leader="dot" w:pos="8789"/>
        </w:tabs>
        <w:spacing w:line="360" w:lineRule="auto"/>
      </w:pPr>
      <w:r w:rsidRPr="00F93EB7">
        <w:tab/>
      </w:r>
    </w:p>
    <w:p w14:paraId="7B5EEBD2" w14:textId="77777777" w:rsidR="007214B3" w:rsidRPr="00F93EB7" w:rsidRDefault="007214B3" w:rsidP="002F177F">
      <w:pPr>
        <w:tabs>
          <w:tab w:val="right" w:leader="dot" w:pos="8789"/>
        </w:tabs>
        <w:spacing w:line="360" w:lineRule="auto"/>
      </w:pPr>
      <w:r w:rsidRPr="00F93EB7">
        <w:tab/>
      </w:r>
    </w:p>
    <w:p w14:paraId="0389D459" w14:textId="77777777" w:rsidR="007214B3" w:rsidRPr="00F93EB7" w:rsidRDefault="007214B3" w:rsidP="002F177F">
      <w:pPr>
        <w:tabs>
          <w:tab w:val="right" w:leader="dot" w:pos="8789"/>
        </w:tabs>
        <w:spacing w:line="360" w:lineRule="auto"/>
      </w:pPr>
      <w:r w:rsidRPr="00F93EB7">
        <w:tab/>
      </w:r>
    </w:p>
    <w:p w14:paraId="59A413F3" w14:textId="77777777" w:rsidR="008B34B7" w:rsidRPr="00F93EB7" w:rsidRDefault="008B34B7" w:rsidP="002F177F">
      <w:pPr>
        <w:tabs>
          <w:tab w:val="right" w:leader="dot" w:pos="8789"/>
        </w:tabs>
        <w:spacing w:line="360" w:lineRule="auto"/>
      </w:pPr>
      <w:r w:rsidRPr="00F93EB7">
        <w:tab/>
      </w:r>
    </w:p>
    <w:p w14:paraId="069E4545" w14:textId="77777777" w:rsidR="008B34B7" w:rsidRPr="00F93EB7" w:rsidRDefault="008B34B7" w:rsidP="002F177F">
      <w:pPr>
        <w:tabs>
          <w:tab w:val="right" w:leader="dot" w:pos="8789"/>
        </w:tabs>
        <w:spacing w:line="360" w:lineRule="auto"/>
      </w:pPr>
      <w:r w:rsidRPr="00F93EB7">
        <w:tab/>
      </w:r>
    </w:p>
    <w:p w14:paraId="00D42271" w14:textId="77777777" w:rsidR="007214B3" w:rsidRPr="00F93EB7" w:rsidRDefault="007214B3" w:rsidP="007214B3">
      <w:pPr>
        <w:tabs>
          <w:tab w:val="right" w:leader="dot" w:pos="8789"/>
        </w:tabs>
        <w:sectPr w:rsidR="007214B3" w:rsidRPr="00F93EB7" w:rsidSect="003B13A1">
          <w:type w:val="continuous"/>
          <w:pgSz w:w="11907" w:h="16840" w:code="9"/>
          <w:pgMar w:top="1134" w:right="1134" w:bottom="1134" w:left="1701" w:header="720" w:footer="720" w:gutter="0"/>
          <w:cols w:space="720"/>
        </w:sectPr>
      </w:pPr>
    </w:p>
    <w:p w14:paraId="6539E945" w14:textId="77777777" w:rsidR="00F177F5" w:rsidRPr="00F93EB7" w:rsidRDefault="00023725" w:rsidP="003C61A4">
      <w:pPr>
        <w:jc w:val="center"/>
      </w:pPr>
      <w:r w:rsidRPr="00F93EB7">
        <w:rPr>
          <w:b/>
          <w:sz w:val="32"/>
          <w:szCs w:val="32"/>
        </w:rPr>
        <w:lastRenderedPageBreak/>
        <w:t>M</w:t>
      </w:r>
      <w:r w:rsidR="00E367C8" w:rsidRPr="00F93EB7">
        <w:rPr>
          <w:b/>
          <w:sz w:val="32"/>
          <w:szCs w:val="32"/>
        </w:rPr>
        <w:t>ỤC LỤC</w:t>
      </w:r>
    </w:p>
    <w:p w14:paraId="79B6D9F3" w14:textId="77777777" w:rsidR="00E367C8" w:rsidRPr="00F93EB7" w:rsidRDefault="00982F8E" w:rsidP="00051217">
      <w:pPr>
        <w:jc w:val="right"/>
      </w:pPr>
      <w:r w:rsidRPr="00F93EB7">
        <w:t>Trang</w:t>
      </w:r>
    </w:p>
    <w:p w14:paraId="603CDA0A" w14:textId="5EA6F303"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r w:rsidRPr="003E1DA9">
        <w:fldChar w:fldCharType="begin"/>
      </w:r>
      <w:r w:rsidRPr="003E1DA9">
        <w:instrText xml:space="preserve"> TOC \o "1-3" \h \z \u </w:instrText>
      </w:r>
      <w:r w:rsidRPr="003E1DA9">
        <w:fldChar w:fldCharType="separate"/>
      </w:r>
      <w:hyperlink w:anchor="_Toc218847459" w:history="1">
        <w:r w:rsidRPr="003E1DA9">
          <w:rPr>
            <w:rStyle w:val="Hyperlink"/>
            <w:noProof/>
          </w:rPr>
          <w:t>BẢNG PHÂN CÔNG CÔNG VIỆC</w:t>
        </w:r>
        <w:r w:rsidRPr="003E1DA9">
          <w:rPr>
            <w:noProof/>
            <w:webHidden/>
          </w:rPr>
          <w:tab/>
        </w:r>
        <w:r w:rsidRPr="003E1DA9">
          <w:rPr>
            <w:noProof/>
            <w:webHidden/>
          </w:rPr>
          <w:fldChar w:fldCharType="begin"/>
        </w:r>
        <w:r w:rsidRPr="003E1DA9">
          <w:rPr>
            <w:noProof/>
            <w:webHidden/>
          </w:rPr>
          <w:instrText xml:space="preserve"> PAGEREF _Toc218847459 \h </w:instrText>
        </w:r>
        <w:r w:rsidRPr="003E1DA9">
          <w:rPr>
            <w:noProof/>
            <w:webHidden/>
          </w:rPr>
        </w:r>
        <w:r w:rsidRPr="003E1DA9">
          <w:rPr>
            <w:noProof/>
            <w:webHidden/>
          </w:rPr>
          <w:fldChar w:fldCharType="separate"/>
        </w:r>
        <w:r w:rsidRPr="003E1DA9">
          <w:rPr>
            <w:noProof/>
            <w:webHidden/>
          </w:rPr>
          <w:t>6</w:t>
        </w:r>
        <w:r w:rsidRPr="003E1DA9">
          <w:rPr>
            <w:noProof/>
            <w:webHidden/>
          </w:rPr>
          <w:fldChar w:fldCharType="end"/>
        </w:r>
      </w:hyperlink>
    </w:p>
    <w:p w14:paraId="19858D46" w14:textId="4789A5FA"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0" w:history="1">
        <w:r w:rsidRPr="003E1DA9">
          <w:rPr>
            <w:rStyle w:val="Hyperlink"/>
            <w:noProof/>
          </w:rPr>
          <w:t>BÁO CÁO KẾT QUẢ THỰC HIỆN TỪNG THÀNH VIÊN</w:t>
        </w:r>
        <w:r w:rsidRPr="003E1DA9">
          <w:rPr>
            <w:noProof/>
            <w:webHidden/>
          </w:rPr>
          <w:tab/>
        </w:r>
        <w:r w:rsidRPr="003E1DA9">
          <w:rPr>
            <w:noProof/>
            <w:webHidden/>
          </w:rPr>
          <w:fldChar w:fldCharType="begin"/>
        </w:r>
        <w:r w:rsidRPr="003E1DA9">
          <w:rPr>
            <w:noProof/>
            <w:webHidden/>
          </w:rPr>
          <w:instrText xml:space="preserve"> PAGEREF _Toc218847460 \h </w:instrText>
        </w:r>
        <w:r w:rsidRPr="003E1DA9">
          <w:rPr>
            <w:noProof/>
            <w:webHidden/>
          </w:rPr>
        </w:r>
        <w:r w:rsidRPr="003E1DA9">
          <w:rPr>
            <w:noProof/>
            <w:webHidden/>
          </w:rPr>
          <w:fldChar w:fldCharType="separate"/>
        </w:r>
        <w:r w:rsidRPr="003E1DA9">
          <w:rPr>
            <w:noProof/>
            <w:webHidden/>
          </w:rPr>
          <w:t>7</w:t>
        </w:r>
        <w:r w:rsidRPr="003E1DA9">
          <w:rPr>
            <w:noProof/>
            <w:webHidden/>
          </w:rPr>
          <w:fldChar w:fldCharType="end"/>
        </w:r>
      </w:hyperlink>
    </w:p>
    <w:p w14:paraId="33896F87" w14:textId="5B362AC9"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1" w:history="1">
        <w:r w:rsidRPr="003E1DA9">
          <w:rPr>
            <w:rStyle w:val="Hyperlink"/>
            <w:noProof/>
          </w:rPr>
          <w:t>LÝ DO CHỌN ĐỀ TÀI</w:t>
        </w:r>
        <w:r w:rsidRPr="003E1DA9">
          <w:rPr>
            <w:noProof/>
            <w:webHidden/>
          </w:rPr>
          <w:tab/>
        </w:r>
        <w:r w:rsidRPr="003E1DA9">
          <w:rPr>
            <w:noProof/>
            <w:webHidden/>
          </w:rPr>
          <w:fldChar w:fldCharType="begin"/>
        </w:r>
        <w:r w:rsidRPr="003E1DA9">
          <w:rPr>
            <w:noProof/>
            <w:webHidden/>
          </w:rPr>
          <w:instrText xml:space="preserve"> PAGEREF _Toc218847461 \h </w:instrText>
        </w:r>
        <w:r w:rsidRPr="003E1DA9">
          <w:rPr>
            <w:noProof/>
            <w:webHidden/>
          </w:rPr>
        </w:r>
        <w:r w:rsidRPr="003E1DA9">
          <w:rPr>
            <w:noProof/>
            <w:webHidden/>
          </w:rPr>
          <w:fldChar w:fldCharType="separate"/>
        </w:r>
        <w:r w:rsidRPr="003E1DA9">
          <w:rPr>
            <w:noProof/>
            <w:webHidden/>
          </w:rPr>
          <w:t>8</w:t>
        </w:r>
        <w:r w:rsidRPr="003E1DA9">
          <w:rPr>
            <w:noProof/>
            <w:webHidden/>
          </w:rPr>
          <w:fldChar w:fldCharType="end"/>
        </w:r>
      </w:hyperlink>
    </w:p>
    <w:p w14:paraId="3A885141" w14:textId="4EE2F066"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2" w:history="1">
        <w:r w:rsidRPr="003E1DA9">
          <w:rPr>
            <w:rStyle w:val="Hyperlink"/>
            <w:noProof/>
          </w:rPr>
          <w:t>Phần 1: CƠ SỞ LÝ THUYẾT</w:t>
        </w:r>
        <w:r w:rsidRPr="003E1DA9">
          <w:rPr>
            <w:noProof/>
            <w:webHidden/>
          </w:rPr>
          <w:tab/>
        </w:r>
        <w:r w:rsidRPr="003E1DA9">
          <w:rPr>
            <w:noProof/>
            <w:webHidden/>
          </w:rPr>
          <w:fldChar w:fldCharType="begin"/>
        </w:r>
        <w:r w:rsidRPr="003E1DA9">
          <w:rPr>
            <w:noProof/>
            <w:webHidden/>
          </w:rPr>
          <w:instrText xml:space="preserve"> PAGEREF _Toc218847462 \h </w:instrText>
        </w:r>
        <w:r w:rsidRPr="003E1DA9">
          <w:rPr>
            <w:noProof/>
            <w:webHidden/>
          </w:rPr>
        </w:r>
        <w:r w:rsidRPr="003E1DA9">
          <w:rPr>
            <w:noProof/>
            <w:webHidden/>
          </w:rPr>
          <w:fldChar w:fldCharType="separate"/>
        </w:r>
        <w:r w:rsidRPr="003E1DA9">
          <w:rPr>
            <w:noProof/>
            <w:webHidden/>
          </w:rPr>
          <w:t>9</w:t>
        </w:r>
        <w:r w:rsidRPr="003E1DA9">
          <w:rPr>
            <w:noProof/>
            <w:webHidden/>
          </w:rPr>
          <w:fldChar w:fldCharType="end"/>
        </w:r>
      </w:hyperlink>
    </w:p>
    <w:p w14:paraId="1AA201D5" w14:textId="1DF55C9D"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3" w:history="1">
        <w:r w:rsidRPr="003E1DA9">
          <w:rPr>
            <w:rStyle w:val="Hyperlink"/>
            <w:noProof/>
          </w:rPr>
          <w:t>1.1.</w:t>
        </w:r>
        <w:r w:rsidRPr="003E1DA9">
          <w:rPr>
            <w:rFonts w:asciiTheme="minorHAnsi" w:eastAsiaTheme="minorEastAsia" w:hAnsiTheme="minorHAnsi" w:cstheme="minorBidi"/>
            <w:noProof/>
            <w:kern w:val="2"/>
            <w:sz w:val="24"/>
            <w:szCs w:val="24"/>
            <w:lang w:eastAsia="zh-TW"/>
            <w14:ligatures w14:val="standardContextual"/>
          </w:rPr>
          <w:t xml:space="preserve"> </w:t>
        </w:r>
        <w:r w:rsidRPr="003E1DA9">
          <w:rPr>
            <w:rStyle w:val="Hyperlink"/>
            <w:noProof/>
          </w:rPr>
          <w:t>GIỚI THIỆU VỀ LARAVEL FRAMEWORK</w:t>
        </w:r>
        <w:r w:rsidRPr="003E1DA9">
          <w:rPr>
            <w:noProof/>
            <w:webHidden/>
          </w:rPr>
          <w:tab/>
        </w:r>
        <w:r w:rsidRPr="003E1DA9">
          <w:rPr>
            <w:noProof/>
            <w:webHidden/>
          </w:rPr>
          <w:fldChar w:fldCharType="begin"/>
        </w:r>
        <w:r w:rsidRPr="003E1DA9">
          <w:rPr>
            <w:noProof/>
            <w:webHidden/>
          </w:rPr>
          <w:instrText xml:space="preserve"> PAGEREF _Toc218847463 \h </w:instrText>
        </w:r>
        <w:r w:rsidRPr="003E1DA9">
          <w:rPr>
            <w:noProof/>
            <w:webHidden/>
          </w:rPr>
        </w:r>
        <w:r w:rsidRPr="003E1DA9">
          <w:rPr>
            <w:noProof/>
            <w:webHidden/>
          </w:rPr>
          <w:fldChar w:fldCharType="separate"/>
        </w:r>
        <w:r w:rsidRPr="003E1DA9">
          <w:rPr>
            <w:noProof/>
            <w:webHidden/>
          </w:rPr>
          <w:t>9</w:t>
        </w:r>
        <w:r w:rsidRPr="003E1DA9">
          <w:rPr>
            <w:noProof/>
            <w:webHidden/>
          </w:rPr>
          <w:fldChar w:fldCharType="end"/>
        </w:r>
      </w:hyperlink>
    </w:p>
    <w:p w14:paraId="542D0C57" w14:textId="46490D2B"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4" w:history="1">
        <w:r w:rsidRPr="003E1DA9">
          <w:rPr>
            <w:rStyle w:val="Hyperlink"/>
            <w:iCs/>
            <w:noProof/>
          </w:rPr>
          <w:t>1.1.1.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iCs/>
            <w:noProof/>
          </w:rPr>
          <w:t>Lravel là gì? Tính chất mã nguồn mở</w:t>
        </w:r>
        <w:r w:rsidRPr="003E1DA9">
          <w:rPr>
            <w:noProof/>
            <w:webHidden/>
          </w:rPr>
          <w:tab/>
        </w:r>
        <w:r w:rsidRPr="003E1DA9">
          <w:rPr>
            <w:noProof/>
            <w:webHidden/>
          </w:rPr>
          <w:fldChar w:fldCharType="begin"/>
        </w:r>
        <w:r w:rsidRPr="003E1DA9">
          <w:rPr>
            <w:noProof/>
            <w:webHidden/>
          </w:rPr>
          <w:instrText xml:space="preserve"> PAGEREF _Toc218847464 \h </w:instrText>
        </w:r>
        <w:r w:rsidRPr="003E1DA9">
          <w:rPr>
            <w:noProof/>
            <w:webHidden/>
          </w:rPr>
        </w:r>
        <w:r w:rsidRPr="003E1DA9">
          <w:rPr>
            <w:noProof/>
            <w:webHidden/>
          </w:rPr>
          <w:fldChar w:fldCharType="separate"/>
        </w:r>
        <w:r w:rsidRPr="003E1DA9">
          <w:rPr>
            <w:noProof/>
            <w:webHidden/>
          </w:rPr>
          <w:t>9</w:t>
        </w:r>
        <w:r w:rsidRPr="003E1DA9">
          <w:rPr>
            <w:noProof/>
            <w:webHidden/>
          </w:rPr>
          <w:fldChar w:fldCharType="end"/>
        </w:r>
      </w:hyperlink>
    </w:p>
    <w:p w14:paraId="5F3F35C7" w14:textId="20CF222D"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5" w:history="1">
        <w:r w:rsidRPr="003E1DA9">
          <w:rPr>
            <w:rStyle w:val="Hyperlink"/>
            <w:noProof/>
          </w:rPr>
          <w:t>1.1.2.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Lịch sử phát triễn Laravel</w:t>
        </w:r>
        <w:r w:rsidRPr="003E1DA9">
          <w:rPr>
            <w:noProof/>
            <w:webHidden/>
          </w:rPr>
          <w:tab/>
        </w:r>
        <w:r w:rsidRPr="003E1DA9">
          <w:rPr>
            <w:noProof/>
            <w:webHidden/>
          </w:rPr>
          <w:fldChar w:fldCharType="begin"/>
        </w:r>
        <w:r w:rsidRPr="003E1DA9">
          <w:rPr>
            <w:noProof/>
            <w:webHidden/>
          </w:rPr>
          <w:instrText xml:space="preserve"> PAGEREF _Toc218847465 \h </w:instrText>
        </w:r>
        <w:r w:rsidRPr="003E1DA9">
          <w:rPr>
            <w:noProof/>
            <w:webHidden/>
          </w:rPr>
        </w:r>
        <w:r w:rsidRPr="003E1DA9">
          <w:rPr>
            <w:noProof/>
            <w:webHidden/>
          </w:rPr>
          <w:fldChar w:fldCharType="separate"/>
        </w:r>
        <w:r w:rsidRPr="003E1DA9">
          <w:rPr>
            <w:noProof/>
            <w:webHidden/>
          </w:rPr>
          <w:t>9</w:t>
        </w:r>
        <w:r w:rsidRPr="003E1DA9">
          <w:rPr>
            <w:noProof/>
            <w:webHidden/>
          </w:rPr>
          <w:fldChar w:fldCharType="end"/>
        </w:r>
      </w:hyperlink>
    </w:p>
    <w:p w14:paraId="16FEFAC6" w14:textId="64F6FEB2"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6" w:history="1">
        <w:r w:rsidRPr="003E1DA9">
          <w:rPr>
            <w:rStyle w:val="Hyperlink"/>
            <w:noProof/>
          </w:rPr>
          <w:t>1.1.3.</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Đặc điểm nỗi bật của Laravel</w:t>
        </w:r>
        <w:r w:rsidRPr="003E1DA9">
          <w:rPr>
            <w:noProof/>
            <w:webHidden/>
          </w:rPr>
          <w:tab/>
        </w:r>
        <w:r w:rsidRPr="003E1DA9">
          <w:rPr>
            <w:noProof/>
            <w:webHidden/>
          </w:rPr>
          <w:fldChar w:fldCharType="begin"/>
        </w:r>
        <w:r w:rsidRPr="003E1DA9">
          <w:rPr>
            <w:noProof/>
            <w:webHidden/>
          </w:rPr>
          <w:instrText xml:space="preserve"> PAGEREF _Toc218847466 \h </w:instrText>
        </w:r>
        <w:r w:rsidRPr="003E1DA9">
          <w:rPr>
            <w:noProof/>
            <w:webHidden/>
          </w:rPr>
        </w:r>
        <w:r w:rsidRPr="003E1DA9">
          <w:rPr>
            <w:noProof/>
            <w:webHidden/>
          </w:rPr>
          <w:fldChar w:fldCharType="separate"/>
        </w:r>
        <w:r w:rsidRPr="003E1DA9">
          <w:rPr>
            <w:noProof/>
            <w:webHidden/>
          </w:rPr>
          <w:t>9</w:t>
        </w:r>
        <w:r w:rsidRPr="003E1DA9">
          <w:rPr>
            <w:noProof/>
            <w:webHidden/>
          </w:rPr>
          <w:fldChar w:fldCharType="end"/>
        </w:r>
      </w:hyperlink>
    </w:p>
    <w:p w14:paraId="4EE72B7C" w14:textId="7B42DAF5"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7" w:history="1">
        <w:r w:rsidRPr="003E1DA9">
          <w:rPr>
            <w:rStyle w:val="Hyperlink"/>
            <w:noProof/>
          </w:rPr>
          <w:t>1.1.4.</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Kiến Trúc MVC trong Laravel</w:t>
        </w:r>
        <w:r w:rsidRPr="003E1DA9">
          <w:rPr>
            <w:noProof/>
            <w:webHidden/>
          </w:rPr>
          <w:tab/>
        </w:r>
        <w:r w:rsidRPr="003E1DA9">
          <w:rPr>
            <w:noProof/>
            <w:webHidden/>
          </w:rPr>
          <w:fldChar w:fldCharType="begin"/>
        </w:r>
        <w:r w:rsidRPr="003E1DA9">
          <w:rPr>
            <w:noProof/>
            <w:webHidden/>
          </w:rPr>
          <w:instrText xml:space="preserve"> PAGEREF _Toc218847467 \h </w:instrText>
        </w:r>
        <w:r w:rsidRPr="003E1DA9">
          <w:rPr>
            <w:noProof/>
            <w:webHidden/>
          </w:rPr>
        </w:r>
        <w:r w:rsidRPr="003E1DA9">
          <w:rPr>
            <w:noProof/>
            <w:webHidden/>
          </w:rPr>
          <w:fldChar w:fldCharType="separate"/>
        </w:r>
        <w:r w:rsidRPr="003E1DA9">
          <w:rPr>
            <w:noProof/>
            <w:webHidden/>
          </w:rPr>
          <w:t>10</w:t>
        </w:r>
        <w:r w:rsidRPr="003E1DA9">
          <w:rPr>
            <w:noProof/>
            <w:webHidden/>
          </w:rPr>
          <w:fldChar w:fldCharType="end"/>
        </w:r>
      </w:hyperlink>
    </w:p>
    <w:p w14:paraId="157C1EAC" w14:textId="2669E03E"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8" w:history="1">
        <w:r w:rsidRPr="003E1DA9">
          <w:rPr>
            <w:rStyle w:val="Hyperlink"/>
            <w:noProof/>
          </w:rPr>
          <w:t>1.2.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CÁC THÀNH PHẦN CHÍNH CỦA LARAVEL</w:t>
        </w:r>
        <w:r w:rsidRPr="003E1DA9">
          <w:rPr>
            <w:noProof/>
            <w:webHidden/>
          </w:rPr>
          <w:tab/>
        </w:r>
        <w:r w:rsidRPr="003E1DA9">
          <w:rPr>
            <w:noProof/>
            <w:webHidden/>
          </w:rPr>
          <w:fldChar w:fldCharType="begin"/>
        </w:r>
        <w:r w:rsidRPr="003E1DA9">
          <w:rPr>
            <w:noProof/>
            <w:webHidden/>
          </w:rPr>
          <w:instrText xml:space="preserve"> PAGEREF _Toc218847468 \h </w:instrText>
        </w:r>
        <w:r w:rsidRPr="003E1DA9">
          <w:rPr>
            <w:noProof/>
            <w:webHidden/>
          </w:rPr>
        </w:r>
        <w:r w:rsidRPr="003E1DA9">
          <w:rPr>
            <w:noProof/>
            <w:webHidden/>
          </w:rPr>
          <w:fldChar w:fldCharType="separate"/>
        </w:r>
        <w:r w:rsidRPr="003E1DA9">
          <w:rPr>
            <w:noProof/>
            <w:webHidden/>
          </w:rPr>
          <w:t>11</w:t>
        </w:r>
        <w:r w:rsidRPr="003E1DA9">
          <w:rPr>
            <w:noProof/>
            <w:webHidden/>
          </w:rPr>
          <w:fldChar w:fldCharType="end"/>
        </w:r>
      </w:hyperlink>
    </w:p>
    <w:p w14:paraId="55B1722B" w14:textId="2D6967B2"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69" w:history="1">
        <w:r w:rsidRPr="003E1DA9">
          <w:rPr>
            <w:rStyle w:val="Hyperlink"/>
            <w:noProof/>
          </w:rPr>
          <w:t>1.2.1.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Routing</w:t>
        </w:r>
        <w:r w:rsidRPr="003E1DA9">
          <w:rPr>
            <w:noProof/>
            <w:webHidden/>
          </w:rPr>
          <w:tab/>
        </w:r>
        <w:r w:rsidRPr="003E1DA9">
          <w:rPr>
            <w:noProof/>
            <w:webHidden/>
          </w:rPr>
          <w:fldChar w:fldCharType="begin"/>
        </w:r>
        <w:r w:rsidRPr="003E1DA9">
          <w:rPr>
            <w:noProof/>
            <w:webHidden/>
          </w:rPr>
          <w:instrText xml:space="preserve"> PAGEREF _Toc218847469 \h </w:instrText>
        </w:r>
        <w:r w:rsidRPr="003E1DA9">
          <w:rPr>
            <w:noProof/>
            <w:webHidden/>
          </w:rPr>
        </w:r>
        <w:r w:rsidRPr="003E1DA9">
          <w:rPr>
            <w:noProof/>
            <w:webHidden/>
          </w:rPr>
          <w:fldChar w:fldCharType="separate"/>
        </w:r>
        <w:r w:rsidRPr="003E1DA9">
          <w:rPr>
            <w:noProof/>
            <w:webHidden/>
          </w:rPr>
          <w:t>11</w:t>
        </w:r>
        <w:r w:rsidRPr="003E1DA9">
          <w:rPr>
            <w:noProof/>
            <w:webHidden/>
          </w:rPr>
          <w:fldChar w:fldCharType="end"/>
        </w:r>
      </w:hyperlink>
    </w:p>
    <w:p w14:paraId="1375B29E" w14:textId="23334CD4"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0" w:history="1">
        <w:r w:rsidRPr="003E1DA9">
          <w:rPr>
            <w:rStyle w:val="Hyperlink"/>
            <w:noProof/>
          </w:rPr>
          <w:t>1.2.2.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Eloquent ORM</w:t>
        </w:r>
        <w:r w:rsidRPr="003E1DA9">
          <w:rPr>
            <w:noProof/>
            <w:webHidden/>
          </w:rPr>
          <w:tab/>
        </w:r>
        <w:r w:rsidRPr="003E1DA9">
          <w:rPr>
            <w:noProof/>
            <w:webHidden/>
          </w:rPr>
          <w:fldChar w:fldCharType="begin"/>
        </w:r>
        <w:r w:rsidRPr="003E1DA9">
          <w:rPr>
            <w:noProof/>
            <w:webHidden/>
          </w:rPr>
          <w:instrText xml:space="preserve"> PAGEREF _Toc218847470 \h </w:instrText>
        </w:r>
        <w:r w:rsidRPr="003E1DA9">
          <w:rPr>
            <w:noProof/>
            <w:webHidden/>
          </w:rPr>
        </w:r>
        <w:r w:rsidRPr="003E1DA9">
          <w:rPr>
            <w:noProof/>
            <w:webHidden/>
          </w:rPr>
          <w:fldChar w:fldCharType="separate"/>
        </w:r>
        <w:r w:rsidRPr="003E1DA9">
          <w:rPr>
            <w:noProof/>
            <w:webHidden/>
          </w:rPr>
          <w:t>13</w:t>
        </w:r>
        <w:r w:rsidRPr="003E1DA9">
          <w:rPr>
            <w:noProof/>
            <w:webHidden/>
          </w:rPr>
          <w:fldChar w:fldCharType="end"/>
        </w:r>
      </w:hyperlink>
    </w:p>
    <w:p w14:paraId="25520675" w14:textId="4DC9F14B"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1" w:history="1">
        <w:r w:rsidRPr="003E1DA9">
          <w:rPr>
            <w:rStyle w:val="Hyperlink"/>
            <w:noProof/>
          </w:rPr>
          <w:t>1.2.3.</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Blade Template Engine</w:t>
        </w:r>
        <w:r w:rsidRPr="003E1DA9">
          <w:rPr>
            <w:noProof/>
            <w:webHidden/>
          </w:rPr>
          <w:tab/>
        </w:r>
        <w:r w:rsidRPr="003E1DA9">
          <w:rPr>
            <w:noProof/>
            <w:webHidden/>
          </w:rPr>
          <w:fldChar w:fldCharType="begin"/>
        </w:r>
        <w:r w:rsidRPr="003E1DA9">
          <w:rPr>
            <w:noProof/>
            <w:webHidden/>
          </w:rPr>
          <w:instrText xml:space="preserve"> PAGEREF _Toc218847471 \h </w:instrText>
        </w:r>
        <w:r w:rsidRPr="003E1DA9">
          <w:rPr>
            <w:noProof/>
            <w:webHidden/>
          </w:rPr>
        </w:r>
        <w:r w:rsidRPr="003E1DA9">
          <w:rPr>
            <w:noProof/>
            <w:webHidden/>
          </w:rPr>
          <w:fldChar w:fldCharType="separate"/>
        </w:r>
        <w:r w:rsidRPr="003E1DA9">
          <w:rPr>
            <w:noProof/>
            <w:webHidden/>
          </w:rPr>
          <w:t>15</w:t>
        </w:r>
        <w:r w:rsidRPr="003E1DA9">
          <w:rPr>
            <w:noProof/>
            <w:webHidden/>
          </w:rPr>
          <w:fldChar w:fldCharType="end"/>
        </w:r>
      </w:hyperlink>
    </w:p>
    <w:p w14:paraId="56CE6CAD" w14:textId="016D94E2"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2" w:history="1">
        <w:r w:rsidRPr="003E1DA9">
          <w:rPr>
            <w:rStyle w:val="Hyperlink"/>
            <w:iCs/>
            <w:noProof/>
          </w:rPr>
          <w:t>1.2.4. Middleware</w:t>
        </w:r>
        <w:r w:rsidRPr="003E1DA9">
          <w:rPr>
            <w:noProof/>
            <w:webHidden/>
          </w:rPr>
          <w:tab/>
        </w:r>
        <w:r w:rsidRPr="003E1DA9">
          <w:rPr>
            <w:noProof/>
            <w:webHidden/>
          </w:rPr>
          <w:fldChar w:fldCharType="begin"/>
        </w:r>
        <w:r w:rsidRPr="003E1DA9">
          <w:rPr>
            <w:noProof/>
            <w:webHidden/>
          </w:rPr>
          <w:instrText xml:space="preserve"> PAGEREF _Toc218847472 \h </w:instrText>
        </w:r>
        <w:r w:rsidRPr="003E1DA9">
          <w:rPr>
            <w:noProof/>
            <w:webHidden/>
          </w:rPr>
        </w:r>
        <w:r w:rsidRPr="003E1DA9">
          <w:rPr>
            <w:noProof/>
            <w:webHidden/>
          </w:rPr>
          <w:fldChar w:fldCharType="separate"/>
        </w:r>
        <w:r w:rsidRPr="003E1DA9">
          <w:rPr>
            <w:noProof/>
            <w:webHidden/>
          </w:rPr>
          <w:t>17</w:t>
        </w:r>
        <w:r w:rsidRPr="003E1DA9">
          <w:rPr>
            <w:noProof/>
            <w:webHidden/>
          </w:rPr>
          <w:fldChar w:fldCharType="end"/>
        </w:r>
      </w:hyperlink>
    </w:p>
    <w:p w14:paraId="482C0F33" w14:textId="57B28B7D"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3" w:history="1">
        <w:r w:rsidRPr="003E1DA9">
          <w:rPr>
            <w:rStyle w:val="Hyperlink"/>
            <w:noProof/>
          </w:rPr>
          <w:t>1.2.5. Artisan CLI</w:t>
        </w:r>
        <w:r w:rsidRPr="003E1DA9">
          <w:rPr>
            <w:noProof/>
            <w:webHidden/>
          </w:rPr>
          <w:tab/>
        </w:r>
        <w:r w:rsidRPr="003E1DA9">
          <w:rPr>
            <w:noProof/>
            <w:webHidden/>
          </w:rPr>
          <w:fldChar w:fldCharType="begin"/>
        </w:r>
        <w:r w:rsidRPr="003E1DA9">
          <w:rPr>
            <w:noProof/>
            <w:webHidden/>
          </w:rPr>
          <w:instrText xml:space="preserve"> PAGEREF _Toc218847473 \h </w:instrText>
        </w:r>
        <w:r w:rsidRPr="003E1DA9">
          <w:rPr>
            <w:noProof/>
            <w:webHidden/>
          </w:rPr>
        </w:r>
        <w:r w:rsidRPr="003E1DA9">
          <w:rPr>
            <w:noProof/>
            <w:webHidden/>
          </w:rPr>
          <w:fldChar w:fldCharType="separate"/>
        </w:r>
        <w:r w:rsidRPr="003E1DA9">
          <w:rPr>
            <w:noProof/>
            <w:webHidden/>
          </w:rPr>
          <w:t>19</w:t>
        </w:r>
        <w:r w:rsidRPr="003E1DA9">
          <w:rPr>
            <w:noProof/>
            <w:webHidden/>
          </w:rPr>
          <w:fldChar w:fldCharType="end"/>
        </w:r>
      </w:hyperlink>
    </w:p>
    <w:p w14:paraId="5D4FF603" w14:textId="05D2148E"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4" w:history="1">
        <w:r w:rsidRPr="003E1DA9">
          <w:rPr>
            <w:rStyle w:val="Hyperlink"/>
            <w:iCs/>
            <w:noProof/>
          </w:rPr>
          <w:t>1.2.6. Migration &amp; Seeding</w:t>
        </w:r>
        <w:r w:rsidRPr="003E1DA9">
          <w:rPr>
            <w:noProof/>
            <w:webHidden/>
          </w:rPr>
          <w:tab/>
        </w:r>
        <w:r w:rsidRPr="003E1DA9">
          <w:rPr>
            <w:noProof/>
            <w:webHidden/>
          </w:rPr>
          <w:fldChar w:fldCharType="begin"/>
        </w:r>
        <w:r w:rsidRPr="003E1DA9">
          <w:rPr>
            <w:noProof/>
            <w:webHidden/>
          </w:rPr>
          <w:instrText xml:space="preserve"> PAGEREF _Toc218847474 \h </w:instrText>
        </w:r>
        <w:r w:rsidRPr="003E1DA9">
          <w:rPr>
            <w:noProof/>
            <w:webHidden/>
          </w:rPr>
        </w:r>
        <w:r w:rsidRPr="003E1DA9">
          <w:rPr>
            <w:noProof/>
            <w:webHidden/>
          </w:rPr>
          <w:fldChar w:fldCharType="separate"/>
        </w:r>
        <w:r w:rsidRPr="003E1DA9">
          <w:rPr>
            <w:noProof/>
            <w:webHidden/>
          </w:rPr>
          <w:t>20</w:t>
        </w:r>
        <w:r w:rsidRPr="003E1DA9">
          <w:rPr>
            <w:noProof/>
            <w:webHidden/>
          </w:rPr>
          <w:fldChar w:fldCharType="end"/>
        </w:r>
      </w:hyperlink>
    </w:p>
    <w:p w14:paraId="5F9DACCD" w14:textId="1A4204C3"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5" w:history="1">
        <w:r w:rsidRPr="003E1DA9">
          <w:rPr>
            <w:rStyle w:val="Hyperlink"/>
            <w:noProof/>
          </w:rPr>
          <w:t>1.3.</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CÁC CÔNG NGHỆ HỖ TRỢ KHÁC</w:t>
        </w:r>
        <w:r w:rsidRPr="003E1DA9">
          <w:rPr>
            <w:noProof/>
            <w:webHidden/>
          </w:rPr>
          <w:tab/>
        </w:r>
        <w:r w:rsidRPr="003E1DA9">
          <w:rPr>
            <w:noProof/>
            <w:webHidden/>
          </w:rPr>
          <w:fldChar w:fldCharType="begin"/>
        </w:r>
        <w:r w:rsidRPr="003E1DA9">
          <w:rPr>
            <w:noProof/>
            <w:webHidden/>
          </w:rPr>
          <w:instrText xml:space="preserve"> PAGEREF _Toc218847475 \h </w:instrText>
        </w:r>
        <w:r w:rsidRPr="003E1DA9">
          <w:rPr>
            <w:noProof/>
            <w:webHidden/>
          </w:rPr>
        </w:r>
        <w:r w:rsidRPr="003E1DA9">
          <w:rPr>
            <w:noProof/>
            <w:webHidden/>
          </w:rPr>
          <w:fldChar w:fldCharType="separate"/>
        </w:r>
        <w:r w:rsidRPr="003E1DA9">
          <w:rPr>
            <w:noProof/>
            <w:webHidden/>
          </w:rPr>
          <w:t>22</w:t>
        </w:r>
        <w:r w:rsidRPr="003E1DA9">
          <w:rPr>
            <w:noProof/>
            <w:webHidden/>
          </w:rPr>
          <w:fldChar w:fldCharType="end"/>
        </w:r>
      </w:hyperlink>
    </w:p>
    <w:p w14:paraId="3EFB1AE6" w14:textId="08CE98FB" w:rsidR="003E1DA9" w:rsidRPr="003E1DA9" w:rsidRDefault="003E1DA9" w:rsidP="003E1DA9">
      <w:pPr>
        <w:pStyle w:val="TOC3"/>
        <w:tabs>
          <w:tab w:val="left" w:pos="126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6" w:history="1">
        <w:r w:rsidRPr="003E1DA9">
          <w:rPr>
            <w:rStyle w:val="Hyperlink"/>
            <w:noProof/>
          </w:rPr>
          <w:t>1.3.1.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JWT Authentication</w:t>
        </w:r>
        <w:r w:rsidRPr="003E1DA9">
          <w:rPr>
            <w:noProof/>
            <w:webHidden/>
          </w:rPr>
          <w:tab/>
        </w:r>
        <w:r w:rsidRPr="003E1DA9">
          <w:rPr>
            <w:noProof/>
            <w:webHidden/>
          </w:rPr>
          <w:fldChar w:fldCharType="begin"/>
        </w:r>
        <w:r w:rsidRPr="003E1DA9">
          <w:rPr>
            <w:noProof/>
            <w:webHidden/>
          </w:rPr>
          <w:instrText xml:space="preserve"> PAGEREF _Toc218847476 \h </w:instrText>
        </w:r>
        <w:r w:rsidRPr="003E1DA9">
          <w:rPr>
            <w:noProof/>
            <w:webHidden/>
          </w:rPr>
        </w:r>
        <w:r w:rsidRPr="003E1DA9">
          <w:rPr>
            <w:noProof/>
            <w:webHidden/>
          </w:rPr>
          <w:fldChar w:fldCharType="separate"/>
        </w:r>
        <w:r w:rsidRPr="003E1DA9">
          <w:rPr>
            <w:noProof/>
            <w:webHidden/>
          </w:rPr>
          <w:t>22</w:t>
        </w:r>
        <w:r w:rsidRPr="003E1DA9">
          <w:rPr>
            <w:noProof/>
            <w:webHidden/>
          </w:rPr>
          <w:fldChar w:fldCharType="end"/>
        </w:r>
      </w:hyperlink>
    </w:p>
    <w:p w14:paraId="4243CF02" w14:textId="4DF0FF19" w:rsidR="003E1DA9" w:rsidRPr="003E1DA9" w:rsidRDefault="003E1DA9" w:rsidP="003E1DA9">
      <w:pPr>
        <w:pStyle w:val="TOC3"/>
        <w:tabs>
          <w:tab w:val="left" w:pos="126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7" w:history="1">
        <w:r w:rsidRPr="003E1DA9">
          <w:rPr>
            <w:rStyle w:val="Hyperlink"/>
            <w:iCs/>
            <w:noProof/>
          </w:rPr>
          <w:t>1.3.2. Composer - Quản lý dependencies</w:t>
        </w:r>
        <w:r w:rsidRPr="003E1DA9">
          <w:rPr>
            <w:noProof/>
            <w:webHidden/>
          </w:rPr>
          <w:tab/>
        </w:r>
        <w:r w:rsidRPr="003E1DA9">
          <w:rPr>
            <w:noProof/>
            <w:webHidden/>
          </w:rPr>
          <w:fldChar w:fldCharType="begin"/>
        </w:r>
        <w:r w:rsidRPr="003E1DA9">
          <w:rPr>
            <w:noProof/>
            <w:webHidden/>
          </w:rPr>
          <w:instrText xml:space="preserve"> PAGEREF _Toc218847477 \h </w:instrText>
        </w:r>
        <w:r w:rsidRPr="003E1DA9">
          <w:rPr>
            <w:noProof/>
            <w:webHidden/>
          </w:rPr>
        </w:r>
        <w:r w:rsidRPr="003E1DA9">
          <w:rPr>
            <w:noProof/>
            <w:webHidden/>
          </w:rPr>
          <w:fldChar w:fldCharType="separate"/>
        </w:r>
        <w:r w:rsidRPr="003E1DA9">
          <w:rPr>
            <w:noProof/>
            <w:webHidden/>
          </w:rPr>
          <w:t>22</w:t>
        </w:r>
        <w:r w:rsidRPr="003E1DA9">
          <w:rPr>
            <w:noProof/>
            <w:webHidden/>
          </w:rPr>
          <w:fldChar w:fldCharType="end"/>
        </w:r>
      </w:hyperlink>
    </w:p>
    <w:p w14:paraId="3E695751" w14:textId="4881848A" w:rsidR="003E1DA9" w:rsidRPr="003E1DA9" w:rsidRDefault="003E1DA9" w:rsidP="003E1DA9">
      <w:pPr>
        <w:pStyle w:val="TOC3"/>
        <w:tabs>
          <w:tab w:val="left" w:pos="126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8" w:history="1">
        <w:r w:rsidRPr="003E1DA9">
          <w:rPr>
            <w:rStyle w:val="Hyperlink"/>
            <w:iCs/>
            <w:noProof/>
          </w:rPr>
          <w:t>1.3.3. React.js Frontend</w:t>
        </w:r>
        <w:r w:rsidRPr="003E1DA9">
          <w:rPr>
            <w:noProof/>
            <w:webHidden/>
          </w:rPr>
          <w:tab/>
        </w:r>
        <w:r w:rsidRPr="003E1DA9">
          <w:rPr>
            <w:noProof/>
            <w:webHidden/>
          </w:rPr>
          <w:fldChar w:fldCharType="begin"/>
        </w:r>
        <w:r w:rsidRPr="003E1DA9">
          <w:rPr>
            <w:noProof/>
            <w:webHidden/>
          </w:rPr>
          <w:instrText xml:space="preserve"> PAGEREF _Toc218847478 \h </w:instrText>
        </w:r>
        <w:r w:rsidRPr="003E1DA9">
          <w:rPr>
            <w:noProof/>
            <w:webHidden/>
          </w:rPr>
        </w:r>
        <w:r w:rsidRPr="003E1DA9">
          <w:rPr>
            <w:noProof/>
            <w:webHidden/>
          </w:rPr>
          <w:fldChar w:fldCharType="separate"/>
        </w:r>
        <w:r w:rsidRPr="003E1DA9">
          <w:rPr>
            <w:noProof/>
            <w:webHidden/>
          </w:rPr>
          <w:t>22</w:t>
        </w:r>
        <w:r w:rsidRPr="003E1DA9">
          <w:rPr>
            <w:noProof/>
            <w:webHidden/>
          </w:rPr>
          <w:fldChar w:fldCharType="end"/>
        </w:r>
      </w:hyperlink>
    </w:p>
    <w:p w14:paraId="6A47A53A" w14:textId="7B746FC2"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79" w:history="1">
        <w:r w:rsidRPr="003E1DA9">
          <w:rPr>
            <w:rStyle w:val="Hyperlink"/>
            <w:noProof/>
          </w:rPr>
          <w:t>Phần 2: PHÂN TÍCH THIẾT KẾ HỆ THỐNG</w:t>
        </w:r>
        <w:r w:rsidRPr="003E1DA9">
          <w:rPr>
            <w:noProof/>
            <w:webHidden/>
          </w:rPr>
          <w:tab/>
        </w:r>
        <w:r w:rsidRPr="003E1DA9">
          <w:rPr>
            <w:noProof/>
            <w:webHidden/>
          </w:rPr>
          <w:fldChar w:fldCharType="begin"/>
        </w:r>
        <w:r w:rsidRPr="003E1DA9">
          <w:rPr>
            <w:noProof/>
            <w:webHidden/>
          </w:rPr>
          <w:instrText xml:space="preserve"> PAGEREF _Toc218847479 \h </w:instrText>
        </w:r>
        <w:r w:rsidRPr="003E1DA9">
          <w:rPr>
            <w:noProof/>
            <w:webHidden/>
          </w:rPr>
        </w:r>
        <w:r w:rsidRPr="003E1DA9">
          <w:rPr>
            <w:noProof/>
            <w:webHidden/>
          </w:rPr>
          <w:fldChar w:fldCharType="separate"/>
        </w:r>
        <w:r w:rsidRPr="003E1DA9">
          <w:rPr>
            <w:noProof/>
            <w:webHidden/>
          </w:rPr>
          <w:t>24</w:t>
        </w:r>
        <w:r w:rsidRPr="003E1DA9">
          <w:rPr>
            <w:noProof/>
            <w:webHidden/>
          </w:rPr>
          <w:fldChar w:fldCharType="end"/>
        </w:r>
      </w:hyperlink>
    </w:p>
    <w:p w14:paraId="599A8400" w14:textId="6F0C03D9"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0" w:history="1">
        <w:r w:rsidRPr="003E1DA9">
          <w:rPr>
            <w:rStyle w:val="Hyperlink"/>
            <w:noProof/>
          </w:rPr>
          <w:t>2.1.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MÔ TẢ ĐỀ TÀI</w:t>
        </w:r>
        <w:r w:rsidRPr="003E1DA9">
          <w:rPr>
            <w:noProof/>
            <w:webHidden/>
          </w:rPr>
          <w:tab/>
        </w:r>
        <w:r w:rsidRPr="003E1DA9">
          <w:rPr>
            <w:noProof/>
            <w:webHidden/>
          </w:rPr>
          <w:fldChar w:fldCharType="begin"/>
        </w:r>
        <w:r w:rsidRPr="003E1DA9">
          <w:rPr>
            <w:noProof/>
            <w:webHidden/>
          </w:rPr>
          <w:instrText xml:space="preserve"> PAGEREF _Toc218847480 \h </w:instrText>
        </w:r>
        <w:r w:rsidRPr="003E1DA9">
          <w:rPr>
            <w:noProof/>
            <w:webHidden/>
          </w:rPr>
        </w:r>
        <w:r w:rsidRPr="003E1DA9">
          <w:rPr>
            <w:noProof/>
            <w:webHidden/>
          </w:rPr>
          <w:fldChar w:fldCharType="separate"/>
        </w:r>
        <w:r w:rsidRPr="003E1DA9">
          <w:rPr>
            <w:noProof/>
            <w:webHidden/>
          </w:rPr>
          <w:t>24</w:t>
        </w:r>
        <w:r w:rsidRPr="003E1DA9">
          <w:rPr>
            <w:noProof/>
            <w:webHidden/>
          </w:rPr>
          <w:fldChar w:fldCharType="end"/>
        </w:r>
      </w:hyperlink>
    </w:p>
    <w:p w14:paraId="17C6DD5A" w14:textId="08BB6E6E"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1" w:history="1">
        <w:r w:rsidRPr="003E1DA9">
          <w:rPr>
            <w:rStyle w:val="Hyperlink"/>
            <w:rFonts w:eastAsia="Arial"/>
            <w:iCs/>
            <w:noProof/>
            <w:highlight w:val="white"/>
          </w:rPr>
          <w:t>2.1.1. Mục tiêu và lý do hình thành</w:t>
        </w:r>
        <w:r w:rsidRPr="003E1DA9">
          <w:rPr>
            <w:noProof/>
            <w:webHidden/>
          </w:rPr>
          <w:tab/>
        </w:r>
        <w:r w:rsidRPr="003E1DA9">
          <w:rPr>
            <w:noProof/>
            <w:webHidden/>
          </w:rPr>
          <w:fldChar w:fldCharType="begin"/>
        </w:r>
        <w:r w:rsidRPr="003E1DA9">
          <w:rPr>
            <w:noProof/>
            <w:webHidden/>
          </w:rPr>
          <w:instrText xml:space="preserve"> PAGEREF _Toc218847481 \h </w:instrText>
        </w:r>
        <w:r w:rsidRPr="003E1DA9">
          <w:rPr>
            <w:noProof/>
            <w:webHidden/>
          </w:rPr>
        </w:r>
        <w:r w:rsidRPr="003E1DA9">
          <w:rPr>
            <w:noProof/>
            <w:webHidden/>
          </w:rPr>
          <w:fldChar w:fldCharType="separate"/>
        </w:r>
        <w:r w:rsidRPr="003E1DA9">
          <w:rPr>
            <w:noProof/>
            <w:webHidden/>
          </w:rPr>
          <w:t>24</w:t>
        </w:r>
        <w:r w:rsidRPr="003E1DA9">
          <w:rPr>
            <w:noProof/>
            <w:webHidden/>
          </w:rPr>
          <w:fldChar w:fldCharType="end"/>
        </w:r>
      </w:hyperlink>
    </w:p>
    <w:p w14:paraId="43268802" w14:textId="17F42125"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2" w:history="1">
        <w:r w:rsidRPr="003E1DA9">
          <w:rPr>
            <w:rStyle w:val="Hyperlink"/>
            <w:rFonts w:eastAsia="Arial"/>
            <w:iCs/>
            <w:noProof/>
            <w:highlight w:val="white"/>
          </w:rPr>
          <w:t>2.1.2. Các phân hệ chức năng chính</w:t>
        </w:r>
        <w:r w:rsidRPr="003E1DA9">
          <w:rPr>
            <w:noProof/>
            <w:webHidden/>
          </w:rPr>
          <w:tab/>
        </w:r>
        <w:r w:rsidRPr="003E1DA9">
          <w:rPr>
            <w:noProof/>
            <w:webHidden/>
          </w:rPr>
          <w:fldChar w:fldCharType="begin"/>
        </w:r>
        <w:r w:rsidRPr="003E1DA9">
          <w:rPr>
            <w:noProof/>
            <w:webHidden/>
          </w:rPr>
          <w:instrText xml:space="preserve"> PAGEREF _Toc218847482 \h </w:instrText>
        </w:r>
        <w:r w:rsidRPr="003E1DA9">
          <w:rPr>
            <w:noProof/>
            <w:webHidden/>
          </w:rPr>
        </w:r>
        <w:r w:rsidRPr="003E1DA9">
          <w:rPr>
            <w:noProof/>
            <w:webHidden/>
          </w:rPr>
          <w:fldChar w:fldCharType="separate"/>
        </w:r>
        <w:r w:rsidRPr="003E1DA9">
          <w:rPr>
            <w:noProof/>
            <w:webHidden/>
          </w:rPr>
          <w:t>24</w:t>
        </w:r>
        <w:r w:rsidRPr="003E1DA9">
          <w:rPr>
            <w:noProof/>
            <w:webHidden/>
          </w:rPr>
          <w:fldChar w:fldCharType="end"/>
        </w:r>
      </w:hyperlink>
    </w:p>
    <w:p w14:paraId="383C850D" w14:textId="52F236CE"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3" w:history="1">
        <w:r w:rsidRPr="003E1DA9">
          <w:rPr>
            <w:rStyle w:val="Hyperlink"/>
            <w:rFonts w:eastAsia="Arial"/>
            <w:iCs/>
            <w:noProof/>
            <w:highlight w:val="white"/>
          </w:rPr>
          <w:t>2.1.3. Đối tượng sử dụng hệ thống</w:t>
        </w:r>
        <w:r w:rsidRPr="003E1DA9">
          <w:rPr>
            <w:noProof/>
            <w:webHidden/>
          </w:rPr>
          <w:tab/>
        </w:r>
        <w:r w:rsidRPr="003E1DA9">
          <w:rPr>
            <w:noProof/>
            <w:webHidden/>
          </w:rPr>
          <w:fldChar w:fldCharType="begin"/>
        </w:r>
        <w:r w:rsidRPr="003E1DA9">
          <w:rPr>
            <w:noProof/>
            <w:webHidden/>
          </w:rPr>
          <w:instrText xml:space="preserve"> PAGEREF _Toc218847483 \h </w:instrText>
        </w:r>
        <w:r w:rsidRPr="003E1DA9">
          <w:rPr>
            <w:noProof/>
            <w:webHidden/>
          </w:rPr>
        </w:r>
        <w:r w:rsidRPr="003E1DA9">
          <w:rPr>
            <w:noProof/>
            <w:webHidden/>
          </w:rPr>
          <w:fldChar w:fldCharType="separate"/>
        </w:r>
        <w:r w:rsidRPr="003E1DA9">
          <w:rPr>
            <w:noProof/>
            <w:webHidden/>
          </w:rPr>
          <w:t>24</w:t>
        </w:r>
        <w:r w:rsidRPr="003E1DA9">
          <w:rPr>
            <w:noProof/>
            <w:webHidden/>
          </w:rPr>
          <w:fldChar w:fldCharType="end"/>
        </w:r>
      </w:hyperlink>
    </w:p>
    <w:p w14:paraId="04C912C7" w14:textId="3593834D"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4" w:history="1">
        <w:r w:rsidRPr="003E1DA9">
          <w:rPr>
            <w:rStyle w:val="Hyperlink"/>
            <w:noProof/>
          </w:rPr>
          <w:t>2.2.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KIẾN TRÚC HỆ THỐNG</w:t>
        </w:r>
        <w:r w:rsidRPr="003E1DA9">
          <w:rPr>
            <w:noProof/>
            <w:webHidden/>
          </w:rPr>
          <w:tab/>
        </w:r>
        <w:r w:rsidRPr="003E1DA9">
          <w:rPr>
            <w:noProof/>
            <w:webHidden/>
          </w:rPr>
          <w:fldChar w:fldCharType="begin"/>
        </w:r>
        <w:r w:rsidRPr="003E1DA9">
          <w:rPr>
            <w:noProof/>
            <w:webHidden/>
          </w:rPr>
          <w:instrText xml:space="preserve"> PAGEREF _Toc218847484 \h </w:instrText>
        </w:r>
        <w:r w:rsidRPr="003E1DA9">
          <w:rPr>
            <w:noProof/>
            <w:webHidden/>
          </w:rPr>
        </w:r>
        <w:r w:rsidRPr="003E1DA9">
          <w:rPr>
            <w:noProof/>
            <w:webHidden/>
          </w:rPr>
          <w:fldChar w:fldCharType="separate"/>
        </w:r>
        <w:r w:rsidRPr="003E1DA9">
          <w:rPr>
            <w:noProof/>
            <w:webHidden/>
          </w:rPr>
          <w:t>25</w:t>
        </w:r>
        <w:r w:rsidRPr="003E1DA9">
          <w:rPr>
            <w:noProof/>
            <w:webHidden/>
          </w:rPr>
          <w:fldChar w:fldCharType="end"/>
        </w:r>
      </w:hyperlink>
    </w:p>
    <w:p w14:paraId="30E2019C" w14:textId="477F2C85"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5" w:history="1">
        <w:r w:rsidRPr="003E1DA9">
          <w:rPr>
            <w:rStyle w:val="Hyperlink"/>
            <w:noProof/>
          </w:rPr>
          <w:t>2.2.1.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Mô hình kiến trúc tổng quát</w:t>
        </w:r>
        <w:r w:rsidRPr="003E1DA9">
          <w:rPr>
            <w:noProof/>
            <w:webHidden/>
          </w:rPr>
          <w:tab/>
        </w:r>
        <w:r w:rsidRPr="003E1DA9">
          <w:rPr>
            <w:noProof/>
            <w:webHidden/>
          </w:rPr>
          <w:fldChar w:fldCharType="begin"/>
        </w:r>
        <w:r w:rsidRPr="003E1DA9">
          <w:rPr>
            <w:noProof/>
            <w:webHidden/>
          </w:rPr>
          <w:instrText xml:space="preserve"> PAGEREF _Toc218847485 \h </w:instrText>
        </w:r>
        <w:r w:rsidRPr="003E1DA9">
          <w:rPr>
            <w:noProof/>
            <w:webHidden/>
          </w:rPr>
        </w:r>
        <w:r w:rsidRPr="003E1DA9">
          <w:rPr>
            <w:noProof/>
            <w:webHidden/>
          </w:rPr>
          <w:fldChar w:fldCharType="separate"/>
        </w:r>
        <w:r w:rsidRPr="003E1DA9">
          <w:rPr>
            <w:noProof/>
            <w:webHidden/>
          </w:rPr>
          <w:t>25</w:t>
        </w:r>
        <w:r w:rsidRPr="003E1DA9">
          <w:rPr>
            <w:noProof/>
            <w:webHidden/>
          </w:rPr>
          <w:fldChar w:fldCharType="end"/>
        </w:r>
      </w:hyperlink>
    </w:p>
    <w:p w14:paraId="696482AE" w14:textId="2C7A15CB"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6" w:history="1">
        <w:r w:rsidRPr="003E1DA9">
          <w:rPr>
            <w:rStyle w:val="Hyperlink"/>
            <w:noProof/>
          </w:rPr>
          <w:t>2.2.2.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Chi tiết ngăn xếp công nghệ</w:t>
        </w:r>
        <w:r w:rsidRPr="003E1DA9">
          <w:rPr>
            <w:noProof/>
            <w:webHidden/>
          </w:rPr>
          <w:tab/>
        </w:r>
        <w:r w:rsidRPr="003E1DA9">
          <w:rPr>
            <w:noProof/>
            <w:webHidden/>
          </w:rPr>
          <w:fldChar w:fldCharType="begin"/>
        </w:r>
        <w:r w:rsidRPr="003E1DA9">
          <w:rPr>
            <w:noProof/>
            <w:webHidden/>
          </w:rPr>
          <w:instrText xml:space="preserve"> PAGEREF _Toc218847486 \h </w:instrText>
        </w:r>
        <w:r w:rsidRPr="003E1DA9">
          <w:rPr>
            <w:noProof/>
            <w:webHidden/>
          </w:rPr>
        </w:r>
        <w:r w:rsidRPr="003E1DA9">
          <w:rPr>
            <w:noProof/>
            <w:webHidden/>
          </w:rPr>
          <w:fldChar w:fldCharType="separate"/>
        </w:r>
        <w:r w:rsidRPr="003E1DA9">
          <w:rPr>
            <w:noProof/>
            <w:webHidden/>
          </w:rPr>
          <w:t>26</w:t>
        </w:r>
        <w:r w:rsidRPr="003E1DA9">
          <w:rPr>
            <w:noProof/>
            <w:webHidden/>
          </w:rPr>
          <w:fldChar w:fldCharType="end"/>
        </w:r>
      </w:hyperlink>
    </w:p>
    <w:p w14:paraId="4FF63237" w14:textId="1C2A748D"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7" w:history="1">
        <w:r w:rsidRPr="003E1DA9">
          <w:rPr>
            <w:rStyle w:val="Hyperlink"/>
            <w:noProof/>
          </w:rPr>
          <w:t>2.3.</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PHÂN TÍCH THIẾT KẾ HỆ THỐNG</w:t>
        </w:r>
        <w:r w:rsidRPr="003E1DA9">
          <w:rPr>
            <w:noProof/>
            <w:webHidden/>
          </w:rPr>
          <w:tab/>
        </w:r>
        <w:r w:rsidRPr="003E1DA9">
          <w:rPr>
            <w:noProof/>
            <w:webHidden/>
          </w:rPr>
          <w:fldChar w:fldCharType="begin"/>
        </w:r>
        <w:r w:rsidRPr="003E1DA9">
          <w:rPr>
            <w:noProof/>
            <w:webHidden/>
          </w:rPr>
          <w:instrText xml:space="preserve"> PAGEREF _Toc218847487 \h </w:instrText>
        </w:r>
        <w:r w:rsidRPr="003E1DA9">
          <w:rPr>
            <w:noProof/>
            <w:webHidden/>
          </w:rPr>
        </w:r>
        <w:r w:rsidRPr="003E1DA9">
          <w:rPr>
            <w:noProof/>
            <w:webHidden/>
          </w:rPr>
          <w:fldChar w:fldCharType="separate"/>
        </w:r>
        <w:r w:rsidRPr="003E1DA9">
          <w:rPr>
            <w:noProof/>
            <w:webHidden/>
          </w:rPr>
          <w:t>27</w:t>
        </w:r>
        <w:r w:rsidRPr="003E1DA9">
          <w:rPr>
            <w:noProof/>
            <w:webHidden/>
          </w:rPr>
          <w:fldChar w:fldCharType="end"/>
        </w:r>
      </w:hyperlink>
    </w:p>
    <w:p w14:paraId="32F13C20" w14:textId="7C53032A"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8" w:history="1">
        <w:r w:rsidRPr="003E1DA9">
          <w:rPr>
            <w:rStyle w:val="Hyperlink"/>
            <w:rFonts w:eastAsia="Arial"/>
            <w:iCs/>
            <w:noProof/>
          </w:rPr>
          <w:t xml:space="preserve">2.3.1. </w:t>
        </w:r>
        <w:r w:rsidRPr="003E1DA9">
          <w:rPr>
            <w:rStyle w:val="Hyperlink"/>
            <w:iCs/>
            <w:noProof/>
          </w:rPr>
          <w:t>Mô hình ERD (Mô hình dữ liệu mức quan niệm)</w:t>
        </w:r>
        <w:r w:rsidRPr="003E1DA9">
          <w:rPr>
            <w:noProof/>
            <w:webHidden/>
          </w:rPr>
          <w:tab/>
        </w:r>
        <w:r w:rsidRPr="003E1DA9">
          <w:rPr>
            <w:noProof/>
            <w:webHidden/>
          </w:rPr>
          <w:fldChar w:fldCharType="begin"/>
        </w:r>
        <w:r w:rsidRPr="003E1DA9">
          <w:rPr>
            <w:noProof/>
            <w:webHidden/>
          </w:rPr>
          <w:instrText xml:space="preserve"> PAGEREF _Toc218847488 \h </w:instrText>
        </w:r>
        <w:r w:rsidRPr="003E1DA9">
          <w:rPr>
            <w:noProof/>
            <w:webHidden/>
          </w:rPr>
        </w:r>
        <w:r w:rsidRPr="003E1DA9">
          <w:rPr>
            <w:noProof/>
            <w:webHidden/>
          </w:rPr>
          <w:fldChar w:fldCharType="separate"/>
        </w:r>
        <w:r w:rsidRPr="003E1DA9">
          <w:rPr>
            <w:noProof/>
            <w:webHidden/>
          </w:rPr>
          <w:t>27</w:t>
        </w:r>
        <w:r w:rsidRPr="003E1DA9">
          <w:rPr>
            <w:noProof/>
            <w:webHidden/>
          </w:rPr>
          <w:fldChar w:fldCharType="end"/>
        </w:r>
      </w:hyperlink>
    </w:p>
    <w:p w14:paraId="6B9C70CA" w14:textId="6DF84508"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89" w:history="1">
        <w:r w:rsidRPr="003E1DA9">
          <w:rPr>
            <w:rStyle w:val="Hyperlink"/>
            <w:noProof/>
          </w:rPr>
          <w:t>3.3.2.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Lược đồ CSDL</w:t>
        </w:r>
        <w:r w:rsidRPr="003E1DA9">
          <w:rPr>
            <w:noProof/>
            <w:webHidden/>
          </w:rPr>
          <w:tab/>
        </w:r>
        <w:r w:rsidRPr="003E1DA9">
          <w:rPr>
            <w:noProof/>
            <w:webHidden/>
          </w:rPr>
          <w:fldChar w:fldCharType="begin"/>
        </w:r>
        <w:r w:rsidRPr="003E1DA9">
          <w:rPr>
            <w:noProof/>
            <w:webHidden/>
          </w:rPr>
          <w:instrText xml:space="preserve"> PAGEREF _Toc218847489 \h </w:instrText>
        </w:r>
        <w:r w:rsidRPr="003E1DA9">
          <w:rPr>
            <w:noProof/>
            <w:webHidden/>
          </w:rPr>
        </w:r>
        <w:r w:rsidRPr="003E1DA9">
          <w:rPr>
            <w:noProof/>
            <w:webHidden/>
          </w:rPr>
          <w:fldChar w:fldCharType="separate"/>
        </w:r>
        <w:r w:rsidRPr="003E1DA9">
          <w:rPr>
            <w:noProof/>
            <w:webHidden/>
          </w:rPr>
          <w:t>28</w:t>
        </w:r>
        <w:r w:rsidRPr="003E1DA9">
          <w:rPr>
            <w:noProof/>
            <w:webHidden/>
          </w:rPr>
          <w:fldChar w:fldCharType="end"/>
        </w:r>
      </w:hyperlink>
    </w:p>
    <w:p w14:paraId="6B9FD510" w14:textId="253DFF71"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0" w:history="1">
        <w:r w:rsidRPr="003E1DA9">
          <w:rPr>
            <w:rStyle w:val="Hyperlink"/>
            <w:noProof/>
          </w:rPr>
          <w:t>3.3.3.</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Sơ đồ Ure Case tổng quan</w:t>
        </w:r>
        <w:r w:rsidRPr="003E1DA9">
          <w:rPr>
            <w:noProof/>
            <w:webHidden/>
          </w:rPr>
          <w:tab/>
        </w:r>
        <w:r w:rsidRPr="003E1DA9">
          <w:rPr>
            <w:noProof/>
            <w:webHidden/>
          </w:rPr>
          <w:fldChar w:fldCharType="begin"/>
        </w:r>
        <w:r w:rsidRPr="003E1DA9">
          <w:rPr>
            <w:noProof/>
            <w:webHidden/>
          </w:rPr>
          <w:instrText xml:space="preserve"> PAGEREF _Toc218847490 \h </w:instrText>
        </w:r>
        <w:r w:rsidRPr="003E1DA9">
          <w:rPr>
            <w:noProof/>
            <w:webHidden/>
          </w:rPr>
        </w:r>
        <w:r w:rsidRPr="003E1DA9">
          <w:rPr>
            <w:noProof/>
            <w:webHidden/>
          </w:rPr>
          <w:fldChar w:fldCharType="separate"/>
        </w:r>
        <w:r w:rsidRPr="003E1DA9">
          <w:rPr>
            <w:noProof/>
            <w:webHidden/>
          </w:rPr>
          <w:t>31</w:t>
        </w:r>
        <w:r w:rsidRPr="003E1DA9">
          <w:rPr>
            <w:noProof/>
            <w:webHidden/>
          </w:rPr>
          <w:fldChar w:fldCharType="end"/>
        </w:r>
      </w:hyperlink>
    </w:p>
    <w:p w14:paraId="6DBDC55D" w14:textId="35A1E525"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1" w:history="1">
        <w:r w:rsidRPr="003E1DA9">
          <w:rPr>
            <w:rStyle w:val="Hyperlink"/>
            <w:noProof/>
          </w:rPr>
          <w:t>2.4. PHÁC THẢO GIAO DIỆN</w:t>
        </w:r>
        <w:r w:rsidRPr="003E1DA9">
          <w:rPr>
            <w:noProof/>
            <w:webHidden/>
          </w:rPr>
          <w:tab/>
        </w:r>
        <w:r w:rsidRPr="003E1DA9">
          <w:rPr>
            <w:noProof/>
            <w:webHidden/>
          </w:rPr>
          <w:fldChar w:fldCharType="begin"/>
        </w:r>
        <w:r w:rsidRPr="003E1DA9">
          <w:rPr>
            <w:noProof/>
            <w:webHidden/>
          </w:rPr>
          <w:instrText xml:space="preserve"> PAGEREF _Toc218847491 \h </w:instrText>
        </w:r>
        <w:r w:rsidRPr="003E1DA9">
          <w:rPr>
            <w:noProof/>
            <w:webHidden/>
          </w:rPr>
        </w:r>
        <w:r w:rsidRPr="003E1DA9">
          <w:rPr>
            <w:noProof/>
            <w:webHidden/>
          </w:rPr>
          <w:fldChar w:fldCharType="separate"/>
        </w:r>
        <w:r w:rsidRPr="003E1DA9">
          <w:rPr>
            <w:noProof/>
            <w:webHidden/>
          </w:rPr>
          <w:t>34</w:t>
        </w:r>
        <w:r w:rsidRPr="003E1DA9">
          <w:rPr>
            <w:noProof/>
            <w:webHidden/>
          </w:rPr>
          <w:fldChar w:fldCharType="end"/>
        </w:r>
      </w:hyperlink>
    </w:p>
    <w:p w14:paraId="2449790C" w14:textId="49CC8B33"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2" w:history="1">
        <w:r w:rsidRPr="003E1DA9">
          <w:rPr>
            <w:rStyle w:val="Hyperlink"/>
            <w:noProof/>
          </w:rPr>
          <w:t>Phần 3: XÂY DỰNG WEBSITE</w:t>
        </w:r>
        <w:r w:rsidRPr="003E1DA9">
          <w:rPr>
            <w:noProof/>
            <w:webHidden/>
          </w:rPr>
          <w:tab/>
        </w:r>
        <w:r w:rsidRPr="003E1DA9">
          <w:rPr>
            <w:noProof/>
            <w:webHidden/>
          </w:rPr>
          <w:fldChar w:fldCharType="begin"/>
        </w:r>
        <w:r w:rsidRPr="003E1DA9">
          <w:rPr>
            <w:noProof/>
            <w:webHidden/>
          </w:rPr>
          <w:instrText xml:space="preserve"> PAGEREF _Toc218847492 \h </w:instrText>
        </w:r>
        <w:r w:rsidRPr="003E1DA9">
          <w:rPr>
            <w:noProof/>
            <w:webHidden/>
          </w:rPr>
        </w:r>
        <w:r w:rsidRPr="003E1DA9">
          <w:rPr>
            <w:noProof/>
            <w:webHidden/>
          </w:rPr>
          <w:fldChar w:fldCharType="separate"/>
        </w:r>
        <w:r w:rsidRPr="003E1DA9">
          <w:rPr>
            <w:noProof/>
            <w:webHidden/>
          </w:rPr>
          <w:t>35</w:t>
        </w:r>
        <w:r w:rsidRPr="003E1DA9">
          <w:rPr>
            <w:noProof/>
            <w:webHidden/>
          </w:rPr>
          <w:fldChar w:fldCharType="end"/>
        </w:r>
      </w:hyperlink>
    </w:p>
    <w:p w14:paraId="31B5895E" w14:textId="26B7E278"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3" w:history="1">
        <w:r w:rsidRPr="003E1DA9">
          <w:rPr>
            <w:rStyle w:val="Hyperlink"/>
            <w:noProof/>
          </w:rPr>
          <w:t>3.1.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GIỚI THIỆU GIAO DIỆN</w:t>
        </w:r>
        <w:r w:rsidRPr="003E1DA9">
          <w:rPr>
            <w:noProof/>
            <w:webHidden/>
          </w:rPr>
          <w:tab/>
        </w:r>
        <w:r w:rsidRPr="003E1DA9">
          <w:rPr>
            <w:noProof/>
            <w:webHidden/>
          </w:rPr>
          <w:fldChar w:fldCharType="begin"/>
        </w:r>
        <w:r w:rsidRPr="003E1DA9">
          <w:rPr>
            <w:noProof/>
            <w:webHidden/>
          </w:rPr>
          <w:instrText xml:space="preserve"> PAGEREF _Toc218847493 \h </w:instrText>
        </w:r>
        <w:r w:rsidRPr="003E1DA9">
          <w:rPr>
            <w:noProof/>
            <w:webHidden/>
          </w:rPr>
        </w:r>
        <w:r w:rsidRPr="003E1DA9">
          <w:rPr>
            <w:noProof/>
            <w:webHidden/>
          </w:rPr>
          <w:fldChar w:fldCharType="separate"/>
        </w:r>
        <w:r w:rsidRPr="003E1DA9">
          <w:rPr>
            <w:noProof/>
            <w:webHidden/>
          </w:rPr>
          <w:t>35</w:t>
        </w:r>
        <w:r w:rsidRPr="003E1DA9">
          <w:rPr>
            <w:noProof/>
            <w:webHidden/>
          </w:rPr>
          <w:fldChar w:fldCharType="end"/>
        </w:r>
      </w:hyperlink>
    </w:p>
    <w:p w14:paraId="1C63A3FB" w14:textId="38624444" w:rsidR="003E1DA9" w:rsidRPr="003E1DA9" w:rsidRDefault="003E1DA9" w:rsidP="003E1DA9">
      <w:pPr>
        <w:pStyle w:val="TOC3"/>
        <w:tabs>
          <w:tab w:val="left" w:pos="144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4" w:history="1">
        <w:r w:rsidRPr="003E1DA9">
          <w:rPr>
            <w:rStyle w:val="Hyperlink"/>
            <w:noProof/>
          </w:rPr>
          <w:t>3.1.1. Thanh điều hướng</w:t>
        </w:r>
        <w:r w:rsidRPr="003E1DA9">
          <w:rPr>
            <w:noProof/>
            <w:webHidden/>
          </w:rPr>
          <w:tab/>
        </w:r>
        <w:r w:rsidRPr="003E1DA9">
          <w:rPr>
            <w:noProof/>
            <w:webHidden/>
          </w:rPr>
          <w:fldChar w:fldCharType="begin"/>
        </w:r>
        <w:r w:rsidRPr="003E1DA9">
          <w:rPr>
            <w:noProof/>
            <w:webHidden/>
          </w:rPr>
          <w:instrText xml:space="preserve"> PAGEREF _Toc218847494 \h </w:instrText>
        </w:r>
        <w:r w:rsidRPr="003E1DA9">
          <w:rPr>
            <w:noProof/>
            <w:webHidden/>
          </w:rPr>
        </w:r>
        <w:r w:rsidRPr="003E1DA9">
          <w:rPr>
            <w:noProof/>
            <w:webHidden/>
          </w:rPr>
          <w:fldChar w:fldCharType="separate"/>
        </w:r>
        <w:r w:rsidRPr="003E1DA9">
          <w:rPr>
            <w:noProof/>
            <w:webHidden/>
          </w:rPr>
          <w:t>35</w:t>
        </w:r>
        <w:r w:rsidRPr="003E1DA9">
          <w:rPr>
            <w:noProof/>
            <w:webHidden/>
          </w:rPr>
          <w:fldChar w:fldCharType="end"/>
        </w:r>
      </w:hyperlink>
    </w:p>
    <w:p w14:paraId="35969CF1" w14:textId="52238997" w:rsidR="003E1DA9" w:rsidRPr="003E1DA9" w:rsidRDefault="003E1DA9" w:rsidP="003E1DA9">
      <w:pPr>
        <w:pStyle w:val="TOC3"/>
        <w:tabs>
          <w:tab w:val="left" w:pos="144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5" w:history="1">
        <w:r w:rsidRPr="003E1DA9">
          <w:rPr>
            <w:rStyle w:val="Hyperlink"/>
            <w:noProof/>
          </w:rPr>
          <w:t>3.1.2.</w:t>
        </w:r>
        <w:r w:rsidRPr="003E1DA9">
          <w:rPr>
            <w:rFonts w:asciiTheme="minorHAnsi" w:eastAsiaTheme="minorEastAsia" w:hAnsiTheme="minorHAnsi" w:cstheme="minorBidi"/>
            <w:noProof/>
            <w:kern w:val="2"/>
            <w:sz w:val="24"/>
            <w:szCs w:val="24"/>
            <w:lang w:eastAsia="zh-TW"/>
            <w14:ligatures w14:val="standardContextual"/>
          </w:rPr>
          <w:t xml:space="preserve"> </w:t>
        </w:r>
        <w:r w:rsidRPr="003E1DA9">
          <w:rPr>
            <w:rStyle w:val="Hyperlink"/>
            <w:noProof/>
          </w:rPr>
          <w:t>Giao diện trang chủ</w:t>
        </w:r>
        <w:r w:rsidRPr="003E1DA9">
          <w:rPr>
            <w:noProof/>
            <w:webHidden/>
          </w:rPr>
          <w:tab/>
        </w:r>
        <w:r w:rsidRPr="003E1DA9">
          <w:rPr>
            <w:noProof/>
            <w:webHidden/>
          </w:rPr>
          <w:fldChar w:fldCharType="begin"/>
        </w:r>
        <w:r w:rsidRPr="003E1DA9">
          <w:rPr>
            <w:noProof/>
            <w:webHidden/>
          </w:rPr>
          <w:instrText xml:space="preserve"> PAGEREF _Toc218847495 \h </w:instrText>
        </w:r>
        <w:r w:rsidRPr="003E1DA9">
          <w:rPr>
            <w:noProof/>
            <w:webHidden/>
          </w:rPr>
        </w:r>
        <w:r w:rsidRPr="003E1DA9">
          <w:rPr>
            <w:noProof/>
            <w:webHidden/>
          </w:rPr>
          <w:fldChar w:fldCharType="separate"/>
        </w:r>
        <w:r w:rsidRPr="003E1DA9">
          <w:rPr>
            <w:noProof/>
            <w:webHidden/>
          </w:rPr>
          <w:t>36</w:t>
        </w:r>
        <w:r w:rsidRPr="003E1DA9">
          <w:rPr>
            <w:noProof/>
            <w:webHidden/>
          </w:rPr>
          <w:fldChar w:fldCharType="end"/>
        </w:r>
      </w:hyperlink>
    </w:p>
    <w:p w14:paraId="6E0F8B56" w14:textId="03A142CA"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6" w:history="1">
        <w:r w:rsidRPr="003E1DA9">
          <w:rPr>
            <w:rStyle w:val="Hyperlink"/>
            <w:noProof/>
          </w:rPr>
          <w:t>3.2.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CÁC CHỨC NĂNG CỦA WEBSITE</w:t>
        </w:r>
        <w:r w:rsidRPr="003E1DA9">
          <w:rPr>
            <w:noProof/>
            <w:webHidden/>
          </w:rPr>
          <w:tab/>
        </w:r>
        <w:r w:rsidRPr="003E1DA9">
          <w:rPr>
            <w:noProof/>
            <w:webHidden/>
          </w:rPr>
          <w:fldChar w:fldCharType="begin"/>
        </w:r>
        <w:r w:rsidRPr="003E1DA9">
          <w:rPr>
            <w:noProof/>
            <w:webHidden/>
          </w:rPr>
          <w:instrText xml:space="preserve"> PAGEREF _Toc218847496 \h </w:instrText>
        </w:r>
        <w:r w:rsidRPr="003E1DA9">
          <w:rPr>
            <w:noProof/>
            <w:webHidden/>
          </w:rPr>
        </w:r>
        <w:r w:rsidRPr="003E1DA9">
          <w:rPr>
            <w:noProof/>
            <w:webHidden/>
          </w:rPr>
          <w:fldChar w:fldCharType="separate"/>
        </w:r>
        <w:r w:rsidRPr="003E1DA9">
          <w:rPr>
            <w:noProof/>
            <w:webHidden/>
          </w:rPr>
          <w:t>36</w:t>
        </w:r>
        <w:r w:rsidRPr="003E1DA9">
          <w:rPr>
            <w:noProof/>
            <w:webHidden/>
          </w:rPr>
          <w:fldChar w:fldCharType="end"/>
        </w:r>
      </w:hyperlink>
    </w:p>
    <w:p w14:paraId="65614E83" w14:textId="7E3BC73F"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7" w:history="1">
        <w:r w:rsidRPr="003E1DA9">
          <w:rPr>
            <w:rStyle w:val="Hyperlink"/>
            <w:noProof/>
          </w:rPr>
          <w:t>3.2.1.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Chức năng xác thực người dung</w:t>
        </w:r>
        <w:r w:rsidRPr="003E1DA9">
          <w:rPr>
            <w:noProof/>
            <w:webHidden/>
          </w:rPr>
          <w:tab/>
        </w:r>
        <w:r w:rsidRPr="003E1DA9">
          <w:rPr>
            <w:noProof/>
            <w:webHidden/>
          </w:rPr>
          <w:fldChar w:fldCharType="begin"/>
        </w:r>
        <w:r w:rsidRPr="003E1DA9">
          <w:rPr>
            <w:noProof/>
            <w:webHidden/>
          </w:rPr>
          <w:instrText xml:space="preserve"> PAGEREF _Toc218847497 \h </w:instrText>
        </w:r>
        <w:r w:rsidRPr="003E1DA9">
          <w:rPr>
            <w:noProof/>
            <w:webHidden/>
          </w:rPr>
        </w:r>
        <w:r w:rsidRPr="003E1DA9">
          <w:rPr>
            <w:noProof/>
            <w:webHidden/>
          </w:rPr>
          <w:fldChar w:fldCharType="separate"/>
        </w:r>
        <w:r w:rsidRPr="003E1DA9">
          <w:rPr>
            <w:noProof/>
            <w:webHidden/>
          </w:rPr>
          <w:t>36</w:t>
        </w:r>
        <w:r w:rsidRPr="003E1DA9">
          <w:rPr>
            <w:noProof/>
            <w:webHidden/>
          </w:rPr>
          <w:fldChar w:fldCharType="end"/>
        </w:r>
      </w:hyperlink>
    </w:p>
    <w:p w14:paraId="610DE38F" w14:textId="00A93B28" w:rsidR="003E1DA9" w:rsidRPr="003E1DA9" w:rsidRDefault="003E1DA9" w:rsidP="003E1DA9">
      <w:pPr>
        <w:pStyle w:val="TOC3"/>
        <w:tabs>
          <w:tab w:val="left" w:pos="1170"/>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8" w:history="1">
        <w:r w:rsidRPr="003E1DA9">
          <w:rPr>
            <w:rStyle w:val="Hyperlink"/>
            <w:noProof/>
          </w:rPr>
          <w:t>3.2.2.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Chức năng quản ký khóa học</w:t>
        </w:r>
        <w:r w:rsidRPr="003E1DA9">
          <w:rPr>
            <w:noProof/>
            <w:webHidden/>
          </w:rPr>
          <w:tab/>
        </w:r>
        <w:r w:rsidRPr="003E1DA9">
          <w:rPr>
            <w:noProof/>
            <w:webHidden/>
          </w:rPr>
          <w:fldChar w:fldCharType="begin"/>
        </w:r>
        <w:r w:rsidRPr="003E1DA9">
          <w:rPr>
            <w:noProof/>
            <w:webHidden/>
          </w:rPr>
          <w:instrText xml:space="preserve"> PAGEREF _Toc218847498 \h </w:instrText>
        </w:r>
        <w:r w:rsidRPr="003E1DA9">
          <w:rPr>
            <w:noProof/>
            <w:webHidden/>
          </w:rPr>
        </w:r>
        <w:r w:rsidRPr="003E1DA9">
          <w:rPr>
            <w:noProof/>
            <w:webHidden/>
          </w:rPr>
          <w:fldChar w:fldCharType="separate"/>
        </w:r>
        <w:r w:rsidRPr="003E1DA9">
          <w:rPr>
            <w:noProof/>
            <w:webHidden/>
          </w:rPr>
          <w:t>38</w:t>
        </w:r>
        <w:r w:rsidRPr="003E1DA9">
          <w:rPr>
            <w:noProof/>
            <w:webHidden/>
          </w:rPr>
          <w:fldChar w:fldCharType="end"/>
        </w:r>
      </w:hyperlink>
    </w:p>
    <w:p w14:paraId="6CDFDB55" w14:textId="305C0ACA"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499" w:history="1">
        <w:r w:rsidRPr="003E1DA9">
          <w:rPr>
            <w:rStyle w:val="Hyperlink"/>
            <w:rFonts w:eastAsia="Arial"/>
            <w:noProof/>
          </w:rPr>
          <w:t>3.3.3. Chức năng Chat AI</w:t>
        </w:r>
        <w:r w:rsidRPr="003E1DA9">
          <w:rPr>
            <w:noProof/>
            <w:webHidden/>
          </w:rPr>
          <w:tab/>
        </w:r>
        <w:r w:rsidRPr="003E1DA9">
          <w:rPr>
            <w:noProof/>
            <w:webHidden/>
          </w:rPr>
          <w:fldChar w:fldCharType="begin"/>
        </w:r>
        <w:r w:rsidRPr="003E1DA9">
          <w:rPr>
            <w:noProof/>
            <w:webHidden/>
          </w:rPr>
          <w:instrText xml:space="preserve"> PAGEREF _Toc218847499 \h </w:instrText>
        </w:r>
        <w:r w:rsidRPr="003E1DA9">
          <w:rPr>
            <w:noProof/>
            <w:webHidden/>
          </w:rPr>
        </w:r>
        <w:r w:rsidRPr="003E1DA9">
          <w:rPr>
            <w:noProof/>
            <w:webHidden/>
          </w:rPr>
          <w:fldChar w:fldCharType="separate"/>
        </w:r>
        <w:r w:rsidRPr="003E1DA9">
          <w:rPr>
            <w:noProof/>
            <w:webHidden/>
          </w:rPr>
          <w:t>40</w:t>
        </w:r>
        <w:r w:rsidRPr="003E1DA9">
          <w:rPr>
            <w:noProof/>
            <w:webHidden/>
          </w:rPr>
          <w:fldChar w:fldCharType="end"/>
        </w:r>
      </w:hyperlink>
    </w:p>
    <w:p w14:paraId="62EE4BC8" w14:textId="426CB477"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0" w:history="1">
        <w:r w:rsidRPr="003E1DA9">
          <w:rPr>
            <w:rStyle w:val="Hyperlink"/>
            <w:rFonts w:eastAsia="Arial"/>
            <w:noProof/>
          </w:rPr>
          <w:t>3.3.4. Chức năng Flashcard</w:t>
        </w:r>
        <w:r w:rsidRPr="003E1DA9">
          <w:rPr>
            <w:noProof/>
            <w:webHidden/>
          </w:rPr>
          <w:tab/>
        </w:r>
        <w:r w:rsidRPr="003E1DA9">
          <w:rPr>
            <w:noProof/>
            <w:webHidden/>
          </w:rPr>
          <w:fldChar w:fldCharType="begin"/>
        </w:r>
        <w:r w:rsidRPr="003E1DA9">
          <w:rPr>
            <w:noProof/>
            <w:webHidden/>
          </w:rPr>
          <w:instrText xml:space="preserve"> PAGEREF _Toc218847500 \h </w:instrText>
        </w:r>
        <w:r w:rsidRPr="003E1DA9">
          <w:rPr>
            <w:noProof/>
            <w:webHidden/>
          </w:rPr>
        </w:r>
        <w:r w:rsidRPr="003E1DA9">
          <w:rPr>
            <w:noProof/>
            <w:webHidden/>
          </w:rPr>
          <w:fldChar w:fldCharType="separate"/>
        </w:r>
        <w:r w:rsidRPr="003E1DA9">
          <w:rPr>
            <w:noProof/>
            <w:webHidden/>
          </w:rPr>
          <w:t>42</w:t>
        </w:r>
        <w:r w:rsidRPr="003E1DA9">
          <w:rPr>
            <w:noProof/>
            <w:webHidden/>
          </w:rPr>
          <w:fldChar w:fldCharType="end"/>
        </w:r>
      </w:hyperlink>
    </w:p>
    <w:p w14:paraId="6ADE13E4" w14:textId="36E2716B"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1" w:history="1">
        <w:r w:rsidRPr="003E1DA9">
          <w:rPr>
            <w:rStyle w:val="Hyperlink"/>
            <w:rFonts w:eastAsia="Arial"/>
            <w:noProof/>
          </w:rPr>
          <w:t>3.3.5. Chức năng Quiz</w:t>
        </w:r>
        <w:r w:rsidRPr="003E1DA9">
          <w:rPr>
            <w:noProof/>
            <w:webHidden/>
          </w:rPr>
          <w:tab/>
        </w:r>
        <w:r w:rsidRPr="003E1DA9">
          <w:rPr>
            <w:noProof/>
            <w:webHidden/>
          </w:rPr>
          <w:fldChar w:fldCharType="begin"/>
        </w:r>
        <w:r w:rsidRPr="003E1DA9">
          <w:rPr>
            <w:noProof/>
            <w:webHidden/>
          </w:rPr>
          <w:instrText xml:space="preserve"> PAGEREF _Toc218847501 \h </w:instrText>
        </w:r>
        <w:r w:rsidRPr="003E1DA9">
          <w:rPr>
            <w:noProof/>
            <w:webHidden/>
          </w:rPr>
        </w:r>
        <w:r w:rsidRPr="003E1DA9">
          <w:rPr>
            <w:noProof/>
            <w:webHidden/>
          </w:rPr>
          <w:fldChar w:fldCharType="separate"/>
        </w:r>
        <w:r w:rsidRPr="003E1DA9">
          <w:rPr>
            <w:noProof/>
            <w:webHidden/>
          </w:rPr>
          <w:t>43</w:t>
        </w:r>
        <w:r w:rsidRPr="003E1DA9">
          <w:rPr>
            <w:noProof/>
            <w:webHidden/>
          </w:rPr>
          <w:fldChar w:fldCharType="end"/>
        </w:r>
      </w:hyperlink>
    </w:p>
    <w:p w14:paraId="64AE02AB" w14:textId="533EA138" w:rsidR="003E1DA9" w:rsidRPr="003E1DA9" w:rsidRDefault="003E1DA9" w:rsidP="003E1DA9">
      <w:pPr>
        <w:pStyle w:val="TOC3"/>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2" w:history="1">
        <w:r w:rsidRPr="003E1DA9">
          <w:rPr>
            <w:rStyle w:val="Hyperlink"/>
            <w:rFonts w:eastAsia="Arial"/>
            <w:noProof/>
          </w:rPr>
          <w:t>3.3.6. Chức năng quản lý lịch học (Schedule)</w:t>
        </w:r>
        <w:r w:rsidRPr="003E1DA9">
          <w:rPr>
            <w:noProof/>
            <w:webHidden/>
          </w:rPr>
          <w:tab/>
        </w:r>
        <w:r w:rsidRPr="003E1DA9">
          <w:rPr>
            <w:noProof/>
            <w:webHidden/>
          </w:rPr>
          <w:fldChar w:fldCharType="begin"/>
        </w:r>
        <w:r w:rsidRPr="003E1DA9">
          <w:rPr>
            <w:noProof/>
            <w:webHidden/>
          </w:rPr>
          <w:instrText xml:space="preserve"> PAGEREF _Toc218847502 \h </w:instrText>
        </w:r>
        <w:r w:rsidRPr="003E1DA9">
          <w:rPr>
            <w:noProof/>
            <w:webHidden/>
          </w:rPr>
        </w:r>
        <w:r w:rsidRPr="003E1DA9">
          <w:rPr>
            <w:noProof/>
            <w:webHidden/>
          </w:rPr>
          <w:fldChar w:fldCharType="separate"/>
        </w:r>
        <w:r w:rsidRPr="003E1DA9">
          <w:rPr>
            <w:noProof/>
            <w:webHidden/>
          </w:rPr>
          <w:t>43</w:t>
        </w:r>
        <w:r w:rsidRPr="003E1DA9">
          <w:rPr>
            <w:noProof/>
            <w:webHidden/>
          </w:rPr>
          <w:fldChar w:fldCharType="end"/>
        </w:r>
      </w:hyperlink>
    </w:p>
    <w:p w14:paraId="02A9493E" w14:textId="51424929"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3" w:history="1">
        <w:r w:rsidRPr="003E1DA9">
          <w:rPr>
            <w:rStyle w:val="Hyperlink"/>
            <w:noProof/>
          </w:rPr>
          <w:t>Phần 4: KẾT LUẬN VÀ HƯỚNG PHÁT TRIỂN</w:t>
        </w:r>
        <w:r w:rsidRPr="003E1DA9">
          <w:rPr>
            <w:noProof/>
            <w:webHidden/>
          </w:rPr>
          <w:tab/>
        </w:r>
        <w:r w:rsidRPr="003E1DA9">
          <w:rPr>
            <w:noProof/>
            <w:webHidden/>
          </w:rPr>
          <w:fldChar w:fldCharType="begin"/>
        </w:r>
        <w:r w:rsidRPr="003E1DA9">
          <w:rPr>
            <w:noProof/>
            <w:webHidden/>
          </w:rPr>
          <w:instrText xml:space="preserve"> PAGEREF _Toc218847503 \h </w:instrText>
        </w:r>
        <w:r w:rsidRPr="003E1DA9">
          <w:rPr>
            <w:noProof/>
            <w:webHidden/>
          </w:rPr>
        </w:r>
        <w:r w:rsidRPr="003E1DA9">
          <w:rPr>
            <w:noProof/>
            <w:webHidden/>
          </w:rPr>
          <w:fldChar w:fldCharType="separate"/>
        </w:r>
        <w:r w:rsidRPr="003E1DA9">
          <w:rPr>
            <w:noProof/>
            <w:webHidden/>
          </w:rPr>
          <w:t>45</w:t>
        </w:r>
        <w:r w:rsidRPr="003E1DA9">
          <w:rPr>
            <w:noProof/>
            <w:webHidden/>
          </w:rPr>
          <w:fldChar w:fldCharType="end"/>
        </w:r>
      </w:hyperlink>
    </w:p>
    <w:p w14:paraId="336B9150" w14:textId="75C7DF92"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4" w:history="1">
        <w:r w:rsidRPr="003E1DA9">
          <w:rPr>
            <w:rStyle w:val="Hyperlink"/>
            <w:noProof/>
          </w:rPr>
          <w:t>4.1.</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KẾT QUẢ ĐẠT ĐƯỢC</w:t>
        </w:r>
        <w:r w:rsidRPr="003E1DA9">
          <w:rPr>
            <w:noProof/>
            <w:webHidden/>
          </w:rPr>
          <w:tab/>
        </w:r>
        <w:r w:rsidRPr="003E1DA9">
          <w:rPr>
            <w:noProof/>
            <w:webHidden/>
          </w:rPr>
          <w:fldChar w:fldCharType="begin"/>
        </w:r>
        <w:r w:rsidRPr="003E1DA9">
          <w:rPr>
            <w:noProof/>
            <w:webHidden/>
          </w:rPr>
          <w:instrText xml:space="preserve"> PAGEREF _Toc218847504 \h </w:instrText>
        </w:r>
        <w:r w:rsidRPr="003E1DA9">
          <w:rPr>
            <w:noProof/>
            <w:webHidden/>
          </w:rPr>
        </w:r>
        <w:r w:rsidRPr="003E1DA9">
          <w:rPr>
            <w:noProof/>
            <w:webHidden/>
          </w:rPr>
          <w:fldChar w:fldCharType="separate"/>
        </w:r>
        <w:r w:rsidRPr="003E1DA9">
          <w:rPr>
            <w:noProof/>
            <w:webHidden/>
          </w:rPr>
          <w:t>45</w:t>
        </w:r>
        <w:r w:rsidRPr="003E1DA9">
          <w:rPr>
            <w:noProof/>
            <w:webHidden/>
          </w:rPr>
          <w:fldChar w:fldCharType="end"/>
        </w:r>
      </w:hyperlink>
    </w:p>
    <w:p w14:paraId="40B26FF9" w14:textId="0D8DFDB9"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5" w:history="1">
        <w:r w:rsidRPr="003E1DA9">
          <w:rPr>
            <w:rStyle w:val="Hyperlink"/>
            <w:noProof/>
          </w:rPr>
          <w:t>4.2.</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ƯU NHƯỢC ĐIỂM</w:t>
        </w:r>
        <w:r w:rsidRPr="003E1DA9">
          <w:rPr>
            <w:noProof/>
            <w:webHidden/>
          </w:rPr>
          <w:tab/>
        </w:r>
        <w:r w:rsidRPr="003E1DA9">
          <w:rPr>
            <w:noProof/>
            <w:webHidden/>
          </w:rPr>
          <w:fldChar w:fldCharType="begin"/>
        </w:r>
        <w:r w:rsidRPr="003E1DA9">
          <w:rPr>
            <w:noProof/>
            <w:webHidden/>
          </w:rPr>
          <w:instrText xml:space="preserve"> PAGEREF _Toc218847505 \h </w:instrText>
        </w:r>
        <w:r w:rsidRPr="003E1DA9">
          <w:rPr>
            <w:noProof/>
            <w:webHidden/>
          </w:rPr>
        </w:r>
        <w:r w:rsidRPr="003E1DA9">
          <w:rPr>
            <w:noProof/>
            <w:webHidden/>
          </w:rPr>
          <w:fldChar w:fldCharType="separate"/>
        </w:r>
        <w:r w:rsidRPr="003E1DA9">
          <w:rPr>
            <w:noProof/>
            <w:webHidden/>
          </w:rPr>
          <w:t>45</w:t>
        </w:r>
        <w:r w:rsidRPr="003E1DA9">
          <w:rPr>
            <w:noProof/>
            <w:webHidden/>
          </w:rPr>
          <w:fldChar w:fldCharType="end"/>
        </w:r>
      </w:hyperlink>
    </w:p>
    <w:p w14:paraId="187E7FFF" w14:textId="3619F59D" w:rsidR="003E1DA9" w:rsidRPr="003E1DA9" w:rsidRDefault="003E1DA9" w:rsidP="003E1DA9">
      <w:pPr>
        <w:pStyle w:val="TOC2"/>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6" w:history="1">
        <w:r w:rsidRPr="003E1DA9">
          <w:rPr>
            <w:rStyle w:val="Hyperlink"/>
            <w:noProof/>
          </w:rPr>
          <w:t>4.3.</w:t>
        </w:r>
        <w:r w:rsidRPr="003E1DA9">
          <w:rPr>
            <w:rFonts w:asciiTheme="minorHAnsi" w:eastAsiaTheme="minorEastAsia" w:hAnsiTheme="minorHAnsi" w:cstheme="minorBidi"/>
            <w:noProof/>
            <w:kern w:val="2"/>
            <w:sz w:val="24"/>
            <w:szCs w:val="24"/>
            <w:lang w:eastAsia="zh-TW"/>
            <w14:ligatures w14:val="standardContextual"/>
          </w:rPr>
          <w:tab/>
        </w:r>
        <w:r w:rsidRPr="003E1DA9">
          <w:rPr>
            <w:rStyle w:val="Hyperlink"/>
            <w:noProof/>
          </w:rPr>
          <w:t>HƯỚNG PHÁT TRIỂN</w:t>
        </w:r>
        <w:r w:rsidRPr="003E1DA9">
          <w:rPr>
            <w:noProof/>
            <w:webHidden/>
          </w:rPr>
          <w:tab/>
        </w:r>
        <w:r w:rsidRPr="003E1DA9">
          <w:rPr>
            <w:noProof/>
            <w:webHidden/>
          </w:rPr>
          <w:fldChar w:fldCharType="begin"/>
        </w:r>
        <w:r w:rsidRPr="003E1DA9">
          <w:rPr>
            <w:noProof/>
            <w:webHidden/>
          </w:rPr>
          <w:instrText xml:space="preserve"> PAGEREF _Toc218847506 \h </w:instrText>
        </w:r>
        <w:r w:rsidRPr="003E1DA9">
          <w:rPr>
            <w:noProof/>
            <w:webHidden/>
          </w:rPr>
        </w:r>
        <w:r w:rsidRPr="003E1DA9">
          <w:rPr>
            <w:noProof/>
            <w:webHidden/>
          </w:rPr>
          <w:fldChar w:fldCharType="separate"/>
        </w:r>
        <w:r w:rsidRPr="003E1DA9">
          <w:rPr>
            <w:noProof/>
            <w:webHidden/>
          </w:rPr>
          <w:t>46</w:t>
        </w:r>
        <w:r w:rsidRPr="003E1DA9">
          <w:rPr>
            <w:noProof/>
            <w:webHidden/>
          </w:rPr>
          <w:fldChar w:fldCharType="end"/>
        </w:r>
      </w:hyperlink>
    </w:p>
    <w:p w14:paraId="480119A0" w14:textId="4DFE7380" w:rsidR="003E1DA9" w:rsidRPr="003E1DA9" w:rsidRDefault="003E1DA9" w:rsidP="003E1DA9">
      <w:pPr>
        <w:pStyle w:val="TOC1"/>
        <w:tabs>
          <w:tab w:val="right" w:leader="dot" w:pos="9062"/>
        </w:tabs>
        <w:spacing w:after="0" w:line="360" w:lineRule="auto"/>
        <w:jc w:val="both"/>
        <w:rPr>
          <w:rFonts w:asciiTheme="minorHAnsi" w:eastAsiaTheme="minorEastAsia" w:hAnsiTheme="minorHAnsi" w:cstheme="minorBidi"/>
          <w:noProof/>
          <w:kern w:val="2"/>
          <w:sz w:val="24"/>
          <w:szCs w:val="24"/>
          <w:lang w:eastAsia="zh-TW"/>
          <w14:ligatures w14:val="standardContextual"/>
        </w:rPr>
      </w:pPr>
      <w:hyperlink w:anchor="_Toc218847507" w:history="1">
        <w:r w:rsidRPr="003E1DA9">
          <w:rPr>
            <w:rStyle w:val="Hyperlink"/>
            <w:noProof/>
          </w:rPr>
          <w:t>TÀI LIỆU THAM KHẢO</w:t>
        </w:r>
        <w:r w:rsidRPr="003E1DA9">
          <w:rPr>
            <w:noProof/>
            <w:webHidden/>
          </w:rPr>
          <w:tab/>
        </w:r>
        <w:r w:rsidRPr="003E1DA9">
          <w:rPr>
            <w:noProof/>
            <w:webHidden/>
          </w:rPr>
          <w:fldChar w:fldCharType="begin"/>
        </w:r>
        <w:r w:rsidRPr="003E1DA9">
          <w:rPr>
            <w:noProof/>
            <w:webHidden/>
          </w:rPr>
          <w:instrText xml:space="preserve"> PAGEREF _Toc218847507 \h </w:instrText>
        </w:r>
        <w:r w:rsidRPr="003E1DA9">
          <w:rPr>
            <w:noProof/>
            <w:webHidden/>
          </w:rPr>
        </w:r>
        <w:r w:rsidRPr="003E1DA9">
          <w:rPr>
            <w:noProof/>
            <w:webHidden/>
          </w:rPr>
          <w:fldChar w:fldCharType="separate"/>
        </w:r>
        <w:r w:rsidRPr="003E1DA9">
          <w:rPr>
            <w:noProof/>
            <w:webHidden/>
          </w:rPr>
          <w:t>47</w:t>
        </w:r>
        <w:r w:rsidRPr="003E1DA9">
          <w:rPr>
            <w:noProof/>
            <w:webHidden/>
          </w:rPr>
          <w:fldChar w:fldCharType="end"/>
        </w:r>
      </w:hyperlink>
    </w:p>
    <w:p w14:paraId="620A6D57" w14:textId="6DC0A1B2" w:rsidR="003E1DA9" w:rsidRDefault="003E1DA9" w:rsidP="003E1DA9">
      <w:pPr>
        <w:pStyle w:val="TOC1"/>
        <w:tabs>
          <w:tab w:val="left" w:pos="7848"/>
        </w:tabs>
        <w:spacing w:after="0" w:line="360" w:lineRule="auto"/>
        <w:jc w:val="both"/>
      </w:pPr>
      <w:r w:rsidRPr="003E1DA9">
        <w:fldChar w:fldCharType="end"/>
      </w:r>
      <w:r w:rsidR="00FC1B40" w:rsidRPr="002A786C">
        <w:fldChar w:fldCharType="begin"/>
      </w:r>
      <w:r w:rsidR="00A75E8B" w:rsidRPr="002A786C">
        <w:instrText xml:space="preserve"> TOC \o "1-3" \h \z \u </w:instrText>
      </w:r>
      <w:r w:rsidR="00FC1B40" w:rsidRPr="002A786C">
        <w:fldChar w:fldCharType="separate"/>
      </w:r>
      <w:r>
        <w:tab/>
      </w:r>
    </w:p>
    <w:p w14:paraId="28E9382B" w14:textId="744704CE" w:rsidR="006232C3" w:rsidRPr="00234982" w:rsidRDefault="003E1DA9" w:rsidP="00234982">
      <w:pPr>
        <w:spacing w:line="360" w:lineRule="auto"/>
        <w:jc w:val="both"/>
      </w:pPr>
      <w:r>
        <w:br w:type="page"/>
      </w:r>
    </w:p>
    <w:p w14:paraId="4DA8D303" w14:textId="65AFC6CD" w:rsidR="00A75E8B" w:rsidRDefault="00FC1B40" w:rsidP="00234982">
      <w:pPr>
        <w:jc w:val="center"/>
        <w:rPr>
          <w:b/>
          <w:bCs/>
          <w:sz w:val="32"/>
          <w:szCs w:val="32"/>
        </w:rPr>
      </w:pPr>
      <w:r w:rsidRPr="002A786C">
        <w:lastRenderedPageBreak/>
        <w:fldChar w:fldCharType="end"/>
      </w:r>
      <w:r w:rsidR="00A75E8B" w:rsidRPr="00234982">
        <w:rPr>
          <w:b/>
          <w:bCs/>
          <w:sz w:val="32"/>
          <w:szCs w:val="32"/>
        </w:rPr>
        <w:t xml:space="preserve">DANH MỤC TỪ VIẾT TẮT </w:t>
      </w:r>
    </w:p>
    <w:p w14:paraId="7DEC6436" w14:textId="77777777" w:rsidR="00C77583" w:rsidRDefault="00C77583" w:rsidP="00234982">
      <w:pPr>
        <w:jc w:val="center"/>
        <w:rPr>
          <w:b/>
          <w:bCs/>
          <w:sz w:val="32"/>
          <w:szCs w:val="32"/>
        </w:rPr>
      </w:pPr>
    </w:p>
    <w:tbl>
      <w:tblPr>
        <w:tblStyle w:val="TableGrid"/>
        <w:tblW w:w="0" w:type="auto"/>
        <w:tblLook w:val="04A0" w:firstRow="1" w:lastRow="0" w:firstColumn="1" w:lastColumn="0" w:noHBand="0" w:noVBand="1"/>
      </w:tblPr>
      <w:tblGrid>
        <w:gridCol w:w="708"/>
        <w:gridCol w:w="1536"/>
        <w:gridCol w:w="3492"/>
        <w:gridCol w:w="3326"/>
      </w:tblGrid>
      <w:tr w:rsidR="00C77583" w:rsidRPr="00C77583" w14:paraId="1EBA9E3A" w14:textId="77777777" w:rsidTr="00C77583">
        <w:trPr>
          <w:trHeight w:val="521"/>
        </w:trPr>
        <w:tc>
          <w:tcPr>
            <w:tcW w:w="0" w:type="auto"/>
            <w:hideMark/>
          </w:tcPr>
          <w:p w14:paraId="54B8F450" w14:textId="77777777" w:rsidR="00C77583" w:rsidRPr="00C77583" w:rsidRDefault="00C77583" w:rsidP="00C77583">
            <w:pPr>
              <w:spacing w:line="360" w:lineRule="auto"/>
              <w:jc w:val="both"/>
              <w:rPr>
                <w:b/>
                <w:bCs/>
              </w:rPr>
            </w:pPr>
            <w:r w:rsidRPr="00C77583">
              <w:rPr>
                <w:b/>
                <w:bCs/>
              </w:rPr>
              <w:t>STT</w:t>
            </w:r>
          </w:p>
        </w:tc>
        <w:tc>
          <w:tcPr>
            <w:tcW w:w="1536" w:type="dxa"/>
            <w:hideMark/>
          </w:tcPr>
          <w:p w14:paraId="56818E28" w14:textId="77777777" w:rsidR="00C77583" w:rsidRPr="00C77583" w:rsidRDefault="00C77583" w:rsidP="00C77583">
            <w:pPr>
              <w:spacing w:line="360" w:lineRule="auto"/>
              <w:jc w:val="both"/>
              <w:rPr>
                <w:b/>
                <w:bCs/>
              </w:rPr>
            </w:pPr>
            <w:r w:rsidRPr="00C77583">
              <w:rPr>
                <w:b/>
                <w:bCs/>
              </w:rPr>
              <w:t>Từ viết tắt</w:t>
            </w:r>
          </w:p>
        </w:tc>
        <w:tc>
          <w:tcPr>
            <w:tcW w:w="3492" w:type="dxa"/>
            <w:hideMark/>
          </w:tcPr>
          <w:p w14:paraId="4337805A" w14:textId="77777777" w:rsidR="00C77583" w:rsidRPr="00C77583" w:rsidRDefault="00C77583" w:rsidP="00C77583">
            <w:pPr>
              <w:spacing w:line="360" w:lineRule="auto"/>
              <w:jc w:val="both"/>
              <w:rPr>
                <w:b/>
                <w:bCs/>
              </w:rPr>
            </w:pPr>
            <w:r w:rsidRPr="00C77583">
              <w:rPr>
                <w:b/>
                <w:bCs/>
              </w:rPr>
              <w:t>Từ đầy đủ (Tiếng Anh)</w:t>
            </w:r>
          </w:p>
        </w:tc>
        <w:tc>
          <w:tcPr>
            <w:tcW w:w="0" w:type="auto"/>
            <w:hideMark/>
          </w:tcPr>
          <w:p w14:paraId="4343E525" w14:textId="77777777" w:rsidR="00C77583" w:rsidRPr="00C77583" w:rsidRDefault="00C77583" w:rsidP="00C77583">
            <w:pPr>
              <w:spacing w:line="360" w:lineRule="auto"/>
              <w:jc w:val="both"/>
              <w:rPr>
                <w:b/>
                <w:bCs/>
              </w:rPr>
            </w:pPr>
            <w:r w:rsidRPr="00C77583">
              <w:rPr>
                <w:b/>
                <w:bCs/>
              </w:rPr>
              <w:t>Nghĩa tiếng Việt</w:t>
            </w:r>
          </w:p>
        </w:tc>
      </w:tr>
      <w:tr w:rsidR="00C77583" w:rsidRPr="00C77583" w14:paraId="2C0413A3" w14:textId="77777777" w:rsidTr="00C77583">
        <w:tc>
          <w:tcPr>
            <w:tcW w:w="0" w:type="auto"/>
            <w:hideMark/>
          </w:tcPr>
          <w:p w14:paraId="7854CC1E" w14:textId="70CD71F6" w:rsidR="00C77583" w:rsidRPr="00C77583" w:rsidRDefault="00C77583" w:rsidP="00C77583">
            <w:pPr>
              <w:spacing w:line="360" w:lineRule="auto"/>
              <w:jc w:val="both"/>
              <w:rPr>
                <w:b/>
                <w:bCs/>
              </w:rPr>
            </w:pPr>
            <w:r w:rsidRPr="00C77583">
              <w:rPr>
                <w:b/>
                <w:bCs/>
              </w:rPr>
              <w:t>1</w:t>
            </w:r>
            <w:r>
              <w:rPr>
                <w:b/>
                <w:bCs/>
              </w:rPr>
              <w:t>.</w:t>
            </w:r>
          </w:p>
        </w:tc>
        <w:tc>
          <w:tcPr>
            <w:tcW w:w="1536" w:type="dxa"/>
            <w:hideMark/>
          </w:tcPr>
          <w:p w14:paraId="68278BD0" w14:textId="77777777" w:rsidR="00C77583" w:rsidRPr="00C77583" w:rsidRDefault="00C77583" w:rsidP="00C77583">
            <w:pPr>
              <w:spacing w:line="360" w:lineRule="auto"/>
              <w:jc w:val="both"/>
            </w:pPr>
            <w:r w:rsidRPr="00C77583">
              <w:t>AI</w:t>
            </w:r>
          </w:p>
        </w:tc>
        <w:tc>
          <w:tcPr>
            <w:tcW w:w="3492" w:type="dxa"/>
            <w:hideMark/>
          </w:tcPr>
          <w:p w14:paraId="502BA093" w14:textId="77777777" w:rsidR="00C77583" w:rsidRPr="00C77583" w:rsidRDefault="00C77583" w:rsidP="00C77583">
            <w:pPr>
              <w:spacing w:line="360" w:lineRule="auto"/>
            </w:pPr>
            <w:r w:rsidRPr="00C77583">
              <w:t>Artificial Intelligence</w:t>
            </w:r>
          </w:p>
        </w:tc>
        <w:tc>
          <w:tcPr>
            <w:tcW w:w="0" w:type="auto"/>
            <w:hideMark/>
          </w:tcPr>
          <w:p w14:paraId="34BC0477" w14:textId="77777777" w:rsidR="00C77583" w:rsidRPr="00C77583" w:rsidRDefault="00C77583" w:rsidP="00C77583">
            <w:pPr>
              <w:spacing w:line="360" w:lineRule="auto"/>
            </w:pPr>
            <w:r w:rsidRPr="00C77583">
              <w:t>Trí tuệ nhân tạo</w:t>
            </w:r>
          </w:p>
        </w:tc>
      </w:tr>
      <w:tr w:rsidR="00C77583" w:rsidRPr="00C77583" w14:paraId="4CE3CDF1" w14:textId="77777777" w:rsidTr="00C77583">
        <w:tc>
          <w:tcPr>
            <w:tcW w:w="0" w:type="auto"/>
            <w:hideMark/>
          </w:tcPr>
          <w:p w14:paraId="337215DA" w14:textId="1499DE6F" w:rsidR="00C77583" w:rsidRPr="00C77583" w:rsidRDefault="00C77583" w:rsidP="00C77583">
            <w:pPr>
              <w:spacing w:line="360" w:lineRule="auto"/>
              <w:jc w:val="both"/>
              <w:rPr>
                <w:b/>
                <w:bCs/>
              </w:rPr>
            </w:pPr>
            <w:r w:rsidRPr="00C77583">
              <w:rPr>
                <w:b/>
                <w:bCs/>
              </w:rPr>
              <w:t>2</w:t>
            </w:r>
            <w:r>
              <w:rPr>
                <w:b/>
                <w:bCs/>
              </w:rPr>
              <w:t>.</w:t>
            </w:r>
          </w:p>
        </w:tc>
        <w:tc>
          <w:tcPr>
            <w:tcW w:w="1536" w:type="dxa"/>
            <w:hideMark/>
          </w:tcPr>
          <w:p w14:paraId="3ABD2A88" w14:textId="77777777" w:rsidR="00C77583" w:rsidRPr="00C77583" w:rsidRDefault="00C77583" w:rsidP="00C77583">
            <w:pPr>
              <w:spacing w:line="360" w:lineRule="auto"/>
              <w:jc w:val="both"/>
            </w:pPr>
            <w:r w:rsidRPr="00C77583">
              <w:t>API</w:t>
            </w:r>
          </w:p>
        </w:tc>
        <w:tc>
          <w:tcPr>
            <w:tcW w:w="3492" w:type="dxa"/>
            <w:hideMark/>
          </w:tcPr>
          <w:p w14:paraId="06157130" w14:textId="77777777" w:rsidR="00C77583" w:rsidRPr="00C77583" w:rsidRDefault="00C77583" w:rsidP="00C77583">
            <w:pPr>
              <w:spacing w:line="360" w:lineRule="auto"/>
            </w:pPr>
            <w:r w:rsidRPr="00C77583">
              <w:t>Application Programming Interface</w:t>
            </w:r>
          </w:p>
        </w:tc>
        <w:tc>
          <w:tcPr>
            <w:tcW w:w="0" w:type="auto"/>
            <w:hideMark/>
          </w:tcPr>
          <w:p w14:paraId="7FA3E060" w14:textId="77777777" w:rsidR="00C77583" w:rsidRPr="00C77583" w:rsidRDefault="00C77583" w:rsidP="00C77583">
            <w:pPr>
              <w:spacing w:line="360" w:lineRule="auto"/>
            </w:pPr>
            <w:r w:rsidRPr="00C77583">
              <w:t>Giao diện lập trình ứng dụng</w:t>
            </w:r>
          </w:p>
        </w:tc>
      </w:tr>
      <w:tr w:rsidR="00C77583" w:rsidRPr="00C77583" w14:paraId="7CFE23F3" w14:textId="77777777" w:rsidTr="00C77583">
        <w:tc>
          <w:tcPr>
            <w:tcW w:w="0" w:type="auto"/>
            <w:hideMark/>
          </w:tcPr>
          <w:p w14:paraId="5A60752F" w14:textId="6DF709BC" w:rsidR="00C77583" w:rsidRPr="00C77583" w:rsidRDefault="00C77583" w:rsidP="00C77583">
            <w:pPr>
              <w:spacing w:line="360" w:lineRule="auto"/>
              <w:jc w:val="both"/>
              <w:rPr>
                <w:b/>
                <w:bCs/>
              </w:rPr>
            </w:pPr>
            <w:r w:rsidRPr="00C77583">
              <w:rPr>
                <w:b/>
                <w:bCs/>
              </w:rPr>
              <w:t>3</w:t>
            </w:r>
            <w:r>
              <w:rPr>
                <w:b/>
                <w:bCs/>
              </w:rPr>
              <w:t>.</w:t>
            </w:r>
          </w:p>
        </w:tc>
        <w:tc>
          <w:tcPr>
            <w:tcW w:w="1536" w:type="dxa"/>
            <w:hideMark/>
          </w:tcPr>
          <w:p w14:paraId="417C75B9" w14:textId="77777777" w:rsidR="00C77583" w:rsidRPr="00C77583" w:rsidRDefault="00C77583" w:rsidP="00C77583">
            <w:pPr>
              <w:spacing w:line="360" w:lineRule="auto"/>
              <w:jc w:val="both"/>
            </w:pPr>
            <w:r w:rsidRPr="00C77583">
              <w:t>CSDL</w:t>
            </w:r>
          </w:p>
        </w:tc>
        <w:tc>
          <w:tcPr>
            <w:tcW w:w="3492" w:type="dxa"/>
            <w:hideMark/>
          </w:tcPr>
          <w:p w14:paraId="5EBD1864" w14:textId="77777777" w:rsidR="00C77583" w:rsidRPr="00C77583" w:rsidRDefault="00C77583" w:rsidP="00C77583">
            <w:pPr>
              <w:spacing w:line="360" w:lineRule="auto"/>
            </w:pPr>
            <w:r w:rsidRPr="00C77583">
              <w:t>Database</w:t>
            </w:r>
          </w:p>
        </w:tc>
        <w:tc>
          <w:tcPr>
            <w:tcW w:w="0" w:type="auto"/>
            <w:hideMark/>
          </w:tcPr>
          <w:p w14:paraId="175D9A88" w14:textId="77777777" w:rsidR="00C77583" w:rsidRPr="00C77583" w:rsidRDefault="00C77583" w:rsidP="00C77583">
            <w:pPr>
              <w:spacing w:line="360" w:lineRule="auto"/>
            </w:pPr>
            <w:r w:rsidRPr="00C77583">
              <w:t>Cơ sở dữ liệu</w:t>
            </w:r>
          </w:p>
        </w:tc>
      </w:tr>
      <w:tr w:rsidR="00C77583" w:rsidRPr="00C77583" w14:paraId="72C85456" w14:textId="77777777" w:rsidTr="00C77583">
        <w:tc>
          <w:tcPr>
            <w:tcW w:w="0" w:type="auto"/>
            <w:hideMark/>
          </w:tcPr>
          <w:p w14:paraId="3CB62B98" w14:textId="393D6117" w:rsidR="00C77583" w:rsidRPr="00C77583" w:rsidRDefault="00C77583" w:rsidP="00C77583">
            <w:pPr>
              <w:spacing w:line="360" w:lineRule="auto"/>
              <w:jc w:val="both"/>
              <w:rPr>
                <w:b/>
                <w:bCs/>
              </w:rPr>
            </w:pPr>
            <w:r w:rsidRPr="00C77583">
              <w:rPr>
                <w:b/>
                <w:bCs/>
              </w:rPr>
              <w:t>4</w:t>
            </w:r>
            <w:r>
              <w:rPr>
                <w:b/>
                <w:bCs/>
              </w:rPr>
              <w:t>.</w:t>
            </w:r>
          </w:p>
        </w:tc>
        <w:tc>
          <w:tcPr>
            <w:tcW w:w="1536" w:type="dxa"/>
            <w:hideMark/>
          </w:tcPr>
          <w:p w14:paraId="33B34C0C" w14:textId="77777777" w:rsidR="00C77583" w:rsidRPr="00C77583" w:rsidRDefault="00C77583" w:rsidP="00C77583">
            <w:pPr>
              <w:spacing w:line="360" w:lineRule="auto"/>
              <w:jc w:val="both"/>
            </w:pPr>
            <w:r w:rsidRPr="00C77583">
              <w:t>ERD</w:t>
            </w:r>
          </w:p>
        </w:tc>
        <w:tc>
          <w:tcPr>
            <w:tcW w:w="3492" w:type="dxa"/>
            <w:hideMark/>
          </w:tcPr>
          <w:p w14:paraId="00793C6F" w14:textId="77777777" w:rsidR="00C77583" w:rsidRPr="00C77583" w:rsidRDefault="00C77583" w:rsidP="00C77583">
            <w:pPr>
              <w:spacing w:line="360" w:lineRule="auto"/>
            </w:pPr>
            <w:r w:rsidRPr="00C77583">
              <w:t>Entity Relationship Diagram</w:t>
            </w:r>
          </w:p>
        </w:tc>
        <w:tc>
          <w:tcPr>
            <w:tcW w:w="0" w:type="auto"/>
            <w:hideMark/>
          </w:tcPr>
          <w:p w14:paraId="46101A28" w14:textId="77777777" w:rsidR="00C77583" w:rsidRPr="00C77583" w:rsidRDefault="00C77583" w:rsidP="00C77583">
            <w:pPr>
              <w:spacing w:line="360" w:lineRule="auto"/>
            </w:pPr>
            <w:r w:rsidRPr="00C77583">
              <w:t>Sơ đồ thực thể – liên kết</w:t>
            </w:r>
          </w:p>
        </w:tc>
      </w:tr>
      <w:tr w:rsidR="00C77583" w:rsidRPr="00C77583" w14:paraId="763FCCC8" w14:textId="77777777" w:rsidTr="00C77583">
        <w:tc>
          <w:tcPr>
            <w:tcW w:w="0" w:type="auto"/>
            <w:hideMark/>
          </w:tcPr>
          <w:p w14:paraId="0A584A73" w14:textId="02C28980" w:rsidR="00C77583" w:rsidRPr="00C77583" w:rsidRDefault="00C77583" w:rsidP="00C77583">
            <w:pPr>
              <w:spacing w:line="360" w:lineRule="auto"/>
              <w:jc w:val="both"/>
              <w:rPr>
                <w:b/>
                <w:bCs/>
              </w:rPr>
            </w:pPr>
            <w:r w:rsidRPr="00C77583">
              <w:rPr>
                <w:b/>
                <w:bCs/>
              </w:rPr>
              <w:t>5</w:t>
            </w:r>
            <w:r>
              <w:rPr>
                <w:b/>
                <w:bCs/>
              </w:rPr>
              <w:t>.</w:t>
            </w:r>
          </w:p>
        </w:tc>
        <w:tc>
          <w:tcPr>
            <w:tcW w:w="1536" w:type="dxa"/>
            <w:hideMark/>
          </w:tcPr>
          <w:p w14:paraId="782CE422" w14:textId="77777777" w:rsidR="00C77583" w:rsidRPr="00C77583" w:rsidRDefault="00C77583" w:rsidP="00C77583">
            <w:pPr>
              <w:spacing w:line="360" w:lineRule="auto"/>
              <w:jc w:val="both"/>
            </w:pPr>
            <w:r w:rsidRPr="00C77583">
              <w:t>HTML</w:t>
            </w:r>
          </w:p>
        </w:tc>
        <w:tc>
          <w:tcPr>
            <w:tcW w:w="3492" w:type="dxa"/>
            <w:hideMark/>
          </w:tcPr>
          <w:p w14:paraId="6D38DBB1" w14:textId="77777777" w:rsidR="00C77583" w:rsidRPr="00C77583" w:rsidRDefault="00C77583" w:rsidP="00C77583">
            <w:pPr>
              <w:spacing w:line="360" w:lineRule="auto"/>
            </w:pPr>
            <w:r w:rsidRPr="00C77583">
              <w:t>HyperText Markup Language</w:t>
            </w:r>
          </w:p>
        </w:tc>
        <w:tc>
          <w:tcPr>
            <w:tcW w:w="0" w:type="auto"/>
            <w:hideMark/>
          </w:tcPr>
          <w:p w14:paraId="39511282" w14:textId="77777777" w:rsidR="00C77583" w:rsidRPr="00C77583" w:rsidRDefault="00C77583" w:rsidP="00C77583">
            <w:pPr>
              <w:spacing w:line="360" w:lineRule="auto"/>
            </w:pPr>
            <w:r w:rsidRPr="00C77583">
              <w:t>Ngôn ngữ đánh dấu siêu văn bản</w:t>
            </w:r>
          </w:p>
        </w:tc>
      </w:tr>
      <w:tr w:rsidR="00C77583" w:rsidRPr="00C77583" w14:paraId="32028EB8" w14:textId="77777777" w:rsidTr="00C77583">
        <w:tc>
          <w:tcPr>
            <w:tcW w:w="0" w:type="auto"/>
            <w:hideMark/>
          </w:tcPr>
          <w:p w14:paraId="08A00068" w14:textId="7C219451" w:rsidR="00C77583" w:rsidRPr="00C77583" w:rsidRDefault="00C77583" w:rsidP="00C77583">
            <w:pPr>
              <w:spacing w:line="360" w:lineRule="auto"/>
              <w:jc w:val="both"/>
              <w:rPr>
                <w:b/>
                <w:bCs/>
              </w:rPr>
            </w:pPr>
            <w:r w:rsidRPr="00C77583">
              <w:rPr>
                <w:b/>
                <w:bCs/>
              </w:rPr>
              <w:t>6</w:t>
            </w:r>
            <w:r>
              <w:rPr>
                <w:b/>
                <w:bCs/>
              </w:rPr>
              <w:t>.</w:t>
            </w:r>
          </w:p>
        </w:tc>
        <w:tc>
          <w:tcPr>
            <w:tcW w:w="1536" w:type="dxa"/>
            <w:hideMark/>
          </w:tcPr>
          <w:p w14:paraId="7D3C510C" w14:textId="77777777" w:rsidR="00C77583" w:rsidRPr="00C77583" w:rsidRDefault="00C77583" w:rsidP="00C77583">
            <w:pPr>
              <w:spacing w:line="360" w:lineRule="auto"/>
              <w:jc w:val="both"/>
            </w:pPr>
            <w:r w:rsidRPr="00C77583">
              <w:t>JWT</w:t>
            </w:r>
          </w:p>
        </w:tc>
        <w:tc>
          <w:tcPr>
            <w:tcW w:w="3492" w:type="dxa"/>
            <w:hideMark/>
          </w:tcPr>
          <w:p w14:paraId="0DFE2D34" w14:textId="77777777" w:rsidR="00C77583" w:rsidRPr="00C77583" w:rsidRDefault="00C77583" w:rsidP="00C77583">
            <w:pPr>
              <w:spacing w:line="360" w:lineRule="auto"/>
            </w:pPr>
            <w:r w:rsidRPr="00C77583">
              <w:t>JSON Web Token</w:t>
            </w:r>
          </w:p>
        </w:tc>
        <w:tc>
          <w:tcPr>
            <w:tcW w:w="0" w:type="auto"/>
            <w:hideMark/>
          </w:tcPr>
          <w:p w14:paraId="6B18D078" w14:textId="77777777" w:rsidR="00C77583" w:rsidRPr="00C77583" w:rsidRDefault="00C77583" w:rsidP="00C77583">
            <w:pPr>
              <w:spacing w:line="360" w:lineRule="auto"/>
            </w:pPr>
            <w:r w:rsidRPr="00C77583">
              <w:t>Chuẩn xác thực dựa trên Token</w:t>
            </w:r>
          </w:p>
        </w:tc>
      </w:tr>
      <w:tr w:rsidR="00C77583" w:rsidRPr="00C77583" w14:paraId="6DDF10F3" w14:textId="77777777" w:rsidTr="00C77583">
        <w:tc>
          <w:tcPr>
            <w:tcW w:w="0" w:type="auto"/>
            <w:hideMark/>
          </w:tcPr>
          <w:p w14:paraId="2729FDE4" w14:textId="2F43D6B3" w:rsidR="00C77583" w:rsidRPr="00C77583" w:rsidRDefault="00C77583" w:rsidP="00C77583">
            <w:pPr>
              <w:spacing w:line="360" w:lineRule="auto"/>
              <w:jc w:val="both"/>
              <w:rPr>
                <w:b/>
                <w:bCs/>
              </w:rPr>
            </w:pPr>
            <w:r w:rsidRPr="00C77583">
              <w:rPr>
                <w:b/>
                <w:bCs/>
              </w:rPr>
              <w:t>7</w:t>
            </w:r>
            <w:r>
              <w:rPr>
                <w:b/>
                <w:bCs/>
              </w:rPr>
              <w:t>.</w:t>
            </w:r>
          </w:p>
        </w:tc>
        <w:tc>
          <w:tcPr>
            <w:tcW w:w="1536" w:type="dxa"/>
            <w:hideMark/>
          </w:tcPr>
          <w:p w14:paraId="10FDCD87" w14:textId="77777777" w:rsidR="00C77583" w:rsidRPr="00C77583" w:rsidRDefault="00C77583" w:rsidP="00C77583">
            <w:pPr>
              <w:spacing w:line="360" w:lineRule="auto"/>
              <w:jc w:val="both"/>
            </w:pPr>
            <w:r w:rsidRPr="00C77583">
              <w:t>MVC</w:t>
            </w:r>
          </w:p>
        </w:tc>
        <w:tc>
          <w:tcPr>
            <w:tcW w:w="3492" w:type="dxa"/>
            <w:hideMark/>
          </w:tcPr>
          <w:p w14:paraId="73C26245" w14:textId="77777777" w:rsidR="00C77583" w:rsidRPr="00C77583" w:rsidRDefault="00C77583" w:rsidP="00C77583">
            <w:pPr>
              <w:spacing w:line="360" w:lineRule="auto"/>
            </w:pPr>
            <w:r w:rsidRPr="00C77583">
              <w:t>Model – View – Controller</w:t>
            </w:r>
          </w:p>
        </w:tc>
        <w:tc>
          <w:tcPr>
            <w:tcW w:w="0" w:type="auto"/>
            <w:hideMark/>
          </w:tcPr>
          <w:p w14:paraId="0340F40C" w14:textId="77777777" w:rsidR="00C77583" w:rsidRPr="00C77583" w:rsidRDefault="00C77583" w:rsidP="00C77583">
            <w:pPr>
              <w:spacing w:line="360" w:lineRule="auto"/>
            </w:pPr>
            <w:r w:rsidRPr="00C77583">
              <w:t>Mô hình kiến trúc phần mềm</w:t>
            </w:r>
          </w:p>
        </w:tc>
      </w:tr>
      <w:tr w:rsidR="00C77583" w:rsidRPr="00C77583" w14:paraId="57DBEC26" w14:textId="77777777" w:rsidTr="00C77583">
        <w:tc>
          <w:tcPr>
            <w:tcW w:w="0" w:type="auto"/>
            <w:hideMark/>
          </w:tcPr>
          <w:p w14:paraId="219A3B02" w14:textId="58905164" w:rsidR="00C77583" w:rsidRPr="00C77583" w:rsidRDefault="00C77583" w:rsidP="00C77583">
            <w:pPr>
              <w:spacing w:line="360" w:lineRule="auto"/>
              <w:jc w:val="both"/>
              <w:rPr>
                <w:b/>
                <w:bCs/>
              </w:rPr>
            </w:pPr>
            <w:r w:rsidRPr="00C77583">
              <w:rPr>
                <w:b/>
                <w:bCs/>
              </w:rPr>
              <w:t>8</w:t>
            </w:r>
            <w:r>
              <w:rPr>
                <w:b/>
                <w:bCs/>
              </w:rPr>
              <w:t>.</w:t>
            </w:r>
          </w:p>
        </w:tc>
        <w:tc>
          <w:tcPr>
            <w:tcW w:w="1536" w:type="dxa"/>
            <w:hideMark/>
          </w:tcPr>
          <w:p w14:paraId="34D68887" w14:textId="77777777" w:rsidR="00C77583" w:rsidRPr="00C77583" w:rsidRDefault="00C77583" w:rsidP="00C77583">
            <w:pPr>
              <w:spacing w:line="360" w:lineRule="auto"/>
              <w:jc w:val="both"/>
            </w:pPr>
            <w:r w:rsidRPr="00C77583">
              <w:t>REST</w:t>
            </w:r>
          </w:p>
        </w:tc>
        <w:tc>
          <w:tcPr>
            <w:tcW w:w="3492" w:type="dxa"/>
            <w:hideMark/>
          </w:tcPr>
          <w:p w14:paraId="254083DA" w14:textId="77777777" w:rsidR="00C77583" w:rsidRPr="00C77583" w:rsidRDefault="00C77583" w:rsidP="00C77583">
            <w:pPr>
              <w:spacing w:line="360" w:lineRule="auto"/>
            </w:pPr>
            <w:r w:rsidRPr="00C77583">
              <w:t>Representational State Transfer</w:t>
            </w:r>
          </w:p>
        </w:tc>
        <w:tc>
          <w:tcPr>
            <w:tcW w:w="0" w:type="auto"/>
            <w:hideMark/>
          </w:tcPr>
          <w:p w14:paraId="370F0FBF" w14:textId="77777777" w:rsidR="00C77583" w:rsidRPr="00C77583" w:rsidRDefault="00C77583" w:rsidP="00C77583">
            <w:pPr>
              <w:spacing w:line="360" w:lineRule="auto"/>
            </w:pPr>
            <w:r w:rsidRPr="00C77583">
              <w:t>Kiến trúc dịch vụ Web</w:t>
            </w:r>
          </w:p>
        </w:tc>
      </w:tr>
      <w:tr w:rsidR="00C77583" w:rsidRPr="00C77583" w14:paraId="3675FBCB" w14:textId="77777777" w:rsidTr="00C77583">
        <w:tc>
          <w:tcPr>
            <w:tcW w:w="0" w:type="auto"/>
            <w:hideMark/>
          </w:tcPr>
          <w:p w14:paraId="2AFF5EE0" w14:textId="338F444B" w:rsidR="00C77583" w:rsidRPr="00C77583" w:rsidRDefault="00C77583" w:rsidP="00C77583">
            <w:pPr>
              <w:spacing w:line="360" w:lineRule="auto"/>
              <w:jc w:val="both"/>
              <w:rPr>
                <w:b/>
                <w:bCs/>
              </w:rPr>
            </w:pPr>
            <w:r w:rsidRPr="00C77583">
              <w:rPr>
                <w:b/>
                <w:bCs/>
              </w:rPr>
              <w:t>9</w:t>
            </w:r>
            <w:r>
              <w:rPr>
                <w:b/>
                <w:bCs/>
              </w:rPr>
              <w:t>.</w:t>
            </w:r>
          </w:p>
        </w:tc>
        <w:tc>
          <w:tcPr>
            <w:tcW w:w="1536" w:type="dxa"/>
            <w:hideMark/>
          </w:tcPr>
          <w:p w14:paraId="21E76E86" w14:textId="77777777" w:rsidR="00C77583" w:rsidRPr="00C77583" w:rsidRDefault="00C77583" w:rsidP="00C77583">
            <w:pPr>
              <w:spacing w:line="360" w:lineRule="auto"/>
              <w:jc w:val="both"/>
            </w:pPr>
            <w:r w:rsidRPr="00C77583">
              <w:t>SPA</w:t>
            </w:r>
          </w:p>
        </w:tc>
        <w:tc>
          <w:tcPr>
            <w:tcW w:w="3492" w:type="dxa"/>
            <w:hideMark/>
          </w:tcPr>
          <w:p w14:paraId="4687D888" w14:textId="77777777" w:rsidR="00C77583" w:rsidRPr="00C77583" w:rsidRDefault="00C77583" w:rsidP="00C77583">
            <w:pPr>
              <w:spacing w:line="360" w:lineRule="auto"/>
            </w:pPr>
            <w:r w:rsidRPr="00C77583">
              <w:t>Single Page Application</w:t>
            </w:r>
          </w:p>
        </w:tc>
        <w:tc>
          <w:tcPr>
            <w:tcW w:w="0" w:type="auto"/>
            <w:hideMark/>
          </w:tcPr>
          <w:p w14:paraId="648AA8AE" w14:textId="77777777" w:rsidR="00C77583" w:rsidRPr="00C77583" w:rsidRDefault="00C77583" w:rsidP="00C77583">
            <w:pPr>
              <w:spacing w:line="360" w:lineRule="auto"/>
            </w:pPr>
            <w:r w:rsidRPr="00C77583">
              <w:t>Ứng dụng một trang</w:t>
            </w:r>
          </w:p>
        </w:tc>
      </w:tr>
      <w:tr w:rsidR="00C77583" w:rsidRPr="00C77583" w14:paraId="384EE39F" w14:textId="77777777" w:rsidTr="00C77583">
        <w:tc>
          <w:tcPr>
            <w:tcW w:w="0" w:type="auto"/>
            <w:hideMark/>
          </w:tcPr>
          <w:p w14:paraId="674979C1" w14:textId="1A3BB85B" w:rsidR="00C77583" w:rsidRPr="00C77583" w:rsidRDefault="00C77583" w:rsidP="00C77583">
            <w:pPr>
              <w:spacing w:line="360" w:lineRule="auto"/>
              <w:jc w:val="both"/>
              <w:rPr>
                <w:b/>
                <w:bCs/>
              </w:rPr>
            </w:pPr>
            <w:r w:rsidRPr="00C77583">
              <w:rPr>
                <w:b/>
                <w:bCs/>
              </w:rPr>
              <w:t>10</w:t>
            </w:r>
            <w:r>
              <w:rPr>
                <w:b/>
                <w:bCs/>
              </w:rPr>
              <w:t>.</w:t>
            </w:r>
          </w:p>
        </w:tc>
        <w:tc>
          <w:tcPr>
            <w:tcW w:w="1536" w:type="dxa"/>
            <w:hideMark/>
          </w:tcPr>
          <w:p w14:paraId="08D0C73F" w14:textId="77777777" w:rsidR="00C77583" w:rsidRPr="00C77583" w:rsidRDefault="00C77583" w:rsidP="00C77583">
            <w:pPr>
              <w:spacing w:line="360" w:lineRule="auto"/>
              <w:jc w:val="both"/>
            </w:pPr>
            <w:r w:rsidRPr="00C77583">
              <w:t>UI</w:t>
            </w:r>
          </w:p>
        </w:tc>
        <w:tc>
          <w:tcPr>
            <w:tcW w:w="3492" w:type="dxa"/>
            <w:hideMark/>
          </w:tcPr>
          <w:p w14:paraId="4C785F1A" w14:textId="77777777" w:rsidR="00C77583" w:rsidRPr="00C77583" w:rsidRDefault="00C77583" w:rsidP="00C77583">
            <w:pPr>
              <w:spacing w:line="360" w:lineRule="auto"/>
            </w:pPr>
            <w:r w:rsidRPr="00C77583">
              <w:t>User Interface</w:t>
            </w:r>
          </w:p>
        </w:tc>
        <w:tc>
          <w:tcPr>
            <w:tcW w:w="0" w:type="auto"/>
            <w:hideMark/>
          </w:tcPr>
          <w:p w14:paraId="40E55085" w14:textId="77777777" w:rsidR="00C77583" w:rsidRPr="00C77583" w:rsidRDefault="00C77583" w:rsidP="00C77583">
            <w:pPr>
              <w:spacing w:line="360" w:lineRule="auto"/>
            </w:pPr>
            <w:r w:rsidRPr="00C77583">
              <w:t>Giao diện người dùng</w:t>
            </w:r>
          </w:p>
        </w:tc>
      </w:tr>
      <w:tr w:rsidR="00C77583" w:rsidRPr="00C77583" w14:paraId="3D656EB9" w14:textId="77777777" w:rsidTr="00C77583">
        <w:tc>
          <w:tcPr>
            <w:tcW w:w="0" w:type="auto"/>
            <w:hideMark/>
          </w:tcPr>
          <w:p w14:paraId="457F146B" w14:textId="001C3D00" w:rsidR="00C77583" w:rsidRPr="00C77583" w:rsidRDefault="00C77583" w:rsidP="00C77583">
            <w:pPr>
              <w:spacing w:line="360" w:lineRule="auto"/>
              <w:jc w:val="both"/>
              <w:rPr>
                <w:b/>
                <w:bCs/>
              </w:rPr>
            </w:pPr>
            <w:r w:rsidRPr="00C77583">
              <w:rPr>
                <w:b/>
                <w:bCs/>
              </w:rPr>
              <w:t>11</w:t>
            </w:r>
            <w:r>
              <w:rPr>
                <w:b/>
                <w:bCs/>
              </w:rPr>
              <w:t>.</w:t>
            </w:r>
          </w:p>
        </w:tc>
        <w:tc>
          <w:tcPr>
            <w:tcW w:w="1536" w:type="dxa"/>
            <w:hideMark/>
          </w:tcPr>
          <w:p w14:paraId="373F158D" w14:textId="77777777" w:rsidR="00C77583" w:rsidRPr="00C77583" w:rsidRDefault="00C77583" w:rsidP="00C77583">
            <w:pPr>
              <w:spacing w:line="360" w:lineRule="auto"/>
              <w:jc w:val="both"/>
            </w:pPr>
            <w:r w:rsidRPr="00C77583">
              <w:t>UX</w:t>
            </w:r>
          </w:p>
        </w:tc>
        <w:tc>
          <w:tcPr>
            <w:tcW w:w="3492" w:type="dxa"/>
            <w:hideMark/>
          </w:tcPr>
          <w:p w14:paraId="0A2AA369" w14:textId="77777777" w:rsidR="00C77583" w:rsidRPr="00C77583" w:rsidRDefault="00C77583" w:rsidP="00C77583">
            <w:pPr>
              <w:spacing w:line="360" w:lineRule="auto"/>
            </w:pPr>
            <w:r w:rsidRPr="00C77583">
              <w:t>User Experience</w:t>
            </w:r>
          </w:p>
        </w:tc>
        <w:tc>
          <w:tcPr>
            <w:tcW w:w="0" w:type="auto"/>
            <w:hideMark/>
          </w:tcPr>
          <w:p w14:paraId="20CB96D0" w14:textId="77777777" w:rsidR="00C77583" w:rsidRPr="00C77583" w:rsidRDefault="00C77583" w:rsidP="00C77583">
            <w:pPr>
              <w:spacing w:line="360" w:lineRule="auto"/>
            </w:pPr>
            <w:r w:rsidRPr="00C77583">
              <w:t>Trải nghiệm người dùng</w:t>
            </w:r>
          </w:p>
        </w:tc>
      </w:tr>
    </w:tbl>
    <w:p w14:paraId="600ECF88" w14:textId="77777777" w:rsidR="00C77583" w:rsidRPr="00234982" w:rsidRDefault="00C77583" w:rsidP="00C77583">
      <w:pPr>
        <w:rPr>
          <w:b/>
          <w:bCs/>
        </w:rPr>
      </w:pPr>
    </w:p>
    <w:p w14:paraId="60B40144" w14:textId="77777777" w:rsidR="00A75E8B" w:rsidRPr="00F93EB7" w:rsidRDefault="00A75E8B">
      <w:pPr>
        <w:rPr>
          <w:sz w:val="32"/>
          <w:szCs w:val="32"/>
        </w:rPr>
      </w:pPr>
      <w:r w:rsidRPr="00F93EB7">
        <w:rPr>
          <w:sz w:val="32"/>
          <w:szCs w:val="32"/>
        </w:rPr>
        <w:br w:type="page"/>
      </w:r>
    </w:p>
    <w:p w14:paraId="74A16C1C" w14:textId="77777777" w:rsidR="00A75E8B" w:rsidRPr="00234982" w:rsidRDefault="00A75E8B" w:rsidP="00A75E8B">
      <w:pPr>
        <w:jc w:val="center"/>
        <w:rPr>
          <w:b/>
          <w:bCs/>
          <w:sz w:val="32"/>
          <w:szCs w:val="32"/>
        </w:rPr>
      </w:pPr>
      <w:r w:rsidRPr="00234982">
        <w:rPr>
          <w:b/>
          <w:bCs/>
          <w:sz w:val="32"/>
          <w:szCs w:val="32"/>
        </w:rPr>
        <w:lastRenderedPageBreak/>
        <w:t>DANH MỤC HÌNH ẢNH</w:t>
      </w:r>
    </w:p>
    <w:p w14:paraId="7A132A7C" w14:textId="6AAF19E5" w:rsidR="00F04DF0" w:rsidRDefault="00686531">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r>
        <w:rPr>
          <w:sz w:val="32"/>
          <w:szCs w:val="32"/>
        </w:rPr>
        <w:fldChar w:fldCharType="begin"/>
      </w:r>
      <w:r>
        <w:rPr>
          <w:sz w:val="32"/>
          <w:szCs w:val="32"/>
        </w:rPr>
        <w:instrText xml:space="preserve"> TOC \h \z \t "Hình,1" </w:instrText>
      </w:r>
      <w:r>
        <w:rPr>
          <w:sz w:val="32"/>
          <w:szCs w:val="32"/>
        </w:rPr>
        <w:fldChar w:fldCharType="separate"/>
      </w:r>
      <w:hyperlink w:anchor="_Toc218851555" w:history="1">
        <w:r w:rsidR="00F04DF0" w:rsidRPr="00201B45">
          <w:rPr>
            <w:rStyle w:val="Hyperlink"/>
            <w:rFonts w:eastAsia="Arial"/>
            <w:noProof/>
          </w:rPr>
          <w:t xml:space="preserve">Hình 2.1: </w:t>
        </w:r>
        <w:r w:rsidR="00F04DF0" w:rsidRPr="00201B45">
          <w:rPr>
            <w:rStyle w:val="Hyperlink"/>
            <w:noProof/>
            <w:lang w:val="vi-VN"/>
          </w:rPr>
          <w:t>Kiến trúc tổng quan</w:t>
        </w:r>
        <w:r w:rsidR="00F04DF0">
          <w:rPr>
            <w:noProof/>
            <w:webHidden/>
          </w:rPr>
          <w:tab/>
        </w:r>
        <w:r w:rsidR="00F04DF0">
          <w:rPr>
            <w:noProof/>
            <w:webHidden/>
          </w:rPr>
          <w:fldChar w:fldCharType="begin"/>
        </w:r>
        <w:r w:rsidR="00F04DF0">
          <w:rPr>
            <w:noProof/>
            <w:webHidden/>
          </w:rPr>
          <w:instrText xml:space="preserve"> PAGEREF _Toc218851555 \h </w:instrText>
        </w:r>
        <w:r w:rsidR="00F04DF0">
          <w:rPr>
            <w:noProof/>
            <w:webHidden/>
          </w:rPr>
        </w:r>
        <w:r w:rsidR="00F04DF0">
          <w:rPr>
            <w:noProof/>
            <w:webHidden/>
          </w:rPr>
          <w:fldChar w:fldCharType="separate"/>
        </w:r>
        <w:r w:rsidR="00F04DF0">
          <w:rPr>
            <w:noProof/>
            <w:webHidden/>
          </w:rPr>
          <w:t>26</w:t>
        </w:r>
        <w:r w:rsidR="00F04DF0">
          <w:rPr>
            <w:noProof/>
            <w:webHidden/>
          </w:rPr>
          <w:fldChar w:fldCharType="end"/>
        </w:r>
      </w:hyperlink>
    </w:p>
    <w:p w14:paraId="4C51DEE4" w14:textId="2F8D1606"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56" w:history="1">
        <w:r w:rsidRPr="00201B45">
          <w:rPr>
            <w:rStyle w:val="Hyperlink"/>
            <w:rFonts w:eastAsia="Arial"/>
            <w:noProof/>
          </w:rPr>
          <w:t xml:space="preserve">Hình 2.2: </w:t>
        </w:r>
        <w:r w:rsidRPr="00201B45">
          <w:rPr>
            <w:rStyle w:val="Hyperlink"/>
            <w:noProof/>
            <w:lang w:val="vi-VN"/>
          </w:rPr>
          <w:t>Kiến trúc AI/RAG</w:t>
        </w:r>
        <w:r>
          <w:rPr>
            <w:noProof/>
            <w:webHidden/>
          </w:rPr>
          <w:tab/>
        </w:r>
        <w:r>
          <w:rPr>
            <w:noProof/>
            <w:webHidden/>
          </w:rPr>
          <w:fldChar w:fldCharType="begin"/>
        </w:r>
        <w:r>
          <w:rPr>
            <w:noProof/>
            <w:webHidden/>
          </w:rPr>
          <w:instrText xml:space="preserve"> PAGEREF _Toc218851556 \h </w:instrText>
        </w:r>
        <w:r>
          <w:rPr>
            <w:noProof/>
            <w:webHidden/>
          </w:rPr>
        </w:r>
        <w:r>
          <w:rPr>
            <w:noProof/>
            <w:webHidden/>
          </w:rPr>
          <w:fldChar w:fldCharType="separate"/>
        </w:r>
        <w:r>
          <w:rPr>
            <w:noProof/>
            <w:webHidden/>
          </w:rPr>
          <w:t>27</w:t>
        </w:r>
        <w:r>
          <w:rPr>
            <w:noProof/>
            <w:webHidden/>
          </w:rPr>
          <w:fldChar w:fldCharType="end"/>
        </w:r>
      </w:hyperlink>
    </w:p>
    <w:p w14:paraId="7BE0B6CD" w14:textId="5EA284C0"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57" w:history="1">
        <w:r w:rsidRPr="00201B45">
          <w:rPr>
            <w:rStyle w:val="Hyperlink"/>
            <w:noProof/>
          </w:rPr>
          <w:t>Hình 2.2: Mô hình ERD</w:t>
        </w:r>
        <w:r>
          <w:rPr>
            <w:noProof/>
            <w:webHidden/>
          </w:rPr>
          <w:tab/>
        </w:r>
        <w:r>
          <w:rPr>
            <w:noProof/>
            <w:webHidden/>
          </w:rPr>
          <w:fldChar w:fldCharType="begin"/>
        </w:r>
        <w:r>
          <w:rPr>
            <w:noProof/>
            <w:webHidden/>
          </w:rPr>
          <w:instrText xml:space="preserve"> PAGEREF _Toc218851557 \h </w:instrText>
        </w:r>
        <w:r>
          <w:rPr>
            <w:noProof/>
            <w:webHidden/>
          </w:rPr>
        </w:r>
        <w:r>
          <w:rPr>
            <w:noProof/>
            <w:webHidden/>
          </w:rPr>
          <w:fldChar w:fldCharType="separate"/>
        </w:r>
        <w:r>
          <w:rPr>
            <w:noProof/>
            <w:webHidden/>
          </w:rPr>
          <w:t>29</w:t>
        </w:r>
        <w:r>
          <w:rPr>
            <w:noProof/>
            <w:webHidden/>
          </w:rPr>
          <w:fldChar w:fldCharType="end"/>
        </w:r>
      </w:hyperlink>
    </w:p>
    <w:p w14:paraId="76D1DED7" w14:textId="6F4832BA"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58" w:history="1">
        <w:r w:rsidRPr="00201B45">
          <w:rPr>
            <w:rStyle w:val="Hyperlink"/>
            <w:noProof/>
          </w:rPr>
          <w:t>Hình 2.4: Ure Case tổng quan</w:t>
        </w:r>
        <w:r>
          <w:rPr>
            <w:noProof/>
            <w:webHidden/>
          </w:rPr>
          <w:tab/>
        </w:r>
        <w:r>
          <w:rPr>
            <w:noProof/>
            <w:webHidden/>
          </w:rPr>
          <w:fldChar w:fldCharType="begin"/>
        </w:r>
        <w:r>
          <w:rPr>
            <w:noProof/>
            <w:webHidden/>
          </w:rPr>
          <w:instrText xml:space="preserve"> PAGEREF _Toc218851558 \h </w:instrText>
        </w:r>
        <w:r>
          <w:rPr>
            <w:noProof/>
            <w:webHidden/>
          </w:rPr>
        </w:r>
        <w:r>
          <w:rPr>
            <w:noProof/>
            <w:webHidden/>
          </w:rPr>
          <w:fldChar w:fldCharType="separate"/>
        </w:r>
        <w:r>
          <w:rPr>
            <w:noProof/>
            <w:webHidden/>
          </w:rPr>
          <w:t>33</w:t>
        </w:r>
        <w:r>
          <w:rPr>
            <w:noProof/>
            <w:webHidden/>
          </w:rPr>
          <w:fldChar w:fldCharType="end"/>
        </w:r>
      </w:hyperlink>
    </w:p>
    <w:p w14:paraId="6C5ECE6C" w14:textId="03581275"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59" w:history="1">
        <w:r w:rsidRPr="00201B45">
          <w:rPr>
            <w:rStyle w:val="Hyperlink"/>
            <w:noProof/>
          </w:rPr>
          <w:t>Hình 2.5: Giao diện trang chủ</w:t>
        </w:r>
        <w:r>
          <w:rPr>
            <w:noProof/>
            <w:webHidden/>
          </w:rPr>
          <w:tab/>
        </w:r>
        <w:r>
          <w:rPr>
            <w:noProof/>
            <w:webHidden/>
          </w:rPr>
          <w:fldChar w:fldCharType="begin"/>
        </w:r>
        <w:r>
          <w:rPr>
            <w:noProof/>
            <w:webHidden/>
          </w:rPr>
          <w:instrText xml:space="preserve"> PAGEREF _Toc218851559 \h </w:instrText>
        </w:r>
        <w:r>
          <w:rPr>
            <w:noProof/>
            <w:webHidden/>
          </w:rPr>
        </w:r>
        <w:r>
          <w:rPr>
            <w:noProof/>
            <w:webHidden/>
          </w:rPr>
          <w:fldChar w:fldCharType="separate"/>
        </w:r>
        <w:r>
          <w:rPr>
            <w:noProof/>
            <w:webHidden/>
          </w:rPr>
          <w:t>36</w:t>
        </w:r>
        <w:r>
          <w:rPr>
            <w:noProof/>
            <w:webHidden/>
          </w:rPr>
          <w:fldChar w:fldCharType="end"/>
        </w:r>
      </w:hyperlink>
    </w:p>
    <w:p w14:paraId="0C21E9DE" w14:textId="06F54DA0"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0" w:history="1">
        <w:r w:rsidRPr="00201B45">
          <w:rPr>
            <w:rStyle w:val="Hyperlink"/>
            <w:noProof/>
          </w:rPr>
          <w:t>Hình 2.6: Giao diện đăng ký /đăng nhập</w:t>
        </w:r>
        <w:r>
          <w:rPr>
            <w:noProof/>
            <w:webHidden/>
          </w:rPr>
          <w:tab/>
        </w:r>
        <w:r>
          <w:rPr>
            <w:noProof/>
            <w:webHidden/>
          </w:rPr>
          <w:fldChar w:fldCharType="begin"/>
        </w:r>
        <w:r>
          <w:rPr>
            <w:noProof/>
            <w:webHidden/>
          </w:rPr>
          <w:instrText xml:space="preserve"> PAGEREF _Toc218851560 \h </w:instrText>
        </w:r>
        <w:r>
          <w:rPr>
            <w:noProof/>
            <w:webHidden/>
          </w:rPr>
        </w:r>
        <w:r>
          <w:rPr>
            <w:noProof/>
            <w:webHidden/>
          </w:rPr>
          <w:fldChar w:fldCharType="separate"/>
        </w:r>
        <w:r>
          <w:rPr>
            <w:noProof/>
            <w:webHidden/>
          </w:rPr>
          <w:t>36</w:t>
        </w:r>
        <w:r>
          <w:rPr>
            <w:noProof/>
            <w:webHidden/>
          </w:rPr>
          <w:fldChar w:fldCharType="end"/>
        </w:r>
      </w:hyperlink>
    </w:p>
    <w:p w14:paraId="0C159B08" w14:textId="6BAE5E17"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1" w:history="1">
        <w:r w:rsidRPr="00201B45">
          <w:rPr>
            <w:rStyle w:val="Hyperlink"/>
            <w:noProof/>
          </w:rPr>
          <w:t>Hình 3. 1: Thanh điều hướng</w:t>
        </w:r>
        <w:r>
          <w:rPr>
            <w:noProof/>
            <w:webHidden/>
          </w:rPr>
          <w:tab/>
        </w:r>
        <w:r>
          <w:rPr>
            <w:noProof/>
            <w:webHidden/>
          </w:rPr>
          <w:fldChar w:fldCharType="begin"/>
        </w:r>
        <w:r>
          <w:rPr>
            <w:noProof/>
            <w:webHidden/>
          </w:rPr>
          <w:instrText xml:space="preserve"> PAGEREF _Toc218851561 \h </w:instrText>
        </w:r>
        <w:r>
          <w:rPr>
            <w:noProof/>
            <w:webHidden/>
          </w:rPr>
        </w:r>
        <w:r>
          <w:rPr>
            <w:noProof/>
            <w:webHidden/>
          </w:rPr>
          <w:fldChar w:fldCharType="separate"/>
        </w:r>
        <w:r>
          <w:rPr>
            <w:noProof/>
            <w:webHidden/>
          </w:rPr>
          <w:t>37</w:t>
        </w:r>
        <w:r>
          <w:rPr>
            <w:noProof/>
            <w:webHidden/>
          </w:rPr>
          <w:fldChar w:fldCharType="end"/>
        </w:r>
      </w:hyperlink>
    </w:p>
    <w:p w14:paraId="33E929EB" w14:textId="488C6C2F"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2" w:history="1">
        <w:r w:rsidRPr="00201B45">
          <w:rPr>
            <w:rStyle w:val="Hyperlink"/>
            <w:noProof/>
          </w:rPr>
          <w:t>Hình 3.2: Trang chủ</w:t>
        </w:r>
        <w:r>
          <w:rPr>
            <w:noProof/>
            <w:webHidden/>
          </w:rPr>
          <w:tab/>
        </w:r>
        <w:r>
          <w:rPr>
            <w:noProof/>
            <w:webHidden/>
          </w:rPr>
          <w:fldChar w:fldCharType="begin"/>
        </w:r>
        <w:r>
          <w:rPr>
            <w:noProof/>
            <w:webHidden/>
          </w:rPr>
          <w:instrText xml:space="preserve"> PAGEREF _Toc218851562 \h </w:instrText>
        </w:r>
        <w:r>
          <w:rPr>
            <w:noProof/>
            <w:webHidden/>
          </w:rPr>
        </w:r>
        <w:r>
          <w:rPr>
            <w:noProof/>
            <w:webHidden/>
          </w:rPr>
          <w:fldChar w:fldCharType="separate"/>
        </w:r>
        <w:r>
          <w:rPr>
            <w:noProof/>
            <w:webHidden/>
          </w:rPr>
          <w:t>38</w:t>
        </w:r>
        <w:r>
          <w:rPr>
            <w:noProof/>
            <w:webHidden/>
          </w:rPr>
          <w:fldChar w:fldCharType="end"/>
        </w:r>
      </w:hyperlink>
    </w:p>
    <w:p w14:paraId="12F9F610" w14:textId="1BA31E28"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3" w:history="1">
        <w:r w:rsidRPr="00201B45">
          <w:rPr>
            <w:rStyle w:val="Hyperlink"/>
            <w:noProof/>
          </w:rPr>
          <w:t>Hình 3.3: Screenshot giao diện đăng nhập/đăng ký</w:t>
        </w:r>
        <w:r>
          <w:rPr>
            <w:noProof/>
            <w:webHidden/>
          </w:rPr>
          <w:tab/>
        </w:r>
        <w:r>
          <w:rPr>
            <w:noProof/>
            <w:webHidden/>
          </w:rPr>
          <w:fldChar w:fldCharType="begin"/>
        </w:r>
        <w:r>
          <w:rPr>
            <w:noProof/>
            <w:webHidden/>
          </w:rPr>
          <w:instrText xml:space="preserve"> PAGEREF _Toc218851563 \h </w:instrText>
        </w:r>
        <w:r>
          <w:rPr>
            <w:noProof/>
            <w:webHidden/>
          </w:rPr>
        </w:r>
        <w:r>
          <w:rPr>
            <w:noProof/>
            <w:webHidden/>
          </w:rPr>
          <w:fldChar w:fldCharType="separate"/>
        </w:r>
        <w:r>
          <w:rPr>
            <w:noProof/>
            <w:webHidden/>
          </w:rPr>
          <w:t>39</w:t>
        </w:r>
        <w:r>
          <w:rPr>
            <w:noProof/>
            <w:webHidden/>
          </w:rPr>
          <w:fldChar w:fldCharType="end"/>
        </w:r>
      </w:hyperlink>
    </w:p>
    <w:p w14:paraId="1A61878D" w14:textId="3ACCA745"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4" w:history="1">
        <w:r w:rsidRPr="00201B45">
          <w:rPr>
            <w:rStyle w:val="Hyperlink"/>
            <w:noProof/>
          </w:rPr>
          <w:t>Hình 3.4: Screenshot giao diện quản lý khóa học</w:t>
        </w:r>
        <w:r>
          <w:rPr>
            <w:noProof/>
            <w:webHidden/>
          </w:rPr>
          <w:tab/>
        </w:r>
        <w:r>
          <w:rPr>
            <w:noProof/>
            <w:webHidden/>
          </w:rPr>
          <w:fldChar w:fldCharType="begin"/>
        </w:r>
        <w:r>
          <w:rPr>
            <w:noProof/>
            <w:webHidden/>
          </w:rPr>
          <w:instrText xml:space="preserve"> PAGEREF _Toc218851564 \h </w:instrText>
        </w:r>
        <w:r>
          <w:rPr>
            <w:noProof/>
            <w:webHidden/>
          </w:rPr>
        </w:r>
        <w:r>
          <w:rPr>
            <w:noProof/>
            <w:webHidden/>
          </w:rPr>
          <w:fldChar w:fldCharType="separate"/>
        </w:r>
        <w:r>
          <w:rPr>
            <w:noProof/>
            <w:webHidden/>
          </w:rPr>
          <w:t>41</w:t>
        </w:r>
        <w:r>
          <w:rPr>
            <w:noProof/>
            <w:webHidden/>
          </w:rPr>
          <w:fldChar w:fldCharType="end"/>
        </w:r>
      </w:hyperlink>
    </w:p>
    <w:p w14:paraId="2A99E77E" w14:textId="3B606B5D"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5" w:history="1">
        <w:r w:rsidRPr="00201B45">
          <w:rPr>
            <w:rStyle w:val="Hyperlink"/>
            <w:noProof/>
          </w:rPr>
          <w:t>Hình 3.5: Screenshot giao diện Chat AI</w:t>
        </w:r>
        <w:r>
          <w:rPr>
            <w:noProof/>
            <w:webHidden/>
          </w:rPr>
          <w:tab/>
        </w:r>
        <w:r>
          <w:rPr>
            <w:noProof/>
            <w:webHidden/>
          </w:rPr>
          <w:fldChar w:fldCharType="begin"/>
        </w:r>
        <w:r>
          <w:rPr>
            <w:noProof/>
            <w:webHidden/>
          </w:rPr>
          <w:instrText xml:space="preserve"> PAGEREF _Toc218851565 \h </w:instrText>
        </w:r>
        <w:r>
          <w:rPr>
            <w:noProof/>
            <w:webHidden/>
          </w:rPr>
        </w:r>
        <w:r>
          <w:rPr>
            <w:noProof/>
            <w:webHidden/>
          </w:rPr>
          <w:fldChar w:fldCharType="separate"/>
        </w:r>
        <w:r>
          <w:rPr>
            <w:noProof/>
            <w:webHidden/>
          </w:rPr>
          <w:t>43</w:t>
        </w:r>
        <w:r>
          <w:rPr>
            <w:noProof/>
            <w:webHidden/>
          </w:rPr>
          <w:fldChar w:fldCharType="end"/>
        </w:r>
      </w:hyperlink>
    </w:p>
    <w:p w14:paraId="6D529A3F" w14:textId="0FCABAEA"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6" w:history="1">
        <w:r w:rsidRPr="00201B45">
          <w:rPr>
            <w:rStyle w:val="Hyperlink"/>
            <w:rFonts w:eastAsia="Microsoft JhengHei"/>
            <w:noProof/>
          </w:rPr>
          <w:t xml:space="preserve">Hình </w:t>
        </w:r>
        <w:r w:rsidRPr="00201B45">
          <w:rPr>
            <w:rStyle w:val="Hyperlink"/>
            <w:noProof/>
          </w:rPr>
          <w:t>3.6: Screenshot giao diện Flashcard</w:t>
        </w:r>
        <w:r>
          <w:rPr>
            <w:noProof/>
            <w:webHidden/>
          </w:rPr>
          <w:tab/>
        </w:r>
        <w:r>
          <w:rPr>
            <w:noProof/>
            <w:webHidden/>
          </w:rPr>
          <w:fldChar w:fldCharType="begin"/>
        </w:r>
        <w:r>
          <w:rPr>
            <w:noProof/>
            <w:webHidden/>
          </w:rPr>
          <w:instrText xml:space="preserve"> PAGEREF _Toc218851566 \h </w:instrText>
        </w:r>
        <w:r>
          <w:rPr>
            <w:noProof/>
            <w:webHidden/>
          </w:rPr>
        </w:r>
        <w:r>
          <w:rPr>
            <w:noProof/>
            <w:webHidden/>
          </w:rPr>
          <w:fldChar w:fldCharType="separate"/>
        </w:r>
        <w:r>
          <w:rPr>
            <w:noProof/>
            <w:webHidden/>
          </w:rPr>
          <w:t>44</w:t>
        </w:r>
        <w:r>
          <w:rPr>
            <w:noProof/>
            <w:webHidden/>
          </w:rPr>
          <w:fldChar w:fldCharType="end"/>
        </w:r>
      </w:hyperlink>
    </w:p>
    <w:p w14:paraId="14F45C0C" w14:textId="697A2B71"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7" w:history="1">
        <w:r w:rsidRPr="00201B45">
          <w:rPr>
            <w:rStyle w:val="Hyperlink"/>
            <w:noProof/>
          </w:rPr>
          <w:t>Hình 3.7: Screenshot giao diện Quiz</w:t>
        </w:r>
        <w:r>
          <w:rPr>
            <w:noProof/>
            <w:webHidden/>
          </w:rPr>
          <w:tab/>
        </w:r>
        <w:r>
          <w:rPr>
            <w:noProof/>
            <w:webHidden/>
          </w:rPr>
          <w:fldChar w:fldCharType="begin"/>
        </w:r>
        <w:r>
          <w:rPr>
            <w:noProof/>
            <w:webHidden/>
          </w:rPr>
          <w:instrText xml:space="preserve"> PAGEREF _Toc218851567 \h </w:instrText>
        </w:r>
        <w:r>
          <w:rPr>
            <w:noProof/>
            <w:webHidden/>
          </w:rPr>
        </w:r>
        <w:r>
          <w:rPr>
            <w:noProof/>
            <w:webHidden/>
          </w:rPr>
          <w:fldChar w:fldCharType="separate"/>
        </w:r>
        <w:r>
          <w:rPr>
            <w:noProof/>
            <w:webHidden/>
          </w:rPr>
          <w:t>45</w:t>
        </w:r>
        <w:r>
          <w:rPr>
            <w:noProof/>
            <w:webHidden/>
          </w:rPr>
          <w:fldChar w:fldCharType="end"/>
        </w:r>
      </w:hyperlink>
    </w:p>
    <w:p w14:paraId="7D7C0741" w14:textId="7BAE4137" w:rsidR="00F04DF0" w:rsidRDefault="00F04DF0">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51568" w:history="1">
        <w:r w:rsidRPr="00201B45">
          <w:rPr>
            <w:rStyle w:val="Hyperlink"/>
            <w:rFonts w:eastAsia="Microsoft JhengHei"/>
            <w:noProof/>
          </w:rPr>
          <w:t xml:space="preserve">Hình </w:t>
        </w:r>
        <w:r w:rsidRPr="00201B45">
          <w:rPr>
            <w:rStyle w:val="Hyperlink"/>
            <w:noProof/>
          </w:rPr>
          <w:t>3.8: Screenshot giao diện lịch học</w:t>
        </w:r>
        <w:r>
          <w:rPr>
            <w:noProof/>
            <w:webHidden/>
          </w:rPr>
          <w:tab/>
        </w:r>
        <w:r>
          <w:rPr>
            <w:noProof/>
            <w:webHidden/>
          </w:rPr>
          <w:fldChar w:fldCharType="begin"/>
        </w:r>
        <w:r>
          <w:rPr>
            <w:noProof/>
            <w:webHidden/>
          </w:rPr>
          <w:instrText xml:space="preserve"> PAGEREF _Toc218851568 \h </w:instrText>
        </w:r>
        <w:r>
          <w:rPr>
            <w:noProof/>
            <w:webHidden/>
          </w:rPr>
        </w:r>
        <w:r>
          <w:rPr>
            <w:noProof/>
            <w:webHidden/>
          </w:rPr>
          <w:fldChar w:fldCharType="separate"/>
        </w:r>
        <w:r>
          <w:rPr>
            <w:noProof/>
            <w:webHidden/>
          </w:rPr>
          <w:t>46</w:t>
        </w:r>
        <w:r>
          <w:rPr>
            <w:noProof/>
            <w:webHidden/>
          </w:rPr>
          <w:fldChar w:fldCharType="end"/>
        </w:r>
      </w:hyperlink>
    </w:p>
    <w:p w14:paraId="0A3F5F74" w14:textId="1A2F5315" w:rsidR="00A75E8B" w:rsidRPr="00F93EB7" w:rsidRDefault="00686531" w:rsidP="008144BD">
      <w:pPr>
        <w:spacing w:line="360" w:lineRule="auto"/>
        <w:rPr>
          <w:sz w:val="32"/>
          <w:szCs w:val="32"/>
        </w:rPr>
      </w:pPr>
      <w:r>
        <w:rPr>
          <w:sz w:val="32"/>
          <w:szCs w:val="32"/>
        </w:rPr>
        <w:fldChar w:fldCharType="end"/>
      </w:r>
      <w:r w:rsidR="00A75E8B" w:rsidRPr="00F93EB7">
        <w:rPr>
          <w:sz w:val="32"/>
          <w:szCs w:val="32"/>
        </w:rPr>
        <w:br w:type="page"/>
      </w:r>
    </w:p>
    <w:p w14:paraId="3C3D9013" w14:textId="5702266B" w:rsidR="00A75E8B" w:rsidRPr="00234982" w:rsidRDefault="00A75E8B" w:rsidP="00A75E8B">
      <w:pPr>
        <w:jc w:val="center"/>
        <w:rPr>
          <w:b/>
          <w:bCs/>
          <w:sz w:val="32"/>
          <w:szCs w:val="32"/>
        </w:rPr>
      </w:pPr>
      <w:r w:rsidRPr="00234982">
        <w:rPr>
          <w:b/>
          <w:bCs/>
          <w:sz w:val="32"/>
          <w:szCs w:val="32"/>
        </w:rPr>
        <w:lastRenderedPageBreak/>
        <w:t>DANH MỤC BẢNG BIỂU</w:t>
      </w:r>
    </w:p>
    <w:p w14:paraId="030AD1F7" w14:textId="1568EE38"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r>
        <w:rPr>
          <w:b/>
          <w:sz w:val="32"/>
          <w:szCs w:val="32"/>
        </w:rPr>
        <w:fldChar w:fldCharType="begin"/>
      </w:r>
      <w:r>
        <w:rPr>
          <w:b/>
          <w:sz w:val="32"/>
          <w:szCs w:val="32"/>
        </w:rPr>
        <w:instrText xml:space="preserve"> TOC \h \z \t "Bảng,1" </w:instrText>
      </w:r>
      <w:r>
        <w:rPr>
          <w:b/>
          <w:sz w:val="32"/>
          <w:szCs w:val="32"/>
        </w:rPr>
        <w:fldChar w:fldCharType="separate"/>
      </w:r>
      <w:hyperlink w:anchor="_Toc218844914" w:history="1">
        <w:r w:rsidRPr="00E7640A">
          <w:rPr>
            <w:rStyle w:val="Hyperlink"/>
            <w:noProof/>
            <w:highlight w:val="white"/>
          </w:rPr>
          <w:t>Bảng 2.1: Danh sách Actors và vai trò</w:t>
        </w:r>
        <w:r>
          <w:rPr>
            <w:noProof/>
            <w:webHidden/>
          </w:rPr>
          <w:tab/>
        </w:r>
        <w:r>
          <w:rPr>
            <w:noProof/>
            <w:webHidden/>
          </w:rPr>
          <w:fldChar w:fldCharType="begin"/>
        </w:r>
        <w:r>
          <w:rPr>
            <w:noProof/>
            <w:webHidden/>
          </w:rPr>
          <w:instrText xml:space="preserve"> PAGEREF _Toc218844914 \h </w:instrText>
        </w:r>
        <w:r>
          <w:rPr>
            <w:noProof/>
            <w:webHidden/>
          </w:rPr>
        </w:r>
        <w:r>
          <w:rPr>
            <w:noProof/>
            <w:webHidden/>
          </w:rPr>
          <w:fldChar w:fldCharType="separate"/>
        </w:r>
        <w:r>
          <w:rPr>
            <w:noProof/>
            <w:webHidden/>
          </w:rPr>
          <w:t>24</w:t>
        </w:r>
        <w:r>
          <w:rPr>
            <w:noProof/>
            <w:webHidden/>
          </w:rPr>
          <w:fldChar w:fldCharType="end"/>
        </w:r>
      </w:hyperlink>
    </w:p>
    <w:p w14:paraId="5125AD32" w14:textId="6E976918"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44915" w:history="1">
        <w:r w:rsidRPr="00E7640A">
          <w:rPr>
            <w:rStyle w:val="Hyperlink"/>
            <w:noProof/>
          </w:rPr>
          <w:t>Bảng 2.2: Thành phần công nghệ trong hệ thống</w:t>
        </w:r>
        <w:r>
          <w:rPr>
            <w:noProof/>
            <w:webHidden/>
          </w:rPr>
          <w:tab/>
        </w:r>
        <w:r>
          <w:rPr>
            <w:noProof/>
            <w:webHidden/>
          </w:rPr>
          <w:fldChar w:fldCharType="begin"/>
        </w:r>
        <w:r>
          <w:rPr>
            <w:noProof/>
            <w:webHidden/>
          </w:rPr>
          <w:instrText xml:space="preserve"> PAGEREF _Toc218844915 \h </w:instrText>
        </w:r>
        <w:r>
          <w:rPr>
            <w:noProof/>
            <w:webHidden/>
          </w:rPr>
        </w:r>
        <w:r>
          <w:rPr>
            <w:noProof/>
            <w:webHidden/>
          </w:rPr>
          <w:fldChar w:fldCharType="separate"/>
        </w:r>
        <w:r>
          <w:rPr>
            <w:noProof/>
            <w:webHidden/>
          </w:rPr>
          <w:t>25</w:t>
        </w:r>
        <w:r>
          <w:rPr>
            <w:noProof/>
            <w:webHidden/>
          </w:rPr>
          <w:fldChar w:fldCharType="end"/>
        </w:r>
      </w:hyperlink>
    </w:p>
    <w:p w14:paraId="2D724769" w14:textId="58597912"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44916" w:history="1">
        <w:r w:rsidRPr="00E7640A">
          <w:rPr>
            <w:rStyle w:val="Hyperlink"/>
            <w:noProof/>
          </w:rPr>
          <w:t>Bảng 2.3: Người dùng (</w:t>
        </w:r>
        <w:r w:rsidRPr="00E7640A">
          <w:rPr>
            <w:rStyle w:val="Hyperlink"/>
            <w:rFonts w:eastAsia="Courier New"/>
            <w:noProof/>
          </w:rPr>
          <w:t>users</w:t>
        </w:r>
        <w:r w:rsidRPr="00E7640A">
          <w:rPr>
            <w:rStyle w:val="Hyperlink"/>
            <w:noProof/>
          </w:rPr>
          <w:t>)</w:t>
        </w:r>
        <w:r>
          <w:rPr>
            <w:noProof/>
            <w:webHidden/>
          </w:rPr>
          <w:tab/>
        </w:r>
        <w:r>
          <w:rPr>
            <w:noProof/>
            <w:webHidden/>
          </w:rPr>
          <w:fldChar w:fldCharType="begin"/>
        </w:r>
        <w:r>
          <w:rPr>
            <w:noProof/>
            <w:webHidden/>
          </w:rPr>
          <w:instrText xml:space="preserve"> PAGEREF _Toc218844916 \h </w:instrText>
        </w:r>
        <w:r>
          <w:rPr>
            <w:noProof/>
            <w:webHidden/>
          </w:rPr>
        </w:r>
        <w:r>
          <w:rPr>
            <w:noProof/>
            <w:webHidden/>
          </w:rPr>
          <w:fldChar w:fldCharType="separate"/>
        </w:r>
        <w:r>
          <w:rPr>
            <w:noProof/>
            <w:webHidden/>
          </w:rPr>
          <w:t>27</w:t>
        </w:r>
        <w:r>
          <w:rPr>
            <w:noProof/>
            <w:webHidden/>
          </w:rPr>
          <w:fldChar w:fldCharType="end"/>
        </w:r>
      </w:hyperlink>
    </w:p>
    <w:p w14:paraId="142A555F" w14:textId="737FC800"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44917" w:history="1">
        <w:r w:rsidRPr="00E7640A">
          <w:rPr>
            <w:rStyle w:val="Hyperlink"/>
            <w:noProof/>
          </w:rPr>
          <w:t>Bảng 2.4: Khóa học (</w:t>
        </w:r>
        <w:r w:rsidRPr="00E7640A">
          <w:rPr>
            <w:rStyle w:val="Hyperlink"/>
            <w:rFonts w:eastAsia="Courier New"/>
            <w:noProof/>
          </w:rPr>
          <w:t>courses</w:t>
        </w:r>
        <w:r w:rsidRPr="00E7640A">
          <w:rPr>
            <w:rStyle w:val="Hyperlink"/>
            <w:noProof/>
          </w:rPr>
          <w:t>)</w:t>
        </w:r>
        <w:r>
          <w:rPr>
            <w:noProof/>
            <w:webHidden/>
          </w:rPr>
          <w:tab/>
        </w:r>
        <w:r>
          <w:rPr>
            <w:noProof/>
            <w:webHidden/>
          </w:rPr>
          <w:fldChar w:fldCharType="begin"/>
        </w:r>
        <w:r>
          <w:rPr>
            <w:noProof/>
            <w:webHidden/>
          </w:rPr>
          <w:instrText xml:space="preserve"> PAGEREF _Toc218844917 \h </w:instrText>
        </w:r>
        <w:r>
          <w:rPr>
            <w:noProof/>
            <w:webHidden/>
          </w:rPr>
        </w:r>
        <w:r>
          <w:rPr>
            <w:noProof/>
            <w:webHidden/>
          </w:rPr>
          <w:fldChar w:fldCharType="separate"/>
        </w:r>
        <w:r>
          <w:rPr>
            <w:noProof/>
            <w:webHidden/>
          </w:rPr>
          <w:t>27</w:t>
        </w:r>
        <w:r>
          <w:rPr>
            <w:noProof/>
            <w:webHidden/>
          </w:rPr>
          <w:fldChar w:fldCharType="end"/>
        </w:r>
      </w:hyperlink>
    </w:p>
    <w:p w14:paraId="3719E944" w14:textId="1981F362"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44918" w:history="1">
        <w:r w:rsidRPr="00E7640A">
          <w:rPr>
            <w:rStyle w:val="Hyperlink"/>
            <w:noProof/>
          </w:rPr>
          <w:t>Bảng 2.5: Bài học (</w:t>
        </w:r>
        <w:r w:rsidRPr="00E7640A">
          <w:rPr>
            <w:rStyle w:val="Hyperlink"/>
            <w:rFonts w:eastAsia="Courier New"/>
            <w:noProof/>
          </w:rPr>
          <w:t>lessons</w:t>
        </w:r>
        <w:r w:rsidRPr="00E7640A">
          <w:rPr>
            <w:rStyle w:val="Hyperlink"/>
            <w:noProof/>
          </w:rPr>
          <w:t>)</w:t>
        </w:r>
        <w:r>
          <w:rPr>
            <w:noProof/>
            <w:webHidden/>
          </w:rPr>
          <w:tab/>
        </w:r>
        <w:r>
          <w:rPr>
            <w:noProof/>
            <w:webHidden/>
          </w:rPr>
          <w:fldChar w:fldCharType="begin"/>
        </w:r>
        <w:r>
          <w:rPr>
            <w:noProof/>
            <w:webHidden/>
          </w:rPr>
          <w:instrText xml:space="preserve"> PAGEREF _Toc218844918 \h </w:instrText>
        </w:r>
        <w:r>
          <w:rPr>
            <w:noProof/>
            <w:webHidden/>
          </w:rPr>
        </w:r>
        <w:r>
          <w:rPr>
            <w:noProof/>
            <w:webHidden/>
          </w:rPr>
          <w:fldChar w:fldCharType="separate"/>
        </w:r>
        <w:r>
          <w:rPr>
            <w:noProof/>
            <w:webHidden/>
          </w:rPr>
          <w:t>28</w:t>
        </w:r>
        <w:r>
          <w:rPr>
            <w:noProof/>
            <w:webHidden/>
          </w:rPr>
          <w:fldChar w:fldCharType="end"/>
        </w:r>
      </w:hyperlink>
    </w:p>
    <w:p w14:paraId="7816A1AD" w14:textId="4B87D764"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44919" w:history="1">
        <w:r w:rsidRPr="00E7640A">
          <w:rPr>
            <w:rStyle w:val="Hyperlink"/>
            <w:noProof/>
          </w:rPr>
          <w:t>Bảng 2.6: Lịch học (</w:t>
        </w:r>
        <w:r w:rsidRPr="00E7640A">
          <w:rPr>
            <w:rStyle w:val="Hyperlink"/>
            <w:rFonts w:eastAsia="Courier New"/>
            <w:noProof/>
          </w:rPr>
          <w:t>user_schedules</w:t>
        </w:r>
        <w:r w:rsidRPr="00E7640A">
          <w:rPr>
            <w:rStyle w:val="Hyperlink"/>
            <w:noProof/>
          </w:rPr>
          <w:t>)</w:t>
        </w:r>
        <w:r>
          <w:rPr>
            <w:noProof/>
            <w:webHidden/>
          </w:rPr>
          <w:tab/>
        </w:r>
        <w:r>
          <w:rPr>
            <w:noProof/>
            <w:webHidden/>
          </w:rPr>
          <w:fldChar w:fldCharType="begin"/>
        </w:r>
        <w:r>
          <w:rPr>
            <w:noProof/>
            <w:webHidden/>
          </w:rPr>
          <w:instrText xml:space="preserve"> PAGEREF _Toc218844919 \h </w:instrText>
        </w:r>
        <w:r>
          <w:rPr>
            <w:noProof/>
            <w:webHidden/>
          </w:rPr>
        </w:r>
        <w:r>
          <w:rPr>
            <w:noProof/>
            <w:webHidden/>
          </w:rPr>
          <w:fldChar w:fldCharType="separate"/>
        </w:r>
        <w:r>
          <w:rPr>
            <w:noProof/>
            <w:webHidden/>
          </w:rPr>
          <w:t>28</w:t>
        </w:r>
        <w:r>
          <w:rPr>
            <w:noProof/>
            <w:webHidden/>
          </w:rPr>
          <w:fldChar w:fldCharType="end"/>
        </w:r>
      </w:hyperlink>
    </w:p>
    <w:p w14:paraId="17457119" w14:textId="16F4E92F"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44920" w:history="1">
        <w:r w:rsidRPr="00E7640A">
          <w:rPr>
            <w:rStyle w:val="Hyperlink"/>
            <w:noProof/>
          </w:rPr>
          <w:t>Bảng 2.7: Thẻ ghi nhớ (</w:t>
        </w:r>
        <w:r w:rsidRPr="00E7640A">
          <w:rPr>
            <w:rStyle w:val="Hyperlink"/>
            <w:rFonts w:eastAsia="Courier New"/>
            <w:noProof/>
          </w:rPr>
          <w:t>flashcards</w:t>
        </w:r>
        <w:r w:rsidRPr="00E7640A">
          <w:rPr>
            <w:rStyle w:val="Hyperlink"/>
            <w:noProof/>
          </w:rPr>
          <w:t>)</w:t>
        </w:r>
        <w:r>
          <w:rPr>
            <w:noProof/>
            <w:webHidden/>
          </w:rPr>
          <w:tab/>
        </w:r>
        <w:r>
          <w:rPr>
            <w:noProof/>
            <w:webHidden/>
          </w:rPr>
          <w:fldChar w:fldCharType="begin"/>
        </w:r>
        <w:r>
          <w:rPr>
            <w:noProof/>
            <w:webHidden/>
          </w:rPr>
          <w:instrText xml:space="preserve"> PAGEREF _Toc218844920 \h </w:instrText>
        </w:r>
        <w:r>
          <w:rPr>
            <w:noProof/>
            <w:webHidden/>
          </w:rPr>
        </w:r>
        <w:r>
          <w:rPr>
            <w:noProof/>
            <w:webHidden/>
          </w:rPr>
          <w:fldChar w:fldCharType="separate"/>
        </w:r>
        <w:r>
          <w:rPr>
            <w:noProof/>
            <w:webHidden/>
          </w:rPr>
          <w:t>28</w:t>
        </w:r>
        <w:r>
          <w:rPr>
            <w:noProof/>
            <w:webHidden/>
          </w:rPr>
          <w:fldChar w:fldCharType="end"/>
        </w:r>
      </w:hyperlink>
    </w:p>
    <w:p w14:paraId="5E107A50" w14:textId="0D47C498" w:rsidR="0082325F" w:rsidRDefault="0082325F">
      <w:pPr>
        <w:pStyle w:val="TOC1"/>
        <w:tabs>
          <w:tab w:val="right" w:leader="dot" w:pos="9062"/>
        </w:tabs>
        <w:rPr>
          <w:rFonts w:asciiTheme="minorHAnsi" w:eastAsiaTheme="minorEastAsia" w:hAnsiTheme="minorHAnsi" w:cstheme="minorBidi"/>
          <w:noProof/>
          <w:kern w:val="2"/>
          <w:sz w:val="24"/>
          <w:szCs w:val="24"/>
          <w:lang w:eastAsia="zh-TW"/>
          <w14:ligatures w14:val="standardContextual"/>
        </w:rPr>
      </w:pPr>
      <w:hyperlink w:anchor="_Toc218844921" w:history="1">
        <w:r w:rsidRPr="00E7640A">
          <w:rPr>
            <w:rStyle w:val="Hyperlink"/>
            <w:noProof/>
          </w:rPr>
          <w:t>Bảng 2.8:  Chat với tài liệu</w:t>
        </w:r>
        <w:r>
          <w:rPr>
            <w:noProof/>
            <w:webHidden/>
          </w:rPr>
          <w:tab/>
        </w:r>
        <w:r>
          <w:rPr>
            <w:noProof/>
            <w:webHidden/>
          </w:rPr>
          <w:fldChar w:fldCharType="begin"/>
        </w:r>
        <w:r>
          <w:rPr>
            <w:noProof/>
            <w:webHidden/>
          </w:rPr>
          <w:instrText xml:space="preserve"> PAGEREF _Toc218844921 \h </w:instrText>
        </w:r>
        <w:r>
          <w:rPr>
            <w:noProof/>
            <w:webHidden/>
          </w:rPr>
        </w:r>
        <w:r>
          <w:rPr>
            <w:noProof/>
            <w:webHidden/>
          </w:rPr>
          <w:fldChar w:fldCharType="separate"/>
        </w:r>
        <w:r>
          <w:rPr>
            <w:noProof/>
            <w:webHidden/>
          </w:rPr>
          <w:t>29</w:t>
        </w:r>
        <w:r>
          <w:rPr>
            <w:noProof/>
            <w:webHidden/>
          </w:rPr>
          <w:fldChar w:fldCharType="end"/>
        </w:r>
      </w:hyperlink>
    </w:p>
    <w:p w14:paraId="562591C6" w14:textId="39312BAD" w:rsidR="006232C3" w:rsidRDefault="0082325F">
      <w:pPr>
        <w:rPr>
          <w:b/>
          <w:sz w:val="32"/>
          <w:szCs w:val="32"/>
        </w:rPr>
      </w:pPr>
      <w:r>
        <w:rPr>
          <w:b/>
          <w:sz w:val="32"/>
          <w:szCs w:val="32"/>
        </w:rPr>
        <w:fldChar w:fldCharType="end"/>
      </w:r>
      <w:r w:rsidR="006232C3">
        <w:rPr>
          <w:b/>
          <w:sz w:val="32"/>
          <w:szCs w:val="32"/>
        </w:rPr>
        <w:br w:type="page"/>
      </w:r>
    </w:p>
    <w:p w14:paraId="7A563BAF" w14:textId="77777777" w:rsidR="00D4437A" w:rsidRPr="00F93EB7" w:rsidRDefault="00B01DE1" w:rsidP="00A75E8B">
      <w:pPr>
        <w:pStyle w:val="Heading1"/>
        <w:spacing w:line="360" w:lineRule="auto"/>
        <w:rPr>
          <w:b/>
          <w:bCs/>
          <w:szCs w:val="32"/>
        </w:rPr>
      </w:pPr>
      <w:bookmarkStart w:id="3" w:name="_Toc208052911"/>
      <w:bookmarkStart w:id="4" w:name="_Toc218847459"/>
      <w:r w:rsidRPr="00F93EB7">
        <w:rPr>
          <w:b/>
          <w:bCs/>
        </w:rPr>
        <w:lastRenderedPageBreak/>
        <w:t>BẢNG PHÂN CÔNG CÔNG VIỆC</w:t>
      </w:r>
      <w:bookmarkEnd w:id="3"/>
      <w:bookmarkEnd w:id="4"/>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8"/>
        <w:gridCol w:w="3307"/>
        <w:gridCol w:w="2737"/>
      </w:tblGrid>
      <w:tr w:rsidR="006E05F3" w14:paraId="1987A797" w14:textId="77777777" w:rsidTr="00477A27">
        <w:tc>
          <w:tcPr>
            <w:tcW w:w="3018" w:type="dxa"/>
            <w:vAlign w:val="center"/>
          </w:tcPr>
          <w:p w14:paraId="425124E7" w14:textId="77777777" w:rsidR="006E05F3" w:rsidRDefault="006E05F3" w:rsidP="00477A27">
            <w:pPr>
              <w:spacing w:line="360" w:lineRule="auto"/>
              <w:jc w:val="center"/>
              <w:rPr>
                <w:b/>
                <w:bCs/>
              </w:rPr>
            </w:pPr>
            <w:bookmarkStart w:id="5" w:name="_Hlk218810357"/>
            <w:r>
              <w:rPr>
                <w:b/>
                <w:bCs/>
              </w:rPr>
              <w:t>HỌ TÊN SINH VIÊN</w:t>
            </w:r>
          </w:p>
        </w:tc>
        <w:tc>
          <w:tcPr>
            <w:tcW w:w="3307" w:type="dxa"/>
            <w:vAlign w:val="center"/>
          </w:tcPr>
          <w:p w14:paraId="3E01864A" w14:textId="77777777" w:rsidR="006E05F3" w:rsidRDefault="006E05F3" w:rsidP="00477A27">
            <w:pPr>
              <w:spacing w:line="360" w:lineRule="auto"/>
              <w:jc w:val="center"/>
              <w:rPr>
                <w:b/>
                <w:bCs/>
              </w:rPr>
            </w:pPr>
            <w:r>
              <w:rPr>
                <w:b/>
                <w:bCs/>
              </w:rPr>
              <w:t>CÔNG VIỆC THỰC HIỆN</w:t>
            </w:r>
          </w:p>
        </w:tc>
        <w:tc>
          <w:tcPr>
            <w:tcW w:w="2737" w:type="dxa"/>
            <w:vAlign w:val="center"/>
          </w:tcPr>
          <w:p w14:paraId="5B898C96" w14:textId="77777777" w:rsidR="006E05F3" w:rsidRDefault="006E05F3" w:rsidP="00477A27">
            <w:pPr>
              <w:spacing w:line="360" w:lineRule="auto"/>
              <w:jc w:val="center"/>
              <w:rPr>
                <w:b/>
                <w:bCs/>
              </w:rPr>
            </w:pPr>
            <w:r>
              <w:rPr>
                <w:b/>
                <w:bCs/>
              </w:rPr>
              <w:t>THỜI GIAN</w:t>
            </w:r>
          </w:p>
          <w:p w14:paraId="46E3502D" w14:textId="77777777" w:rsidR="006E05F3" w:rsidRDefault="006E05F3" w:rsidP="00477A27">
            <w:pPr>
              <w:spacing w:line="360" w:lineRule="auto"/>
              <w:jc w:val="center"/>
              <w:rPr>
                <w:b/>
                <w:bCs/>
              </w:rPr>
            </w:pPr>
            <w:r>
              <w:rPr>
                <w:b/>
                <w:bCs/>
              </w:rPr>
              <w:t>THỰC HIỆN</w:t>
            </w:r>
          </w:p>
        </w:tc>
      </w:tr>
      <w:tr w:rsidR="006E05F3" w14:paraId="169826DF" w14:textId="77777777" w:rsidTr="00477A27">
        <w:tc>
          <w:tcPr>
            <w:tcW w:w="3018" w:type="dxa"/>
          </w:tcPr>
          <w:p w14:paraId="04350C26" w14:textId="77777777" w:rsidR="006E05F3" w:rsidRDefault="006E05F3" w:rsidP="00477A27">
            <w:pPr>
              <w:spacing w:line="360" w:lineRule="auto"/>
            </w:pPr>
            <w:r>
              <w:t>Nguyễn Lê Duy</w:t>
            </w:r>
            <w:r>
              <w:br/>
              <w:t>Phạm Trung Hiếu</w:t>
            </w:r>
          </w:p>
          <w:p w14:paraId="021FBB71" w14:textId="0176C0D3" w:rsidR="006E05F3" w:rsidRDefault="006E05F3" w:rsidP="00477A27">
            <w:pPr>
              <w:spacing w:line="360" w:lineRule="auto"/>
            </w:pPr>
            <w:r>
              <w:t>Huỳnh Quốc Kiệt</w:t>
            </w:r>
          </w:p>
        </w:tc>
        <w:tc>
          <w:tcPr>
            <w:tcW w:w="3307" w:type="dxa"/>
          </w:tcPr>
          <w:p w14:paraId="2E75EC12" w14:textId="73BFE03A" w:rsidR="006E05F3" w:rsidRDefault="00C77583" w:rsidP="00477A27">
            <w:pPr>
              <w:spacing w:line="360" w:lineRule="auto"/>
            </w:pPr>
            <w:r w:rsidRPr="00C77583">
              <w:t>- Phân tích đề tài, xác định yêu cầu hệ thống</w:t>
            </w:r>
            <w:r w:rsidRPr="00C77583">
              <w:br/>
              <w:t>- Thiết kế cơ sở dữ liệu, mô hình ERD</w:t>
            </w:r>
            <w:r w:rsidRPr="00C77583">
              <w:br/>
              <w:t>- Lập kế hoạch và phân công công việc nhóm</w:t>
            </w:r>
          </w:p>
        </w:tc>
        <w:tc>
          <w:tcPr>
            <w:tcW w:w="2737" w:type="dxa"/>
          </w:tcPr>
          <w:p w14:paraId="3F559038" w14:textId="4A494E42" w:rsidR="0088647D" w:rsidRDefault="0088647D" w:rsidP="0088647D">
            <w:pPr>
              <w:spacing w:line="360" w:lineRule="auto"/>
              <w:jc w:val="center"/>
            </w:pPr>
            <w:r w:rsidRPr="0088647D">
              <w:t>09/09</w:t>
            </w:r>
            <w:r>
              <w:t>/2025</w:t>
            </w:r>
          </w:p>
          <w:p w14:paraId="42A6E189" w14:textId="77777777" w:rsidR="0088647D" w:rsidRDefault="0088647D" w:rsidP="0088647D">
            <w:pPr>
              <w:spacing w:line="360" w:lineRule="auto"/>
              <w:jc w:val="center"/>
            </w:pPr>
            <w:r>
              <w:t xml:space="preserve">Đến </w:t>
            </w:r>
          </w:p>
          <w:p w14:paraId="5AD7745E" w14:textId="5428F75F" w:rsidR="006E05F3" w:rsidRDefault="0088647D" w:rsidP="0088647D">
            <w:pPr>
              <w:spacing w:line="360" w:lineRule="auto"/>
              <w:jc w:val="center"/>
            </w:pPr>
            <w:r w:rsidRPr="0088647D">
              <w:t>22/09</w:t>
            </w:r>
            <w:r>
              <w:t>/2025</w:t>
            </w:r>
          </w:p>
        </w:tc>
      </w:tr>
      <w:tr w:rsidR="006E05F3" w14:paraId="6280D75F" w14:textId="77777777" w:rsidTr="00477A27">
        <w:trPr>
          <w:trHeight w:val="1778"/>
        </w:trPr>
        <w:tc>
          <w:tcPr>
            <w:tcW w:w="3018" w:type="dxa"/>
          </w:tcPr>
          <w:p w14:paraId="661801FD" w14:textId="77777777" w:rsidR="006E05F3" w:rsidRDefault="006E05F3" w:rsidP="00477A27">
            <w:pPr>
              <w:spacing w:line="360" w:lineRule="auto"/>
            </w:pPr>
            <w:r>
              <w:t>Nguyễn Lê Duy</w:t>
            </w:r>
          </w:p>
          <w:p w14:paraId="421143F7" w14:textId="77777777" w:rsidR="006E05F3" w:rsidRDefault="006E05F3" w:rsidP="00477A27">
            <w:pPr>
              <w:spacing w:line="360" w:lineRule="auto"/>
            </w:pPr>
            <w:r>
              <w:t>Phạm Trung Hiếu</w:t>
            </w:r>
            <w:r>
              <w:br/>
              <w:t>Huỳnh Quốc Kiệt</w:t>
            </w:r>
          </w:p>
        </w:tc>
        <w:tc>
          <w:tcPr>
            <w:tcW w:w="3307" w:type="dxa"/>
          </w:tcPr>
          <w:p w14:paraId="17C8B307" w14:textId="65447215" w:rsidR="006E05F3" w:rsidRDefault="00C77583" w:rsidP="00477A27">
            <w:pPr>
              <w:spacing w:line="360" w:lineRule="auto"/>
            </w:pPr>
            <w:r w:rsidRPr="00C77583">
              <w:t>- Xây dựng Models, Controllers trong Laravel</w:t>
            </w:r>
            <w:r w:rsidRPr="00C77583">
              <w:br/>
              <w:t>- Viết API Authentication (JWT)</w:t>
            </w:r>
            <w:r w:rsidRPr="00C77583">
              <w:br/>
              <w:t>- Viết báo cáo Phần 1</w:t>
            </w:r>
          </w:p>
        </w:tc>
        <w:tc>
          <w:tcPr>
            <w:tcW w:w="2737" w:type="dxa"/>
          </w:tcPr>
          <w:p w14:paraId="37A22F06" w14:textId="66526DC8" w:rsidR="0088647D" w:rsidRDefault="0088647D" w:rsidP="0088647D">
            <w:pPr>
              <w:spacing w:line="360" w:lineRule="auto"/>
              <w:jc w:val="center"/>
            </w:pPr>
            <w:r w:rsidRPr="0088647D">
              <w:t>23/09</w:t>
            </w:r>
            <w:r>
              <w:t>/2025</w:t>
            </w:r>
          </w:p>
          <w:p w14:paraId="75D86C84" w14:textId="565AEC13" w:rsidR="0088647D" w:rsidRDefault="0088647D" w:rsidP="0088647D">
            <w:pPr>
              <w:spacing w:line="360" w:lineRule="auto"/>
              <w:jc w:val="center"/>
            </w:pPr>
            <w:r>
              <w:t>Đến</w:t>
            </w:r>
          </w:p>
          <w:p w14:paraId="0988DC87" w14:textId="791F8BF6" w:rsidR="006E05F3" w:rsidRDefault="0088647D" w:rsidP="0088647D">
            <w:pPr>
              <w:spacing w:line="360" w:lineRule="auto"/>
              <w:jc w:val="center"/>
            </w:pPr>
            <w:r w:rsidRPr="0088647D">
              <w:t>20/10</w:t>
            </w:r>
            <w:r>
              <w:t>/2025</w:t>
            </w:r>
          </w:p>
        </w:tc>
      </w:tr>
      <w:tr w:rsidR="006E05F3" w14:paraId="4DA5E8BF" w14:textId="77777777" w:rsidTr="00477A27">
        <w:tc>
          <w:tcPr>
            <w:tcW w:w="3018" w:type="dxa"/>
          </w:tcPr>
          <w:p w14:paraId="03D3376D" w14:textId="77777777" w:rsidR="006E05F3" w:rsidRDefault="006E05F3" w:rsidP="00477A27">
            <w:pPr>
              <w:spacing w:line="360" w:lineRule="auto"/>
            </w:pPr>
            <w:r>
              <w:t>Nguyễn Lê Duy</w:t>
            </w:r>
          </w:p>
          <w:p w14:paraId="5901F0E4" w14:textId="77777777" w:rsidR="006E05F3" w:rsidRDefault="006E05F3" w:rsidP="00477A27">
            <w:pPr>
              <w:spacing w:line="360" w:lineRule="auto"/>
            </w:pPr>
            <w:r>
              <w:t>Phạm Trung Hiếu</w:t>
            </w:r>
            <w:r>
              <w:br/>
              <w:t>Huỳnh Quốc Kiệt</w:t>
            </w:r>
          </w:p>
        </w:tc>
        <w:tc>
          <w:tcPr>
            <w:tcW w:w="3307" w:type="dxa"/>
          </w:tcPr>
          <w:p w14:paraId="582EE2C8" w14:textId="29E6B77D" w:rsidR="006E05F3" w:rsidRDefault="00C77583" w:rsidP="00477A27">
            <w:pPr>
              <w:spacing w:line="360" w:lineRule="auto"/>
            </w:pPr>
            <w:r w:rsidRPr="00C77583">
              <w:t>- Xây dựng các API chức năng (Courses, Quiz, Flashcard)</w:t>
            </w:r>
            <w:r w:rsidRPr="00C77583">
              <w:br/>
              <w:t>- Tích hợp JWT Auth</w:t>
            </w:r>
            <w:r w:rsidRPr="00C77583">
              <w:br/>
              <w:t>- Viết báo cáo Phần 2</w:t>
            </w:r>
          </w:p>
        </w:tc>
        <w:tc>
          <w:tcPr>
            <w:tcW w:w="2737" w:type="dxa"/>
          </w:tcPr>
          <w:p w14:paraId="19BEF411" w14:textId="281A7AC3" w:rsidR="006E05F3" w:rsidRDefault="00C77583" w:rsidP="00C77583">
            <w:pPr>
              <w:spacing w:line="360" w:lineRule="auto"/>
              <w:jc w:val="center"/>
            </w:pPr>
            <w:r w:rsidRPr="00C77583">
              <w:t>21/10</w:t>
            </w:r>
            <w:r>
              <w:t>/2025</w:t>
            </w:r>
            <w:r>
              <w:br/>
            </w:r>
            <w:r w:rsidRPr="00C77583">
              <w:t xml:space="preserve"> </w:t>
            </w:r>
            <w:r>
              <w:t>Đến</w:t>
            </w:r>
            <w:r>
              <w:br/>
            </w:r>
            <w:r w:rsidRPr="00C77583">
              <w:t>24/11</w:t>
            </w:r>
            <w:r>
              <w:t>/2025</w:t>
            </w:r>
          </w:p>
        </w:tc>
      </w:tr>
      <w:tr w:rsidR="006E05F3" w14:paraId="5F108A23" w14:textId="77777777" w:rsidTr="00477A27">
        <w:tc>
          <w:tcPr>
            <w:tcW w:w="3018" w:type="dxa"/>
          </w:tcPr>
          <w:p w14:paraId="0748F70F" w14:textId="77777777" w:rsidR="00C77583" w:rsidRDefault="00C77583" w:rsidP="00C77583">
            <w:pPr>
              <w:spacing w:line="360" w:lineRule="auto"/>
            </w:pPr>
            <w:r>
              <w:t>Nguyễn Lê Duy</w:t>
            </w:r>
          </w:p>
          <w:p w14:paraId="70DEC68B" w14:textId="153AC036" w:rsidR="006E05F3" w:rsidRDefault="00C77583" w:rsidP="00C77583">
            <w:pPr>
              <w:spacing w:line="360" w:lineRule="auto"/>
            </w:pPr>
            <w:r>
              <w:t>Phạm Trung Hiếu</w:t>
            </w:r>
            <w:r>
              <w:br/>
              <w:t>Huỳnh Quốc Kiệt</w:t>
            </w:r>
          </w:p>
        </w:tc>
        <w:tc>
          <w:tcPr>
            <w:tcW w:w="3307" w:type="dxa"/>
          </w:tcPr>
          <w:p w14:paraId="2D73B690" w14:textId="71B24777" w:rsidR="006E05F3" w:rsidRDefault="00C77583" w:rsidP="00477A27">
            <w:pPr>
              <w:spacing w:line="360" w:lineRule="auto"/>
            </w:pPr>
            <w:r w:rsidRPr="00C77583">
              <w:t>- Xây dựng Frontend React</w:t>
            </w:r>
            <w:r w:rsidRPr="00C77583">
              <w:br/>
              <w:t>- Tích hợp API Backend</w:t>
            </w:r>
            <w:r w:rsidRPr="00C77583">
              <w:br/>
              <w:t>- Testing và Debug hệ thống</w:t>
            </w:r>
            <w:r w:rsidRPr="00C77583">
              <w:br/>
              <w:t>- Viết báo cáo Phần 3, 4</w:t>
            </w:r>
          </w:p>
        </w:tc>
        <w:tc>
          <w:tcPr>
            <w:tcW w:w="2737" w:type="dxa"/>
          </w:tcPr>
          <w:p w14:paraId="76776FFF" w14:textId="2835C315" w:rsidR="006E05F3" w:rsidRDefault="00C77583" w:rsidP="00C77583">
            <w:pPr>
              <w:spacing w:line="360" w:lineRule="auto"/>
              <w:jc w:val="center"/>
            </w:pPr>
            <w:r w:rsidRPr="00C77583">
              <w:t>25/11</w:t>
            </w:r>
            <w:r>
              <w:t>/2025</w:t>
            </w:r>
            <w:r>
              <w:br/>
              <w:t>Đến</w:t>
            </w:r>
            <w:r>
              <w:br/>
            </w:r>
            <w:r w:rsidRPr="00C77583">
              <w:t xml:space="preserve"> 22/12</w:t>
            </w:r>
            <w:r>
              <w:t>/2025</w:t>
            </w:r>
          </w:p>
        </w:tc>
      </w:tr>
      <w:tr w:rsidR="006E05F3" w14:paraId="507A05FA" w14:textId="77777777" w:rsidTr="00C77583">
        <w:trPr>
          <w:trHeight w:val="1484"/>
        </w:trPr>
        <w:tc>
          <w:tcPr>
            <w:tcW w:w="3018" w:type="dxa"/>
          </w:tcPr>
          <w:p w14:paraId="78F13829" w14:textId="77777777" w:rsidR="00C77583" w:rsidRDefault="00C77583" w:rsidP="00C77583">
            <w:pPr>
              <w:spacing w:line="360" w:lineRule="auto"/>
            </w:pPr>
            <w:r>
              <w:t>Nguyễn Lê Duy</w:t>
            </w:r>
          </w:p>
          <w:p w14:paraId="18904E56" w14:textId="59046B56" w:rsidR="006E05F3" w:rsidRDefault="00C77583" w:rsidP="00C77583">
            <w:pPr>
              <w:spacing w:line="360" w:lineRule="auto"/>
            </w:pPr>
            <w:r>
              <w:t>Phạm Trung Hiếu</w:t>
            </w:r>
            <w:r>
              <w:br/>
              <w:t>Huỳnh Quốc Kiệt</w:t>
            </w:r>
          </w:p>
        </w:tc>
        <w:tc>
          <w:tcPr>
            <w:tcW w:w="3307" w:type="dxa"/>
          </w:tcPr>
          <w:p w14:paraId="731A091D" w14:textId="18081BF4" w:rsidR="006E05F3" w:rsidRDefault="00C77583" w:rsidP="00477A27">
            <w:pPr>
              <w:spacing w:line="360" w:lineRule="auto"/>
            </w:pPr>
            <w:r w:rsidRPr="00C77583">
              <w:t>- Hoàn thiện giao diện và chức năng website</w:t>
            </w:r>
            <w:r w:rsidRPr="00C77583">
              <w:br/>
              <w:t>- Chỉnh sửa, hoàn thiện báo cáo</w:t>
            </w:r>
            <w:r w:rsidRPr="00C77583">
              <w:br/>
              <w:t>- Thiết kế slide và chuẩn bị thuyết trình</w:t>
            </w:r>
            <w:r w:rsidRPr="00C77583">
              <w:br/>
              <w:t>- Hoàn thành toàn bộ dự án</w:t>
            </w:r>
          </w:p>
        </w:tc>
        <w:tc>
          <w:tcPr>
            <w:tcW w:w="2737" w:type="dxa"/>
          </w:tcPr>
          <w:p w14:paraId="0A860130" w14:textId="74CAC34B" w:rsidR="00C77583" w:rsidRDefault="00C77583" w:rsidP="00C77583">
            <w:pPr>
              <w:spacing w:line="360" w:lineRule="auto"/>
              <w:jc w:val="center"/>
            </w:pPr>
            <w:r w:rsidRPr="00C77583">
              <w:t>23/12</w:t>
            </w:r>
            <w:r>
              <w:t>/2025</w:t>
            </w:r>
          </w:p>
          <w:p w14:paraId="48DC8F80" w14:textId="4CB1A5CA" w:rsidR="006E05F3" w:rsidRDefault="00C77583" w:rsidP="00C77583">
            <w:pPr>
              <w:spacing w:line="360" w:lineRule="auto"/>
              <w:jc w:val="center"/>
            </w:pPr>
            <w:r>
              <w:t>Đến</w:t>
            </w:r>
            <w:r w:rsidRPr="00C77583">
              <w:t xml:space="preserve"> </w:t>
            </w:r>
            <w:r>
              <w:br/>
            </w:r>
            <w:r w:rsidRPr="00C77583">
              <w:t>06/01</w:t>
            </w:r>
            <w:r>
              <w:t>/2025</w:t>
            </w:r>
          </w:p>
        </w:tc>
      </w:tr>
      <w:bookmarkEnd w:id="5"/>
    </w:tbl>
    <w:p w14:paraId="39E09D24" w14:textId="77777777" w:rsidR="00D4437A" w:rsidRPr="00F93EB7" w:rsidRDefault="00D4437A"/>
    <w:p w14:paraId="78F93AE1" w14:textId="77777777" w:rsidR="00E71D07" w:rsidRDefault="00E71D07">
      <w:r>
        <w:br w:type="page"/>
      </w:r>
    </w:p>
    <w:p w14:paraId="66AAAF1F" w14:textId="77777777" w:rsidR="00BD13B5" w:rsidRDefault="00E71D07" w:rsidP="00BD13B5">
      <w:pPr>
        <w:pStyle w:val="Heading1"/>
        <w:spacing w:line="360" w:lineRule="auto"/>
        <w:rPr>
          <w:b/>
        </w:rPr>
      </w:pPr>
      <w:bookmarkStart w:id="6" w:name="_Toc208052912"/>
      <w:bookmarkStart w:id="7" w:name="_Toc218847460"/>
      <w:r w:rsidRPr="00623091">
        <w:rPr>
          <w:b/>
        </w:rPr>
        <w:lastRenderedPageBreak/>
        <w:t>BÁO CÁO KẾT QUẢ THỰC HIỆN TỪNG THÀNH VIÊN</w:t>
      </w:r>
      <w:bookmarkEnd w:id="6"/>
      <w:bookmarkEnd w:id="7"/>
    </w:p>
    <w:p w14:paraId="18ED9566" w14:textId="2AF3ADC1" w:rsidR="00BD13B5" w:rsidRPr="00BD13B5" w:rsidRDefault="00BD13B5" w:rsidP="00BD13B5">
      <w:pPr>
        <w:spacing w:line="360" w:lineRule="auto"/>
        <w:ind w:firstLine="720"/>
        <w:jc w:val="both"/>
        <w:rPr>
          <w:iCs/>
        </w:rPr>
      </w:pPr>
      <w:r w:rsidRPr="00BD13B5">
        <w:rPr>
          <w:iCs/>
        </w:rPr>
        <w:t>Trong quá trình thực hiện đề tài “Xây dựng hệ thống hỗ trợ học tập thông minh”, các thành viên trong nhóm đã phối hợp chặt chẽ, phân công công việc rõ ràng và hoàn thành đúng tiến độ theo kế hoạch đề ra. Kết quả thực hiện cụ thể của từng thành viên như sau:</w:t>
      </w:r>
    </w:p>
    <w:p w14:paraId="445ACCBF" w14:textId="24A9E52F" w:rsidR="00BD13B5" w:rsidRPr="004671D9" w:rsidRDefault="00BD13B5" w:rsidP="00BD13B5">
      <w:pPr>
        <w:spacing w:line="360" w:lineRule="auto"/>
        <w:jc w:val="both"/>
        <w:rPr>
          <w:b/>
          <w:bCs/>
          <w:iCs/>
        </w:rPr>
      </w:pPr>
      <w:r w:rsidRPr="004671D9">
        <w:rPr>
          <w:b/>
          <w:bCs/>
          <w:iCs/>
        </w:rPr>
        <w:t>1. Sinh viên Nguyễn Lê Duy</w:t>
      </w:r>
    </w:p>
    <w:p w14:paraId="071FB979" w14:textId="24C9F672" w:rsidR="00BD13B5" w:rsidRPr="00BD13B5" w:rsidRDefault="00BD13B5" w:rsidP="00BD13B5">
      <w:pPr>
        <w:pStyle w:val="ListParagraph"/>
        <w:numPr>
          <w:ilvl w:val="0"/>
          <w:numId w:val="40"/>
        </w:numPr>
        <w:spacing w:line="360" w:lineRule="auto"/>
        <w:ind w:left="0" w:firstLine="360"/>
        <w:jc w:val="both"/>
        <w:rPr>
          <w:iCs/>
        </w:rPr>
      </w:pPr>
      <w:r w:rsidRPr="00BD13B5">
        <w:rPr>
          <w:iCs/>
        </w:rPr>
        <w:t>Tham gia phân tích yêu cầu hệ thống, xây dựng ý tưởng tổng thể cho đề tài.</w:t>
      </w:r>
    </w:p>
    <w:p w14:paraId="139FD3AC" w14:textId="730039FE" w:rsidR="00BD13B5" w:rsidRPr="00BD13B5" w:rsidRDefault="00BD13B5" w:rsidP="00BD13B5">
      <w:pPr>
        <w:pStyle w:val="ListParagraph"/>
        <w:numPr>
          <w:ilvl w:val="0"/>
          <w:numId w:val="40"/>
        </w:numPr>
        <w:spacing w:line="360" w:lineRule="auto"/>
        <w:ind w:left="0" w:firstLine="360"/>
        <w:jc w:val="both"/>
        <w:rPr>
          <w:iCs/>
        </w:rPr>
      </w:pPr>
      <w:r w:rsidRPr="00BD13B5">
        <w:rPr>
          <w:iCs/>
        </w:rPr>
        <w:t>Chủ trì thiết kế cơ sở dữ liệu, xây dựng mô hình ERD và lược đồ CSDL cho toàn hệ thống.</w:t>
      </w:r>
    </w:p>
    <w:p w14:paraId="02B5CB6C" w14:textId="6ABDC985" w:rsidR="00BD13B5" w:rsidRPr="00BD13B5" w:rsidRDefault="00BD13B5" w:rsidP="00BD13B5">
      <w:pPr>
        <w:pStyle w:val="ListParagraph"/>
        <w:numPr>
          <w:ilvl w:val="0"/>
          <w:numId w:val="40"/>
        </w:numPr>
        <w:spacing w:line="360" w:lineRule="auto"/>
        <w:ind w:left="0" w:firstLine="360"/>
        <w:jc w:val="both"/>
        <w:rPr>
          <w:iCs/>
        </w:rPr>
      </w:pPr>
      <w:r w:rsidRPr="00BD13B5">
        <w:rPr>
          <w:iCs/>
        </w:rPr>
        <w:t>Tham gia xây dựng Backend Laravel, bao gồm:</w:t>
      </w:r>
    </w:p>
    <w:p w14:paraId="0AB695D4" w14:textId="0E7F0186" w:rsidR="00BD13B5" w:rsidRPr="00BD13B5" w:rsidRDefault="00BD13B5" w:rsidP="00BD13B5">
      <w:pPr>
        <w:spacing w:line="360" w:lineRule="auto"/>
        <w:ind w:firstLine="630"/>
        <w:jc w:val="both"/>
        <w:rPr>
          <w:iCs/>
        </w:rPr>
      </w:pPr>
      <w:r>
        <w:rPr>
          <w:iCs/>
        </w:rPr>
        <w:t xml:space="preserve">+ </w:t>
      </w:r>
      <w:r w:rsidRPr="00BD13B5">
        <w:rPr>
          <w:iCs/>
        </w:rPr>
        <w:t>Xây dựng Models, Controllers.</w:t>
      </w:r>
    </w:p>
    <w:p w14:paraId="77058AD4" w14:textId="398C989F" w:rsidR="00BD13B5" w:rsidRPr="00BD13B5" w:rsidRDefault="00BD13B5" w:rsidP="00BD13B5">
      <w:pPr>
        <w:spacing w:line="360" w:lineRule="auto"/>
        <w:ind w:firstLine="630"/>
        <w:jc w:val="both"/>
        <w:rPr>
          <w:iCs/>
        </w:rPr>
      </w:pPr>
      <w:r>
        <w:rPr>
          <w:iCs/>
        </w:rPr>
        <w:t>+</w:t>
      </w:r>
      <w:r>
        <w:rPr>
          <w:iCs/>
        </w:rPr>
        <w:t xml:space="preserve"> </w:t>
      </w:r>
      <w:r w:rsidRPr="00BD13B5">
        <w:rPr>
          <w:iCs/>
        </w:rPr>
        <w:t>Phát triển các API liên quan đến quản lý khóa học, bài học, Flashcard.</w:t>
      </w:r>
    </w:p>
    <w:p w14:paraId="1C4E69A6" w14:textId="4A16BBD3" w:rsidR="00BD13B5" w:rsidRPr="00BD13B5" w:rsidRDefault="00BD13B5" w:rsidP="00BD13B5">
      <w:pPr>
        <w:pStyle w:val="ListParagraph"/>
        <w:numPr>
          <w:ilvl w:val="0"/>
          <w:numId w:val="41"/>
        </w:numPr>
        <w:spacing w:line="360" w:lineRule="auto"/>
        <w:ind w:left="0" w:firstLine="360"/>
        <w:jc w:val="both"/>
        <w:rPr>
          <w:iCs/>
        </w:rPr>
      </w:pPr>
      <w:r w:rsidRPr="00BD13B5">
        <w:rPr>
          <w:iCs/>
        </w:rPr>
        <w:t>Hỗ trợ tích hợp JWT Authentication và kiểm thử các chức năng chính của hệ thống.</w:t>
      </w:r>
    </w:p>
    <w:p w14:paraId="7F934401" w14:textId="65305B6D" w:rsidR="00BD13B5" w:rsidRPr="00BD13B5" w:rsidRDefault="00BD13B5" w:rsidP="00BD13B5">
      <w:pPr>
        <w:pStyle w:val="ListParagraph"/>
        <w:numPr>
          <w:ilvl w:val="0"/>
          <w:numId w:val="41"/>
        </w:numPr>
        <w:spacing w:line="360" w:lineRule="auto"/>
        <w:ind w:left="0" w:firstLine="360"/>
        <w:jc w:val="both"/>
        <w:rPr>
          <w:iCs/>
        </w:rPr>
      </w:pPr>
      <w:r w:rsidRPr="00BD13B5">
        <w:rPr>
          <w:iCs/>
        </w:rPr>
        <w:t>Tham gia viết báo cáo Phần 1 (Cơ sở lý thuyết) và Phần 3 (Xây dựng website).</w:t>
      </w:r>
    </w:p>
    <w:p w14:paraId="049804E0" w14:textId="0B305345" w:rsidR="00BD13B5" w:rsidRPr="00BD13B5" w:rsidRDefault="00BD13B5" w:rsidP="00BD13B5">
      <w:pPr>
        <w:pStyle w:val="ListParagraph"/>
        <w:numPr>
          <w:ilvl w:val="0"/>
          <w:numId w:val="41"/>
        </w:numPr>
        <w:spacing w:line="360" w:lineRule="auto"/>
        <w:ind w:left="0" w:firstLine="360"/>
        <w:jc w:val="both"/>
        <w:rPr>
          <w:iCs/>
        </w:rPr>
      </w:pPr>
      <w:r w:rsidRPr="00BD13B5">
        <w:rPr>
          <w:iCs/>
        </w:rPr>
        <w:t>Đóng góp mã nguồn và kết quả làm việc được thể hiện rõ thông qua lịch sử commit trên GitHub của nhóm.</w:t>
      </w:r>
    </w:p>
    <w:p w14:paraId="2A638061" w14:textId="57F73C68" w:rsidR="00BD13B5" w:rsidRPr="004671D9" w:rsidRDefault="00BD13B5" w:rsidP="00BD13B5">
      <w:pPr>
        <w:spacing w:line="360" w:lineRule="auto"/>
        <w:jc w:val="both"/>
        <w:rPr>
          <w:b/>
          <w:bCs/>
          <w:iCs/>
        </w:rPr>
      </w:pPr>
      <w:r w:rsidRPr="004671D9">
        <w:rPr>
          <w:b/>
          <w:bCs/>
          <w:iCs/>
        </w:rPr>
        <w:t>2. Sinh viên Phạm Trung Hiếu</w:t>
      </w:r>
    </w:p>
    <w:p w14:paraId="3FBC45D0" w14:textId="0E8BBC2A" w:rsidR="00BD13B5" w:rsidRPr="00BD13B5" w:rsidRDefault="00BD13B5" w:rsidP="00BD13B5">
      <w:pPr>
        <w:pStyle w:val="ListParagraph"/>
        <w:numPr>
          <w:ilvl w:val="0"/>
          <w:numId w:val="42"/>
        </w:numPr>
        <w:spacing w:line="360" w:lineRule="auto"/>
        <w:ind w:left="0" w:firstLine="360"/>
        <w:jc w:val="both"/>
        <w:rPr>
          <w:iCs/>
        </w:rPr>
      </w:pPr>
      <w:r w:rsidRPr="00BD13B5">
        <w:rPr>
          <w:iCs/>
        </w:rPr>
        <w:t>Tham gia thiết kế kiến trúc hệ thống, đề xuất mô hình Backend API kết hợp Frontend React.</w:t>
      </w:r>
    </w:p>
    <w:p w14:paraId="0678EC28" w14:textId="0A150C29" w:rsidR="00BD13B5" w:rsidRPr="00BD13B5" w:rsidRDefault="00BD13B5" w:rsidP="00BD13B5">
      <w:pPr>
        <w:pStyle w:val="ListParagraph"/>
        <w:numPr>
          <w:ilvl w:val="0"/>
          <w:numId w:val="42"/>
        </w:numPr>
        <w:spacing w:line="360" w:lineRule="auto"/>
        <w:jc w:val="both"/>
        <w:rPr>
          <w:iCs/>
        </w:rPr>
      </w:pPr>
      <w:r w:rsidRPr="00BD13B5">
        <w:rPr>
          <w:iCs/>
        </w:rPr>
        <w:t>Trực tiếp xây dựng và hoàn thiện các chức năng:</w:t>
      </w:r>
    </w:p>
    <w:p w14:paraId="25827F22" w14:textId="4411B2B3" w:rsidR="00BD13B5" w:rsidRPr="00BD13B5" w:rsidRDefault="00BD13B5" w:rsidP="00BD13B5">
      <w:pPr>
        <w:spacing w:line="360" w:lineRule="auto"/>
        <w:ind w:firstLine="360"/>
        <w:jc w:val="both"/>
        <w:rPr>
          <w:iCs/>
        </w:rPr>
      </w:pPr>
      <w:r>
        <w:rPr>
          <w:iCs/>
        </w:rPr>
        <w:t>+</w:t>
      </w:r>
      <w:r>
        <w:rPr>
          <w:iCs/>
        </w:rPr>
        <w:t xml:space="preserve"> </w:t>
      </w:r>
      <w:r w:rsidRPr="00BD13B5">
        <w:rPr>
          <w:iCs/>
        </w:rPr>
        <w:t>Xác thực người dùng (Authentication, Authorization).</w:t>
      </w:r>
    </w:p>
    <w:p w14:paraId="2630F0D0" w14:textId="36FF76E4" w:rsidR="00BD13B5" w:rsidRPr="00BD13B5" w:rsidRDefault="00BD13B5" w:rsidP="00BD13B5">
      <w:pPr>
        <w:spacing w:line="360" w:lineRule="auto"/>
        <w:ind w:firstLine="360"/>
        <w:jc w:val="both"/>
        <w:rPr>
          <w:iCs/>
        </w:rPr>
      </w:pPr>
      <w:r>
        <w:rPr>
          <w:iCs/>
        </w:rPr>
        <w:t>+</w:t>
      </w:r>
      <w:r>
        <w:rPr>
          <w:iCs/>
        </w:rPr>
        <w:t xml:space="preserve"> </w:t>
      </w:r>
      <w:r w:rsidRPr="00BD13B5">
        <w:rPr>
          <w:iCs/>
        </w:rPr>
        <w:t>Chức năng Chat AI, Quiz và tích hợp gọi API AI.</w:t>
      </w:r>
    </w:p>
    <w:p w14:paraId="2C2793A0" w14:textId="4EFCCC1F" w:rsidR="00BD13B5" w:rsidRPr="00BD13B5" w:rsidRDefault="00BD13B5" w:rsidP="00BD13B5">
      <w:pPr>
        <w:pStyle w:val="ListParagraph"/>
        <w:numPr>
          <w:ilvl w:val="0"/>
          <w:numId w:val="43"/>
        </w:numPr>
        <w:spacing w:line="360" w:lineRule="auto"/>
        <w:ind w:left="0" w:firstLine="360"/>
        <w:jc w:val="both"/>
        <w:rPr>
          <w:iCs/>
        </w:rPr>
      </w:pPr>
      <w:r w:rsidRPr="00BD13B5">
        <w:rPr>
          <w:iCs/>
        </w:rPr>
        <w:t>Phát triển một phần Frontend React, kết nối và xử lý dữ liệu từ Backend.</w:t>
      </w:r>
    </w:p>
    <w:p w14:paraId="797EC0F3" w14:textId="532FA537" w:rsidR="00BD13B5" w:rsidRPr="00BD13B5" w:rsidRDefault="00BD13B5" w:rsidP="00BD13B5">
      <w:pPr>
        <w:pStyle w:val="ListParagraph"/>
        <w:numPr>
          <w:ilvl w:val="0"/>
          <w:numId w:val="43"/>
        </w:numPr>
        <w:spacing w:line="360" w:lineRule="auto"/>
        <w:ind w:left="0" w:firstLine="360"/>
        <w:jc w:val="both"/>
        <w:rPr>
          <w:iCs/>
        </w:rPr>
      </w:pPr>
      <w:r w:rsidRPr="00BD13B5">
        <w:rPr>
          <w:iCs/>
        </w:rPr>
        <w:t>Tham gia testing, sửa lỗi và tối ưu hiệu năng hệ thống.</w:t>
      </w:r>
    </w:p>
    <w:p w14:paraId="08DFF032" w14:textId="65E214A8" w:rsidR="00BD13B5" w:rsidRPr="00BD13B5" w:rsidRDefault="00BD13B5" w:rsidP="00BD13B5">
      <w:pPr>
        <w:pStyle w:val="ListParagraph"/>
        <w:numPr>
          <w:ilvl w:val="0"/>
          <w:numId w:val="43"/>
        </w:numPr>
        <w:spacing w:line="360" w:lineRule="auto"/>
        <w:ind w:left="0" w:firstLine="360"/>
        <w:jc w:val="both"/>
        <w:rPr>
          <w:iCs/>
        </w:rPr>
      </w:pPr>
      <w:r w:rsidRPr="00BD13B5">
        <w:rPr>
          <w:iCs/>
        </w:rPr>
        <w:t>Chịu trách nhiệm tổng hợp, chỉnh sửa nội dung báo cáo, đảm bảo hình thức và nội dung đúng yêu cầu học phần.</w:t>
      </w:r>
    </w:p>
    <w:p w14:paraId="4F8AA24E" w14:textId="2D3F5D87" w:rsidR="00BD13B5" w:rsidRPr="00BD13B5" w:rsidRDefault="00BD13B5" w:rsidP="00BD13B5">
      <w:pPr>
        <w:pStyle w:val="ListParagraph"/>
        <w:numPr>
          <w:ilvl w:val="0"/>
          <w:numId w:val="43"/>
        </w:numPr>
        <w:spacing w:line="360" w:lineRule="auto"/>
        <w:ind w:left="0" w:firstLine="360"/>
        <w:jc w:val="both"/>
        <w:rPr>
          <w:iCs/>
        </w:rPr>
      </w:pPr>
      <w:r w:rsidRPr="00BD13B5">
        <w:rPr>
          <w:iCs/>
        </w:rPr>
        <w:t>Thực hiện thiết kế slide thuyết trình cho đề tài.</w:t>
      </w:r>
    </w:p>
    <w:p w14:paraId="458AA5E3" w14:textId="72F3DE7B" w:rsidR="00BD13B5" w:rsidRPr="00BD13B5" w:rsidRDefault="00BD13B5" w:rsidP="00BD13B5">
      <w:pPr>
        <w:pStyle w:val="ListParagraph"/>
        <w:numPr>
          <w:ilvl w:val="0"/>
          <w:numId w:val="43"/>
        </w:numPr>
        <w:spacing w:line="360" w:lineRule="auto"/>
        <w:ind w:left="0" w:firstLine="360"/>
        <w:jc w:val="both"/>
        <w:rPr>
          <w:iCs/>
        </w:rPr>
      </w:pPr>
      <w:r w:rsidRPr="00BD13B5">
        <w:rPr>
          <w:iCs/>
        </w:rPr>
        <w:t>Các đóng góp được minh chứng thông qua commit code và tài liệu trên GitHub.</w:t>
      </w:r>
    </w:p>
    <w:p w14:paraId="008357BA" w14:textId="1E66D396" w:rsidR="00BD13B5" w:rsidRPr="004671D9" w:rsidRDefault="00BD13B5" w:rsidP="00BD13B5">
      <w:pPr>
        <w:spacing w:line="360" w:lineRule="auto"/>
        <w:jc w:val="both"/>
        <w:rPr>
          <w:b/>
          <w:bCs/>
          <w:iCs/>
        </w:rPr>
      </w:pPr>
      <w:r w:rsidRPr="004671D9">
        <w:rPr>
          <w:b/>
          <w:bCs/>
          <w:iCs/>
        </w:rPr>
        <w:t>3. Sinh viên Huỳnh Quốc Kiệt</w:t>
      </w:r>
    </w:p>
    <w:p w14:paraId="476283BD" w14:textId="09EEEC99" w:rsidR="00BD13B5" w:rsidRPr="00BD13B5" w:rsidRDefault="00BD13B5" w:rsidP="00BD13B5">
      <w:pPr>
        <w:pStyle w:val="ListParagraph"/>
        <w:numPr>
          <w:ilvl w:val="0"/>
          <w:numId w:val="43"/>
        </w:numPr>
        <w:spacing w:line="360" w:lineRule="auto"/>
        <w:ind w:left="0" w:firstLine="360"/>
        <w:jc w:val="both"/>
        <w:rPr>
          <w:iCs/>
        </w:rPr>
      </w:pPr>
      <w:r w:rsidRPr="00BD13B5">
        <w:rPr>
          <w:iCs/>
        </w:rPr>
        <w:t>Tham gia xây dựng Frontend React, thiết kế giao diện các trang chính:</w:t>
      </w:r>
    </w:p>
    <w:p w14:paraId="183FC799" w14:textId="2DF76261" w:rsidR="00BD13B5" w:rsidRPr="00BD13B5" w:rsidRDefault="00BD13B5" w:rsidP="00BD13B5">
      <w:pPr>
        <w:pStyle w:val="ListParagraph"/>
        <w:numPr>
          <w:ilvl w:val="0"/>
          <w:numId w:val="44"/>
        </w:numPr>
        <w:tabs>
          <w:tab w:val="left" w:pos="810"/>
        </w:tabs>
        <w:spacing w:line="360" w:lineRule="auto"/>
        <w:ind w:left="0" w:firstLine="540"/>
        <w:jc w:val="both"/>
        <w:rPr>
          <w:iCs/>
        </w:rPr>
      </w:pPr>
      <w:r w:rsidRPr="00BD13B5">
        <w:rPr>
          <w:iCs/>
        </w:rPr>
        <w:t>Trang chủ</w:t>
      </w:r>
    </w:p>
    <w:p w14:paraId="5D854359" w14:textId="0685F0F1" w:rsidR="00BD13B5" w:rsidRPr="00BD13B5" w:rsidRDefault="00BD13B5" w:rsidP="00BD13B5">
      <w:pPr>
        <w:pStyle w:val="ListParagraph"/>
        <w:numPr>
          <w:ilvl w:val="0"/>
          <w:numId w:val="44"/>
        </w:numPr>
        <w:tabs>
          <w:tab w:val="left" w:pos="810"/>
        </w:tabs>
        <w:spacing w:line="360" w:lineRule="auto"/>
        <w:ind w:left="0" w:firstLine="540"/>
        <w:jc w:val="both"/>
        <w:rPr>
          <w:iCs/>
        </w:rPr>
      </w:pPr>
      <w:r w:rsidRPr="00BD13B5">
        <w:rPr>
          <w:iCs/>
        </w:rPr>
        <w:lastRenderedPageBreak/>
        <w:t>Quản lý khóa học</w:t>
      </w:r>
    </w:p>
    <w:p w14:paraId="257BC163" w14:textId="5B790EE3" w:rsidR="00BD13B5" w:rsidRPr="00BD13B5" w:rsidRDefault="00BD13B5" w:rsidP="00BD13B5">
      <w:pPr>
        <w:pStyle w:val="ListParagraph"/>
        <w:numPr>
          <w:ilvl w:val="0"/>
          <w:numId w:val="44"/>
        </w:numPr>
        <w:tabs>
          <w:tab w:val="left" w:pos="810"/>
        </w:tabs>
        <w:spacing w:line="360" w:lineRule="auto"/>
        <w:ind w:left="0" w:firstLine="540"/>
        <w:jc w:val="both"/>
        <w:rPr>
          <w:iCs/>
        </w:rPr>
      </w:pPr>
      <w:r w:rsidRPr="00BD13B5">
        <w:rPr>
          <w:iCs/>
        </w:rPr>
        <w:t>Flashcard, Quiz, Lịch học</w:t>
      </w:r>
    </w:p>
    <w:p w14:paraId="5AC1EDAC" w14:textId="4E3D034A" w:rsidR="00BD13B5" w:rsidRPr="00BD13B5" w:rsidRDefault="00BD13B5" w:rsidP="00BD13B5">
      <w:pPr>
        <w:pStyle w:val="ListParagraph"/>
        <w:numPr>
          <w:ilvl w:val="0"/>
          <w:numId w:val="45"/>
        </w:numPr>
        <w:spacing w:line="360" w:lineRule="auto"/>
        <w:ind w:left="0" w:firstLine="360"/>
        <w:jc w:val="both"/>
        <w:rPr>
          <w:iCs/>
        </w:rPr>
      </w:pPr>
      <w:r w:rsidRPr="00BD13B5">
        <w:rPr>
          <w:iCs/>
        </w:rPr>
        <w:t>Hỗ trợ tích hợp API giữa Frontend và Backend Laravel.</w:t>
      </w:r>
    </w:p>
    <w:p w14:paraId="74DB59CC" w14:textId="15B40C25" w:rsidR="00BD13B5" w:rsidRPr="00BD13B5" w:rsidRDefault="00BD13B5" w:rsidP="00BD13B5">
      <w:pPr>
        <w:pStyle w:val="ListParagraph"/>
        <w:numPr>
          <w:ilvl w:val="0"/>
          <w:numId w:val="45"/>
        </w:numPr>
        <w:spacing w:line="360" w:lineRule="auto"/>
        <w:ind w:left="0" w:firstLine="360"/>
        <w:jc w:val="both"/>
        <w:rPr>
          <w:iCs/>
        </w:rPr>
      </w:pPr>
      <w:r w:rsidRPr="00BD13B5">
        <w:rPr>
          <w:iCs/>
        </w:rPr>
        <w:t>Tham gia kiểm thử giao diện, đảm bảo tính trực quan, dễ sử dụng cho người dùng.</w:t>
      </w:r>
    </w:p>
    <w:p w14:paraId="066A7DB6" w14:textId="3742AE40" w:rsidR="00BD13B5" w:rsidRPr="00BD13B5" w:rsidRDefault="00BD13B5" w:rsidP="00BD13B5">
      <w:pPr>
        <w:pStyle w:val="ListParagraph"/>
        <w:numPr>
          <w:ilvl w:val="0"/>
          <w:numId w:val="45"/>
        </w:numPr>
        <w:spacing w:line="360" w:lineRule="auto"/>
        <w:ind w:left="0" w:firstLine="360"/>
        <w:jc w:val="both"/>
        <w:rPr>
          <w:iCs/>
        </w:rPr>
      </w:pPr>
      <w:r w:rsidRPr="00BD13B5">
        <w:rPr>
          <w:iCs/>
        </w:rPr>
        <w:t>Hỗ trợ chỉnh sửa slide thuyết trình và hoàn thiện giao diện website trước khi nộp.</w:t>
      </w:r>
    </w:p>
    <w:p w14:paraId="34DD22EB" w14:textId="3E6566B7" w:rsidR="00B01DE1" w:rsidRPr="00BD13B5" w:rsidRDefault="00BD13B5" w:rsidP="00BD13B5">
      <w:pPr>
        <w:pStyle w:val="ListParagraph"/>
        <w:numPr>
          <w:ilvl w:val="0"/>
          <w:numId w:val="45"/>
        </w:numPr>
        <w:spacing w:line="360" w:lineRule="auto"/>
        <w:ind w:left="0" w:firstLine="360"/>
        <w:jc w:val="both"/>
        <w:rPr>
          <w:b/>
        </w:rPr>
      </w:pPr>
      <w:r w:rsidRPr="00BD13B5">
        <w:rPr>
          <w:iCs/>
        </w:rPr>
        <w:t>Đóng góp mã nguồn và kết quả làm việc được thể hiện qua lịch sử commit trên GitHub của nhóm.</w:t>
      </w:r>
      <w:r w:rsidR="00D4437A" w:rsidRPr="00BD13B5">
        <w:rPr>
          <w:i/>
        </w:rPr>
        <w:br w:type="page"/>
      </w:r>
    </w:p>
    <w:p w14:paraId="22915748" w14:textId="77777777" w:rsidR="00A25862" w:rsidRDefault="007214B3" w:rsidP="0082325F">
      <w:pPr>
        <w:pStyle w:val="Heading1"/>
        <w:spacing w:line="360" w:lineRule="auto"/>
        <w:rPr>
          <w:b/>
          <w:bCs/>
        </w:rPr>
      </w:pPr>
      <w:bookmarkStart w:id="8" w:name="_Toc208052913"/>
      <w:bookmarkStart w:id="9" w:name="_Toc218847461"/>
      <w:r w:rsidRPr="00F93EB7">
        <w:rPr>
          <w:b/>
          <w:bCs/>
        </w:rPr>
        <w:lastRenderedPageBreak/>
        <w:t>LÝ DO CHỌN ĐỀ TÀI</w:t>
      </w:r>
      <w:bookmarkEnd w:id="8"/>
      <w:bookmarkEnd w:id="9"/>
    </w:p>
    <w:p w14:paraId="643C92A2" w14:textId="77777777" w:rsidR="0082325F" w:rsidRPr="0082325F" w:rsidRDefault="0082325F" w:rsidP="0082325F">
      <w:pPr>
        <w:spacing w:line="360" w:lineRule="auto"/>
        <w:ind w:firstLine="360"/>
        <w:jc w:val="both"/>
      </w:pPr>
      <w:r w:rsidRPr="0082325F">
        <w:t>Trong bối cảnh công nghệ thông tin ngày càng phát triển mạnh mẽ, chúng tôi nhận thấy việc ứng dụng các hệ thống học tập trực tuyến vào quá trình dạy và học đã trở thành xu hướng tất yếu. Đặc biệt đối với sinh viên, việc tự học và chủ động tiếp cận kiến thức mới đóng vai trò rất quan trọng. Tuy nhiên, trên thực tế, chúng tôi nhận thấy nhiều sinh viên vẫn gặp khó khăn trong việc quản lý thời gian học tập, theo dõi tiến độ học cũng như thiếu các công cụ hỗ trợ học tập hiệu quả và thuận tiện.</w:t>
      </w:r>
    </w:p>
    <w:p w14:paraId="02D24884" w14:textId="77777777" w:rsidR="0082325F" w:rsidRPr="0082325F" w:rsidRDefault="0082325F" w:rsidP="0082325F">
      <w:pPr>
        <w:spacing w:line="360" w:lineRule="auto"/>
        <w:ind w:firstLine="360"/>
        <w:jc w:val="both"/>
      </w:pPr>
      <w:r w:rsidRPr="0082325F">
        <w:t>Bên cạnh đó, chúng tôi nhận thấy rằng mặc dù hiện nay có nhiều hệ thống học tập trực tuyến được triển khai, nhưng phần lớn vẫn còn hạn chế về khả năng cá nhân hóa nội dung học tập, giao diện chưa thực sự thân thiện và chưa hỗ trợ tốt cho nhu cầu tự học của sinh viên. Một số hệ thống chưa tích hợp đầy đủ các chức năng hỗ trợ như ghi nhớ kiến thức, kiểm tra đánh giá nhanh hay công cụ hỗ trợ giải đáp thắc mắc trong quá trình học, dẫn đến hiệu quả học tập chưa cao.</w:t>
      </w:r>
    </w:p>
    <w:p w14:paraId="5834A680" w14:textId="77777777" w:rsidR="0082325F" w:rsidRPr="0082325F" w:rsidRDefault="0082325F" w:rsidP="0082325F">
      <w:pPr>
        <w:spacing w:line="360" w:lineRule="auto"/>
        <w:ind w:firstLine="360"/>
        <w:jc w:val="both"/>
      </w:pPr>
      <w:r w:rsidRPr="0082325F">
        <w:t xml:space="preserve">Xuất phát từ những vấn đề trên, chúng tôi quyết định lựa chọn đề tài “Hệ thống hỗ trợ học tập thông minh” với mong muốn xây dựng một ứng dụng web có thể hỗ trợ sinh viên trong việc quản lý khóa học, bài học, theo dõi tiến độ học tập và nâng cao hiệu quả tự học. Hệ thống được xây dựng bằng ngôn ngữ lập trình PHP, sử dụng Laravel Framework, phù hợp với nội dung và yêu cầu của môn học </w:t>
      </w:r>
      <w:r w:rsidRPr="0082325F">
        <w:rPr>
          <w:i/>
          <w:iCs/>
        </w:rPr>
        <w:t>Phát triển ứng dụng Web</w:t>
      </w:r>
      <w:r w:rsidRPr="0082325F">
        <w:t>, đồng thời giúp chúng tôi vận dụng các kiến thức đã học vào thực tiễn.</w:t>
      </w:r>
    </w:p>
    <w:p w14:paraId="76E45F54" w14:textId="77777777" w:rsidR="0082325F" w:rsidRPr="0082325F" w:rsidRDefault="0082325F" w:rsidP="0082325F">
      <w:pPr>
        <w:spacing w:line="360" w:lineRule="auto"/>
        <w:ind w:firstLine="360"/>
        <w:jc w:val="both"/>
      </w:pPr>
      <w:r w:rsidRPr="0082325F">
        <w:t>Ngoài ra, thông qua việc thực hiện đề tài này, chúng tôi có cơ hội tiếp cận đầy đủ quy trình phát triển một hệ thống web hoàn chỉnh, từ khâu phân tích yêu cầu, thiết kế hệ thống, xây dựng cơ sở dữ liệu cho đến triển khai và đánh giá sản phẩm. Chúng tôi tin rằng đề tài không chỉ mang ý nghĩa học tập mà còn có tính ứng dụng thực tế cao, góp phần nâng cao hiệu quả học tập trong môi trường giáo dục hiện nay.</w:t>
      </w:r>
    </w:p>
    <w:p w14:paraId="1EBE1B1B" w14:textId="77777777" w:rsidR="0082325F" w:rsidRPr="0082325F" w:rsidRDefault="0082325F" w:rsidP="0082325F"/>
    <w:p w14:paraId="3CCE2AB1" w14:textId="77777777" w:rsidR="00A43B06" w:rsidRPr="00F93EB7" w:rsidRDefault="00A43B06" w:rsidP="007214B3">
      <w:pPr>
        <w:spacing w:line="360" w:lineRule="auto"/>
        <w:ind w:firstLine="720"/>
      </w:pPr>
    </w:p>
    <w:p w14:paraId="4C48915B" w14:textId="77777777" w:rsidR="00A43B06" w:rsidRPr="00F93EB7" w:rsidRDefault="00A43B06" w:rsidP="007214B3">
      <w:pPr>
        <w:spacing w:line="360" w:lineRule="auto"/>
        <w:ind w:firstLine="720"/>
      </w:pPr>
    </w:p>
    <w:p w14:paraId="16FD2DB9" w14:textId="77777777" w:rsidR="00053065" w:rsidRPr="00F93EB7" w:rsidRDefault="00053065" w:rsidP="00A75E8B">
      <w:pPr>
        <w:pStyle w:val="Heading1"/>
        <w:spacing w:line="360" w:lineRule="auto"/>
      </w:pPr>
      <w:r w:rsidRPr="00F93EB7">
        <w:br w:type="page"/>
      </w:r>
      <w:bookmarkStart w:id="10" w:name="_Toc208052914"/>
      <w:bookmarkStart w:id="11" w:name="_Toc218847462"/>
      <w:r w:rsidRPr="00F93EB7">
        <w:rPr>
          <w:b/>
          <w:bCs/>
        </w:rPr>
        <w:lastRenderedPageBreak/>
        <w:t xml:space="preserve">Phần </w:t>
      </w:r>
      <w:r w:rsidR="007214B3" w:rsidRPr="00F93EB7">
        <w:rPr>
          <w:b/>
          <w:bCs/>
        </w:rPr>
        <w:t>1</w:t>
      </w:r>
      <w:r w:rsidR="00242FC4" w:rsidRPr="00F93EB7">
        <w:rPr>
          <w:b/>
          <w:bCs/>
        </w:rPr>
        <w:t>:</w:t>
      </w:r>
      <w:r w:rsidR="003C61A4" w:rsidRPr="00F93EB7">
        <w:rPr>
          <w:b/>
          <w:bCs/>
        </w:rPr>
        <w:br/>
      </w:r>
      <w:r w:rsidR="007214B3" w:rsidRPr="00F93EB7">
        <w:rPr>
          <w:b/>
          <w:bCs/>
        </w:rPr>
        <w:t>CƠ SỞ LÝ THUYẾT</w:t>
      </w:r>
      <w:bookmarkEnd w:id="10"/>
      <w:bookmarkEnd w:id="11"/>
    </w:p>
    <w:p w14:paraId="09CFC7A2" w14:textId="6FC6F28C" w:rsidR="007214B3" w:rsidRDefault="00372DBB" w:rsidP="00625B8D">
      <w:pPr>
        <w:pStyle w:val="Heading2-TimesNewRowman"/>
        <w:numPr>
          <w:ilvl w:val="0"/>
          <w:numId w:val="3"/>
        </w:numPr>
        <w:tabs>
          <w:tab w:val="left" w:pos="450"/>
        </w:tabs>
        <w:spacing w:line="360" w:lineRule="auto"/>
        <w:ind w:left="0" w:firstLine="0"/>
      </w:pPr>
      <w:bookmarkStart w:id="12" w:name="_Toc208052915"/>
      <w:bookmarkStart w:id="13" w:name="_Toc218847463"/>
      <w:r w:rsidRPr="00F93EB7">
        <w:t>GIỚI THIỆU VỀ</w:t>
      </w:r>
      <w:r w:rsidR="007214B3" w:rsidRPr="00F93EB7">
        <w:t xml:space="preserve"> </w:t>
      </w:r>
      <w:bookmarkEnd w:id="12"/>
      <w:r w:rsidR="006E05F3">
        <w:t>LARAVEL FRAMEWORK</w:t>
      </w:r>
      <w:bookmarkEnd w:id="13"/>
    </w:p>
    <w:p w14:paraId="0AA0B770" w14:textId="09263026" w:rsidR="006D71B5" w:rsidRDefault="006E05F3" w:rsidP="00625B8D">
      <w:pPr>
        <w:pStyle w:val="Heading3"/>
        <w:numPr>
          <w:ilvl w:val="0"/>
          <w:numId w:val="5"/>
        </w:numPr>
        <w:tabs>
          <w:tab w:val="left" w:pos="990"/>
        </w:tabs>
        <w:spacing w:before="0" w:after="0" w:line="360" w:lineRule="auto"/>
        <w:ind w:left="284" w:firstLine="0"/>
        <w:rPr>
          <w:rFonts w:cs="Times New Roman"/>
          <w:iCs/>
        </w:rPr>
      </w:pPr>
      <w:bookmarkStart w:id="14" w:name="_Toc218847464"/>
      <w:r w:rsidRPr="006E05F3">
        <w:rPr>
          <w:rFonts w:cs="Times New Roman"/>
          <w:iCs/>
        </w:rPr>
        <w:t>Lravel là gì? Tính chất mã nguồn mở</w:t>
      </w:r>
      <w:bookmarkEnd w:id="14"/>
    </w:p>
    <w:p w14:paraId="6AC53D17" w14:textId="02DE0845" w:rsidR="00625B8D" w:rsidRPr="00625B8D" w:rsidRDefault="00625B8D" w:rsidP="00625B8D">
      <w:pPr>
        <w:spacing w:line="360" w:lineRule="auto"/>
        <w:ind w:firstLine="284"/>
        <w:jc w:val="both"/>
      </w:pPr>
      <w:bookmarkStart w:id="15" w:name="_Hlk218810497"/>
      <w:r w:rsidRPr="000E1DD9">
        <w:t>Laravel là một PHP framework mã nguồn mở mạnh mẽ và thanh lịch, được thiết kế để phát triển các ứng dụng web theo mô hình Model-View-Controller (MVC). Được tạo ra bởi Taylor Otwell vào năm 2011, Laravel nhanh chóng trở thành một trong những framework PHP phổ biến nhất nhờ cú pháp biểu cảm, dễ đọc và bộ công cụ toàn diện giúp đơn giản hóa các tác vụ phát triển web phổ biến như định tuyến, xác thực, quản lý session và caching. Tính chất mã nguồn mở của Laravel không chỉ cho phép các nhà phát triển tự do sử dụng, sửa đổi và phân phối mà còn thúc đẩy một cộng đồng lớn mạnh, liên tục đóng góp và cải thiện framework.</w:t>
      </w:r>
      <w:bookmarkEnd w:id="15"/>
    </w:p>
    <w:p w14:paraId="52A9F54B" w14:textId="4EF38FC6" w:rsidR="006D71B5" w:rsidRPr="00823711" w:rsidRDefault="006E05F3" w:rsidP="00625B8D">
      <w:pPr>
        <w:pStyle w:val="Heading3"/>
        <w:numPr>
          <w:ilvl w:val="0"/>
          <w:numId w:val="5"/>
        </w:numPr>
        <w:tabs>
          <w:tab w:val="left" w:pos="990"/>
        </w:tabs>
        <w:spacing w:before="0" w:after="0" w:line="360" w:lineRule="auto"/>
        <w:ind w:left="284" w:firstLine="0"/>
        <w:rPr>
          <w:rFonts w:cs="Times New Roman"/>
          <w:i w:val="0"/>
        </w:rPr>
      </w:pPr>
      <w:bookmarkStart w:id="16" w:name="_Toc218847465"/>
      <w:r w:rsidRPr="00823711">
        <w:rPr>
          <w:rFonts w:cs="Times New Roman"/>
          <w:i w:val="0"/>
        </w:rPr>
        <w:t>Lịch sử phát triễn Laravel</w:t>
      </w:r>
      <w:bookmarkEnd w:id="16"/>
    </w:p>
    <w:p w14:paraId="25276337" w14:textId="225973DA" w:rsidR="00625B8D" w:rsidRPr="00625B8D" w:rsidRDefault="00625B8D" w:rsidP="00625B8D">
      <w:pPr>
        <w:spacing w:line="360" w:lineRule="auto"/>
        <w:ind w:firstLine="284"/>
        <w:jc w:val="both"/>
      </w:pPr>
      <w:bookmarkStart w:id="17" w:name="_Hlk218810570"/>
      <w:r w:rsidRPr="000E1DD9">
        <w:t>Laravel ra đời vào tháng 6 năm 2011 với phiên bản đầu tiên, mang đến một giải pháp thay thế cho các framework PHP phức tạp hơn thời bấy giờ. Kể từ đó, Laravel đã trải qua nhiều phiên bản nâng cấp đáng kể, mỗi phiên bản đều giới thiệu các tính năng mới và cải tiến hiệu suất. Sự phát triển liên tục này đã giúp Laravel duy trì vị thế dẫn đầu trong cộng đồng PHP. Các cột mốc quan trọng bao gồm việc giới thiệu Eloquent ORM, Blade templating engine, Artisan CLI, và sự chuyển đổi sang mô hình phát hành định kỳ hàng năm với các bản cập nhật LTS (Long Term Support) để đảm bảo sự ổn định và hỗ trợ lâu dài cho các dự án lớn.</w:t>
      </w:r>
      <w:bookmarkEnd w:id="17"/>
    </w:p>
    <w:p w14:paraId="296EF33B" w14:textId="418FD4A0" w:rsidR="006E05F3" w:rsidRPr="00823711" w:rsidRDefault="006E05F3" w:rsidP="00625B8D">
      <w:pPr>
        <w:pStyle w:val="Heading3"/>
        <w:numPr>
          <w:ilvl w:val="0"/>
          <w:numId w:val="5"/>
        </w:numPr>
        <w:tabs>
          <w:tab w:val="num" w:pos="360"/>
          <w:tab w:val="left" w:pos="990"/>
        </w:tabs>
        <w:spacing w:before="0" w:after="0" w:line="360" w:lineRule="auto"/>
        <w:ind w:left="284" w:firstLine="0"/>
        <w:rPr>
          <w:rFonts w:cs="Times New Roman"/>
          <w:i w:val="0"/>
        </w:rPr>
      </w:pPr>
      <w:bookmarkStart w:id="18" w:name="_Toc218847466"/>
      <w:r w:rsidRPr="00823711">
        <w:rPr>
          <w:rFonts w:cs="Times New Roman"/>
          <w:i w:val="0"/>
        </w:rPr>
        <w:t>Đặc điểm nỗi bật của Laravel</w:t>
      </w:r>
      <w:bookmarkEnd w:id="18"/>
    </w:p>
    <w:p w14:paraId="3D285823" w14:textId="77777777" w:rsidR="00625B8D" w:rsidRPr="000E1DD9" w:rsidRDefault="00625B8D" w:rsidP="00686531">
      <w:pPr>
        <w:spacing w:line="360" w:lineRule="auto"/>
        <w:ind w:firstLine="360"/>
        <w:jc w:val="both"/>
      </w:pPr>
      <w:bookmarkStart w:id="19" w:name="_Hlk218810612"/>
      <w:r w:rsidRPr="000E1DD9">
        <w:t>Laravel nổi bật với nhiều đặc điểm giúp nó trở thành lựa chọn hàng đầu cho các nhà phát triển web:</w:t>
      </w:r>
    </w:p>
    <w:p w14:paraId="4FCA1473" w14:textId="77777777" w:rsidR="00625B8D" w:rsidRPr="000E1DD9" w:rsidRDefault="00625B8D" w:rsidP="00625B8D">
      <w:pPr>
        <w:spacing w:line="360" w:lineRule="auto"/>
        <w:ind w:firstLine="360"/>
        <w:jc w:val="both"/>
      </w:pPr>
      <w:r w:rsidRPr="000E1DD9">
        <w:t>Kiến trúc MVC: Phân tách rõ ràng logic ứng dụng, dữ liệu và giao diện người dùng, giúp mã nguồn dễ quản lý và mở rộng.</w:t>
      </w:r>
    </w:p>
    <w:p w14:paraId="167F6289" w14:textId="24F9E9C0" w:rsidR="00625B8D" w:rsidRPr="000E1DD9" w:rsidRDefault="00625B8D" w:rsidP="00625B8D">
      <w:pPr>
        <w:numPr>
          <w:ilvl w:val="0"/>
          <w:numId w:val="17"/>
        </w:numPr>
        <w:spacing w:line="360" w:lineRule="auto"/>
        <w:ind w:left="0" w:firstLine="360"/>
        <w:jc w:val="both"/>
      </w:pPr>
      <w:r w:rsidRPr="000E1DD9">
        <w:t>Eloquent ORM: Một công cụ ánh xạ đối tượng quan hệ mạnh mẽ, cho phép tương tác với cơ sở dữ liệu bằng cú pháp PHP biểu cảm, thay vì viết SQL.</w:t>
      </w:r>
    </w:p>
    <w:p w14:paraId="2FF3E4AF" w14:textId="04110973" w:rsidR="00625B8D" w:rsidRPr="000E1DD9" w:rsidRDefault="00625B8D" w:rsidP="00625B8D">
      <w:pPr>
        <w:numPr>
          <w:ilvl w:val="0"/>
          <w:numId w:val="17"/>
        </w:numPr>
        <w:spacing w:line="360" w:lineRule="auto"/>
        <w:ind w:left="0" w:firstLine="360"/>
        <w:jc w:val="both"/>
      </w:pPr>
      <w:r w:rsidRPr="000E1DD9">
        <w:t xml:space="preserve"> Blade Template Engine: Hệ thống template nhanh và nhẹ, cho phép sử dụng cú pháp PHP trong các view, đồng thời cung cấp các cấu trúc điều khiển tiện lợi.</w:t>
      </w:r>
    </w:p>
    <w:p w14:paraId="3A98C8EB" w14:textId="77777777" w:rsidR="00625B8D" w:rsidRPr="000E1DD9" w:rsidRDefault="00625B8D" w:rsidP="00625B8D">
      <w:pPr>
        <w:numPr>
          <w:ilvl w:val="0"/>
          <w:numId w:val="17"/>
        </w:numPr>
        <w:spacing w:line="360" w:lineRule="auto"/>
        <w:ind w:left="0" w:firstLine="360"/>
        <w:jc w:val="both"/>
      </w:pPr>
      <w:r w:rsidRPr="000E1DD9">
        <w:t>Artisan CLI: Công cụ dòng lệnh tích hợp, cung cấp hàng loạt lệnh hữu ích để tự động hóa các tác vụ như tạo controller, model, migration, seed dữ liệu, và quản lý cache.</w:t>
      </w:r>
    </w:p>
    <w:p w14:paraId="1260B3D2" w14:textId="77777777" w:rsidR="00625B8D" w:rsidRPr="000E1DD9" w:rsidRDefault="00625B8D" w:rsidP="00625B8D">
      <w:pPr>
        <w:numPr>
          <w:ilvl w:val="0"/>
          <w:numId w:val="17"/>
        </w:numPr>
        <w:spacing w:line="360" w:lineRule="auto"/>
        <w:ind w:left="0" w:firstLine="360"/>
        <w:jc w:val="both"/>
      </w:pPr>
      <w:r w:rsidRPr="000E1DD9">
        <w:lastRenderedPageBreak/>
        <w:t>Hệ thống Routing mạnh mẽ: Cung cấp cách định nghĩa các tuyến đường (routes) một cách linh hoạt, hỗ trợ các nhóm route, middleware và resource route.</w:t>
      </w:r>
    </w:p>
    <w:p w14:paraId="22DF279A" w14:textId="77777777" w:rsidR="00625B8D" w:rsidRPr="000E1DD9" w:rsidRDefault="00625B8D" w:rsidP="00625B8D">
      <w:pPr>
        <w:numPr>
          <w:ilvl w:val="0"/>
          <w:numId w:val="17"/>
        </w:numPr>
        <w:spacing w:line="360" w:lineRule="auto"/>
        <w:ind w:left="0" w:firstLine="360"/>
        <w:jc w:val="both"/>
      </w:pPr>
      <w:r w:rsidRPr="000E1DD9">
        <w:t>Middleware: Cung cấp cơ chế lọc HTTP requests trước khi chúng đến controller, hữu ích cho xác thực, logging, CORS, v.v.</w:t>
      </w:r>
    </w:p>
    <w:p w14:paraId="65FF0E24" w14:textId="77777777" w:rsidR="00625B8D" w:rsidRPr="000E1DD9" w:rsidRDefault="00625B8D" w:rsidP="00625B8D">
      <w:pPr>
        <w:numPr>
          <w:ilvl w:val="0"/>
          <w:numId w:val="17"/>
        </w:numPr>
        <w:spacing w:line="360" w:lineRule="auto"/>
        <w:ind w:left="0" w:firstLine="360"/>
        <w:jc w:val="both"/>
      </w:pPr>
      <w:r w:rsidRPr="000E1DD9">
        <w:t>Xác thực và Ủy quyền: Tích hợp sẵn các tính năng xác thực người dùng và quản lý quyền hạn, giúp triển khai bảo mật dễ dàng.</w:t>
      </w:r>
    </w:p>
    <w:p w14:paraId="04CE7B0F" w14:textId="77777777" w:rsidR="00625B8D" w:rsidRPr="000E1DD9" w:rsidRDefault="00625B8D" w:rsidP="00625B8D">
      <w:pPr>
        <w:numPr>
          <w:ilvl w:val="0"/>
          <w:numId w:val="17"/>
        </w:numPr>
        <w:spacing w:line="360" w:lineRule="auto"/>
        <w:ind w:left="0" w:firstLine="360"/>
        <w:jc w:val="both"/>
      </w:pPr>
      <w:r w:rsidRPr="000E1DD9">
        <w:t>Hệ thống Queue: Hỗ trợ xử lý các tác vụ tốn thời gian ở chế độ nền, cải thiện hiệu suất ứng dụng.</w:t>
      </w:r>
    </w:p>
    <w:p w14:paraId="0053AB38" w14:textId="77777777" w:rsidR="00625B8D" w:rsidRPr="000E1DD9" w:rsidRDefault="00625B8D" w:rsidP="00625B8D">
      <w:pPr>
        <w:numPr>
          <w:ilvl w:val="0"/>
          <w:numId w:val="17"/>
        </w:numPr>
        <w:spacing w:line="360" w:lineRule="auto"/>
        <w:ind w:left="0" w:firstLine="360"/>
        <w:jc w:val="both"/>
      </w:pPr>
      <w:r w:rsidRPr="000E1DD9">
        <w:t>Event &amp; Listener: Cung cấp cơ chế để ứng dụng phản ứng với các sự kiện cụ thể, giúp tách rời các thành phần và dễ dàng mở rộng.</w:t>
      </w:r>
    </w:p>
    <w:p w14:paraId="22840108" w14:textId="32AF52D9" w:rsidR="00625B8D" w:rsidRPr="00625B8D" w:rsidRDefault="00625B8D" w:rsidP="00625B8D">
      <w:pPr>
        <w:numPr>
          <w:ilvl w:val="0"/>
          <w:numId w:val="17"/>
        </w:numPr>
        <w:spacing w:line="360" w:lineRule="auto"/>
        <w:ind w:left="0" w:firstLine="360"/>
        <w:jc w:val="both"/>
      </w:pPr>
      <w:r w:rsidRPr="000E1DD9">
        <w:t>Testing: Hỗ trợ mạnh mẽ cho việc viết unit và feature tests, đảm bảo chất lượng mã nguồn.</w:t>
      </w:r>
      <w:bookmarkEnd w:id="19"/>
    </w:p>
    <w:p w14:paraId="59FFD198" w14:textId="339F648D" w:rsidR="006E05F3" w:rsidRPr="00823711" w:rsidRDefault="006E05F3" w:rsidP="00625B8D">
      <w:pPr>
        <w:pStyle w:val="Heading3"/>
        <w:numPr>
          <w:ilvl w:val="0"/>
          <w:numId w:val="5"/>
        </w:numPr>
        <w:tabs>
          <w:tab w:val="num" w:pos="360"/>
          <w:tab w:val="left" w:pos="900"/>
        </w:tabs>
        <w:spacing w:before="0" w:after="0" w:line="360" w:lineRule="auto"/>
        <w:ind w:left="284" w:firstLine="0"/>
        <w:rPr>
          <w:rFonts w:cs="Times New Roman"/>
          <w:i w:val="0"/>
        </w:rPr>
      </w:pPr>
      <w:bookmarkStart w:id="20" w:name="_Toc218847467"/>
      <w:r w:rsidRPr="00823711">
        <w:rPr>
          <w:rFonts w:cs="Times New Roman"/>
          <w:i w:val="0"/>
        </w:rPr>
        <w:t>Kiến Trúc MVC trong Laravel</w:t>
      </w:r>
      <w:bookmarkEnd w:id="20"/>
    </w:p>
    <w:p w14:paraId="3F6C2BBD" w14:textId="77777777" w:rsidR="00625B8D" w:rsidRPr="000E1DD9" w:rsidRDefault="00625B8D" w:rsidP="00625B8D">
      <w:pPr>
        <w:spacing w:line="360" w:lineRule="auto"/>
        <w:ind w:firstLine="284"/>
        <w:jc w:val="both"/>
      </w:pPr>
      <w:bookmarkStart w:id="21" w:name="_Hlk218810674"/>
      <w:r w:rsidRPr="000E1DD9">
        <w:t>Laravel tuân thủ mô hình kiến trúc Model-View-Controller (MVC), một mẫu thiết kế phần mềm phổ biến giúp phân tách ứng dụng thành ba thành phần chính, mỗi thành phần có một trách nhiệm riêng biệt:</w:t>
      </w:r>
    </w:p>
    <w:p w14:paraId="33D6BFE3" w14:textId="77777777" w:rsidR="00625B8D" w:rsidRPr="000E1DD9" w:rsidRDefault="00625B8D" w:rsidP="00625B8D">
      <w:pPr>
        <w:spacing w:line="360" w:lineRule="auto"/>
        <w:ind w:firstLine="284"/>
        <w:jc w:val="both"/>
      </w:pPr>
      <w:r w:rsidRPr="000E1DD9">
        <w:t>Model: Đại diện cho logic nghiệp vụ và dữ liệu của ứng dụng. Model tương tác trực tiếp với cơ sở dữ liệu, thực hiện các thao tác CRUD (Create, Read, Update, Delete) và định nghĩa các quy tắc nghiệp vụ. Trong Laravel, Eloquent ORM là công cụ chính để làm việc với Model.</w:t>
      </w:r>
    </w:p>
    <w:p w14:paraId="508C3337" w14:textId="77777777" w:rsidR="00625B8D" w:rsidRPr="000E1DD9" w:rsidRDefault="00625B8D" w:rsidP="00625B8D">
      <w:pPr>
        <w:spacing w:line="360" w:lineRule="auto"/>
        <w:ind w:firstLine="284"/>
        <w:jc w:val="both"/>
      </w:pPr>
      <w:r w:rsidRPr="000E1DD9">
        <w:t>View: Chịu trách nhiệm hiển thị giao diện người dùng. View nhận dữ liệu từ Controller và trình bày chúng theo định dạng phù hợp (thường là HTML). Blade Template Engine của Laravel giúp xây dựng các View một cách hiệu quả và dễ bảo trì.</w:t>
      </w:r>
    </w:p>
    <w:p w14:paraId="2D95B753" w14:textId="77777777" w:rsidR="00625B8D" w:rsidRPr="000E1DD9" w:rsidRDefault="00625B8D" w:rsidP="00625B8D">
      <w:pPr>
        <w:spacing w:line="360" w:lineRule="auto"/>
        <w:ind w:firstLine="284"/>
        <w:jc w:val="both"/>
      </w:pPr>
      <w:r w:rsidRPr="000E1DD9">
        <w:t>Controller: Đóng vai trò trung gian, xử lý các yêu cầu từ người dùng, tương tác với Model để lấy hoặc cập nhật dữ liệu, sau đó chuyển dữ liệu đến View để hiển thị. Controller giúp điều phối luồng dữ liệu và logic giữa Model và View.</w:t>
      </w:r>
    </w:p>
    <w:p w14:paraId="63A6A5AB" w14:textId="77777777" w:rsidR="00625B8D" w:rsidRPr="000E1DD9" w:rsidRDefault="00625B8D" w:rsidP="00625B8D">
      <w:pPr>
        <w:spacing w:line="360" w:lineRule="auto"/>
        <w:jc w:val="both"/>
      </w:pPr>
      <w:r w:rsidRPr="000E1DD9">
        <w:t>Kiến trúc MVC mang lại nhiều lợi ích như:</w:t>
      </w:r>
    </w:p>
    <w:p w14:paraId="0B2E8C02" w14:textId="6367A0F4" w:rsidR="00625B8D" w:rsidRPr="000E1DD9" w:rsidRDefault="00625B8D" w:rsidP="00625B8D">
      <w:pPr>
        <w:pStyle w:val="ListParagraph"/>
        <w:numPr>
          <w:ilvl w:val="0"/>
          <w:numId w:val="17"/>
        </w:numPr>
        <w:spacing w:line="360" w:lineRule="auto"/>
        <w:ind w:left="0" w:firstLine="360"/>
        <w:jc w:val="both"/>
      </w:pPr>
      <w:r w:rsidRPr="000E1DD9">
        <w:t>Tách biệt mối quan tâm (Separation of Concerns): Mỗi thành phần có một nhiệm vụ rõ ràng, giúp mã nguồn dễ hiểu, dễ bảo trì và dễ phát triển.</w:t>
      </w:r>
    </w:p>
    <w:p w14:paraId="13BDD802" w14:textId="352D5ED0" w:rsidR="00625B8D" w:rsidRPr="000E1DD9" w:rsidRDefault="00625B8D" w:rsidP="00625B8D">
      <w:pPr>
        <w:pStyle w:val="ListParagraph"/>
        <w:numPr>
          <w:ilvl w:val="0"/>
          <w:numId w:val="17"/>
        </w:numPr>
        <w:spacing w:line="360" w:lineRule="auto"/>
        <w:ind w:left="0" w:firstLine="360"/>
        <w:jc w:val="both"/>
      </w:pPr>
      <w:r w:rsidRPr="000E1DD9">
        <w:t>Tái sử dụng mã: Các thành phần có thể được tái sử dụng trong các phần khác nhau của ứng dụng hoặc trong các dự án khác.</w:t>
      </w:r>
    </w:p>
    <w:p w14:paraId="75148FCD" w14:textId="61AF2ED0" w:rsidR="00625B8D" w:rsidRPr="000E1DD9" w:rsidRDefault="00625B8D" w:rsidP="00625B8D">
      <w:pPr>
        <w:pStyle w:val="ListParagraph"/>
        <w:numPr>
          <w:ilvl w:val="0"/>
          <w:numId w:val="17"/>
        </w:numPr>
        <w:spacing w:line="360" w:lineRule="auto"/>
        <w:ind w:left="0" w:firstLine="360"/>
        <w:jc w:val="both"/>
      </w:pPr>
      <w:r w:rsidRPr="000E1DD9">
        <w:lastRenderedPageBreak/>
        <w:t>Dễ dàng kiểm thử: Việc phân tách giúp viết unit tests cho từng thành phần một cách độc lập.</w:t>
      </w:r>
    </w:p>
    <w:p w14:paraId="30DDABD3" w14:textId="142C998B" w:rsidR="00625B8D" w:rsidRPr="000E1DD9" w:rsidRDefault="00625B8D" w:rsidP="00625B8D">
      <w:pPr>
        <w:pStyle w:val="ListParagraph"/>
        <w:numPr>
          <w:ilvl w:val="0"/>
          <w:numId w:val="17"/>
        </w:numPr>
        <w:spacing w:line="360" w:lineRule="auto"/>
        <w:ind w:left="0" w:firstLine="360"/>
        <w:jc w:val="both"/>
      </w:pPr>
      <w:r w:rsidRPr="000E1DD9">
        <w:t>Phát triển song song: Các nhà phát triển có thể làm việc trên các thành phần khác nhau (ví dụ: một người làm View, một người làm Model) mà không gây xung đột lớn.</w:t>
      </w:r>
    </w:p>
    <w:bookmarkEnd w:id="21"/>
    <w:p w14:paraId="0E406D98" w14:textId="77777777" w:rsidR="00625B8D" w:rsidRDefault="00625B8D" w:rsidP="00B21D74">
      <w:pPr>
        <w:pStyle w:val="ListParagraph"/>
        <w:numPr>
          <w:ilvl w:val="0"/>
          <w:numId w:val="17"/>
        </w:numPr>
        <w:spacing w:line="360" w:lineRule="auto"/>
        <w:ind w:left="0" w:firstLine="360"/>
        <w:jc w:val="both"/>
      </w:pPr>
      <w:r w:rsidRPr="000E1DD9">
        <w:t>Luồng xử lý một yêu cầu HTTP trong Laravel theo mô hình MVC thường diễn ra như sau:</w:t>
      </w:r>
    </w:p>
    <w:p w14:paraId="58B90EE6" w14:textId="77777777" w:rsidR="00625B8D" w:rsidRPr="000E1DD9" w:rsidRDefault="00625B8D" w:rsidP="00B21D74">
      <w:pPr>
        <w:spacing w:line="360" w:lineRule="auto"/>
        <w:ind w:firstLine="360"/>
        <w:jc w:val="both"/>
      </w:pPr>
      <w:r w:rsidRPr="000E1DD9">
        <w:t>1.</w:t>
      </w:r>
      <w:r>
        <w:t xml:space="preserve"> </w:t>
      </w:r>
      <w:r w:rsidRPr="000E1DD9">
        <w:t>Request: Người dùng gửi một yêu cầu HTTP đến ứng dụng.</w:t>
      </w:r>
    </w:p>
    <w:p w14:paraId="4E7D6D9D" w14:textId="77777777" w:rsidR="00625B8D" w:rsidRPr="000E1DD9" w:rsidRDefault="00625B8D" w:rsidP="00B21D74">
      <w:pPr>
        <w:spacing w:line="360" w:lineRule="auto"/>
        <w:ind w:left="360"/>
        <w:jc w:val="both"/>
      </w:pPr>
      <w:r w:rsidRPr="000E1DD9">
        <w:t>2.</w:t>
      </w:r>
      <w:r>
        <w:t xml:space="preserve"> </w:t>
      </w:r>
      <w:r w:rsidRPr="000E1DD9">
        <w:t>Routing: Laravel nhận yêu cầu và sử dụng hệ thống định tuyến để xác định Controller và phương thức (method) tương ứng sẽ xử lý yêu cầu đó.</w:t>
      </w:r>
    </w:p>
    <w:p w14:paraId="3CE2F4A1" w14:textId="77777777" w:rsidR="00625B8D" w:rsidRPr="000E1DD9" w:rsidRDefault="00625B8D" w:rsidP="00B21D74">
      <w:pPr>
        <w:spacing w:line="360" w:lineRule="auto"/>
        <w:ind w:left="360"/>
        <w:jc w:val="both"/>
      </w:pPr>
      <w:r w:rsidRPr="000E1DD9">
        <w:t>3.</w:t>
      </w:r>
      <w:r>
        <w:t xml:space="preserve"> </w:t>
      </w:r>
      <w:r w:rsidRPr="000E1DD9">
        <w:t>Middleware: Trước khi đến Controller, yêu cầu có thể đi qua một hoặc nhiều Middleware để thực hiện các tác vụ như xác thực, kiểm tra quyền hạn, ghi log, v.v.</w:t>
      </w:r>
    </w:p>
    <w:p w14:paraId="69CFA119" w14:textId="77777777" w:rsidR="00625B8D" w:rsidRPr="000E1DD9" w:rsidRDefault="00625B8D" w:rsidP="00B21D74">
      <w:pPr>
        <w:spacing w:line="360" w:lineRule="auto"/>
        <w:ind w:left="360"/>
        <w:jc w:val="both"/>
      </w:pPr>
      <w:r w:rsidRPr="000E1DD9">
        <w:t>4.</w:t>
      </w:r>
      <w:r>
        <w:t xml:space="preserve"> </w:t>
      </w:r>
      <w:r w:rsidRPr="000E1DD9">
        <w:t>Controller: Controller nhận yêu cầu, xử lý logic nghiệp vụ (có thể tương tác với Model để lấy hoặc lưu trữ dữ liệu).</w:t>
      </w:r>
    </w:p>
    <w:p w14:paraId="5D642967" w14:textId="77777777" w:rsidR="00625B8D" w:rsidRPr="000E1DD9" w:rsidRDefault="00625B8D" w:rsidP="00B21D74">
      <w:pPr>
        <w:spacing w:line="360" w:lineRule="auto"/>
        <w:ind w:left="360"/>
        <w:jc w:val="both"/>
      </w:pPr>
      <w:r w:rsidRPr="000E1DD9">
        <w:t>5.</w:t>
      </w:r>
      <w:r>
        <w:t xml:space="preserve"> </w:t>
      </w:r>
      <w:r w:rsidRPr="000E1DD9">
        <w:t>Model: Model tương tác với cơ sở dữ liệu để thực hiện các thao tác dữ liệu cần thiết.</w:t>
      </w:r>
    </w:p>
    <w:p w14:paraId="66952EC8" w14:textId="77777777" w:rsidR="00625B8D" w:rsidRPr="000E1DD9" w:rsidRDefault="00625B8D" w:rsidP="00B21D74">
      <w:pPr>
        <w:spacing w:line="360" w:lineRule="auto"/>
        <w:ind w:left="360"/>
        <w:jc w:val="both"/>
      </w:pPr>
      <w:r w:rsidRPr="000E1DD9">
        <w:t>6.</w:t>
      </w:r>
      <w:r>
        <w:t xml:space="preserve"> </w:t>
      </w:r>
      <w:r w:rsidRPr="000E1DD9">
        <w:t>View: Controller truyền dữ liệu cần thiết cho View. View sử dụng dữ liệu này để tạo ra phản hồi HTML.</w:t>
      </w:r>
    </w:p>
    <w:p w14:paraId="2D4E07D5" w14:textId="7CE68DF1" w:rsidR="002A786C" w:rsidRPr="00F93EB7" w:rsidRDefault="00625B8D" w:rsidP="00686531">
      <w:pPr>
        <w:spacing w:line="360" w:lineRule="auto"/>
        <w:ind w:left="360"/>
        <w:jc w:val="both"/>
      </w:pPr>
      <w:r w:rsidRPr="000E1DD9">
        <w:t>7.</w:t>
      </w:r>
      <w:r>
        <w:t xml:space="preserve"> </w:t>
      </w:r>
      <w:r w:rsidRPr="000E1DD9">
        <w:t>Response: Phản hồi HTML được gửi trở lại trình duyệt của người dùng</w:t>
      </w:r>
    </w:p>
    <w:p w14:paraId="258F42BC" w14:textId="6332B032" w:rsidR="00372DBB" w:rsidRDefault="00625B8D" w:rsidP="00686531">
      <w:pPr>
        <w:pStyle w:val="Heading2-TimesNewRowman"/>
        <w:numPr>
          <w:ilvl w:val="0"/>
          <w:numId w:val="3"/>
        </w:numPr>
        <w:tabs>
          <w:tab w:val="left" w:pos="450"/>
        </w:tabs>
        <w:spacing w:line="360" w:lineRule="auto"/>
        <w:ind w:left="0" w:firstLine="0"/>
      </w:pPr>
      <w:bookmarkStart w:id="22" w:name="_Toc218847468"/>
      <w:r>
        <w:t>CÁC THÀNH PHẦN CHÍNH CỦA LARAVEL</w:t>
      </w:r>
      <w:bookmarkEnd w:id="22"/>
    </w:p>
    <w:p w14:paraId="03FFDD4C" w14:textId="558480EE" w:rsidR="006D71B5" w:rsidRPr="00823711" w:rsidRDefault="00625B8D" w:rsidP="00686531">
      <w:pPr>
        <w:pStyle w:val="Heading3"/>
        <w:numPr>
          <w:ilvl w:val="0"/>
          <w:numId w:val="12"/>
        </w:numPr>
        <w:tabs>
          <w:tab w:val="left" w:pos="900"/>
        </w:tabs>
        <w:spacing w:before="0" w:after="0" w:line="360" w:lineRule="auto"/>
        <w:ind w:left="284" w:firstLine="0"/>
        <w:jc w:val="both"/>
        <w:rPr>
          <w:rFonts w:cs="Times New Roman"/>
          <w:i w:val="0"/>
        </w:rPr>
      </w:pPr>
      <w:bookmarkStart w:id="23" w:name="_Toc218847469"/>
      <w:r w:rsidRPr="00823711">
        <w:rPr>
          <w:rFonts w:cs="Times New Roman"/>
          <w:i w:val="0"/>
        </w:rPr>
        <w:t>Routing</w:t>
      </w:r>
      <w:bookmarkEnd w:id="23"/>
    </w:p>
    <w:p w14:paraId="19014FF4" w14:textId="33F7C7A0" w:rsidR="00B21D74" w:rsidRPr="000E1DD9" w:rsidRDefault="00B21D74" w:rsidP="00B21D74">
      <w:pPr>
        <w:tabs>
          <w:tab w:val="left" w:pos="360"/>
        </w:tabs>
        <w:spacing w:line="360" w:lineRule="auto"/>
        <w:jc w:val="both"/>
      </w:pPr>
      <w:bookmarkStart w:id="24" w:name="_Hlk218810896"/>
      <w:r>
        <w:tab/>
      </w:r>
      <w:r w:rsidRPr="000E1DD9">
        <w:t>Laravel cung cấp một hệ thống định tuyến mạnh mẽ và linh hoạt, cho phép định nghĩa các URL của ứng dụng và ánh xạ chúng tới các Controller hoặc Closure cụ thể. Hệ thống định tuyến của Laravel không chỉ đơn thuần là ánh xạ URL mà còn hỗ trợ nhiều tính năng nâng cao như:</w:t>
      </w:r>
    </w:p>
    <w:p w14:paraId="6264F41E" w14:textId="43B213E0" w:rsidR="00B21D74" w:rsidRPr="000E1DD9" w:rsidRDefault="00B21D74" w:rsidP="00B21D74">
      <w:pPr>
        <w:tabs>
          <w:tab w:val="left" w:pos="450"/>
        </w:tabs>
        <w:spacing w:line="360" w:lineRule="auto"/>
        <w:jc w:val="both"/>
      </w:pPr>
      <w:r>
        <w:tab/>
      </w:r>
      <w:r w:rsidRPr="000E1DD9">
        <w:t>Định tuyến cơ bản: Định nghĩa các route cho các phương thức HTTP (GET, POST, PUT, DELETE, PATCH, OPTIONS).</w:t>
      </w:r>
    </w:p>
    <w:p w14:paraId="55F610BE" w14:textId="21B14E8B" w:rsidR="00B21D74" w:rsidRPr="000E1DD9" w:rsidRDefault="00B21D74" w:rsidP="00B21D74">
      <w:pPr>
        <w:tabs>
          <w:tab w:val="left" w:pos="360"/>
        </w:tabs>
        <w:spacing w:line="360" w:lineRule="auto"/>
        <w:jc w:val="both"/>
      </w:pPr>
      <w:r>
        <w:tab/>
      </w:r>
      <w:r w:rsidRPr="000E1DD9">
        <w:t>Tham số Route: Cho phép truyền dữ liệu động qua URL, ví dụ /users/{id}.</w:t>
      </w:r>
    </w:p>
    <w:p w14:paraId="5BED2DCD" w14:textId="2A1EFFFE" w:rsidR="00B21D74" w:rsidRPr="000E1DD9" w:rsidRDefault="00B21D74" w:rsidP="00B21D74">
      <w:pPr>
        <w:tabs>
          <w:tab w:val="left" w:pos="360"/>
        </w:tabs>
        <w:spacing w:line="360" w:lineRule="auto"/>
        <w:jc w:val="both"/>
      </w:pPr>
      <w:r>
        <w:tab/>
      </w:r>
      <w:r w:rsidRPr="000E1DD9">
        <w:t>Route Naming: Đặt tên cho các route để dễ dàng tham chiếu trong ứng dụng, giúp việc thay đổi URL mà không ảnh hưởng đến các liên kết.</w:t>
      </w:r>
    </w:p>
    <w:p w14:paraId="3502F714" w14:textId="024F706B" w:rsidR="00B21D74" w:rsidRPr="000E1DD9" w:rsidRDefault="00B21D74" w:rsidP="00B21D74">
      <w:pPr>
        <w:tabs>
          <w:tab w:val="left" w:pos="360"/>
        </w:tabs>
        <w:spacing w:line="360" w:lineRule="auto"/>
        <w:jc w:val="both"/>
      </w:pPr>
      <w:r>
        <w:tab/>
      </w:r>
      <w:r w:rsidRPr="000E1DD9">
        <w:t>Route Groups: Nhóm các route có chung thuộc tính (middleware, namespace, prefix) lại với nhau để quản lý dễ dàng hơn.</w:t>
      </w:r>
    </w:p>
    <w:p w14:paraId="4DCD796E" w14:textId="3C9874BD" w:rsidR="00B21D74" w:rsidRPr="000E1DD9" w:rsidRDefault="00B21D74" w:rsidP="00B21D74">
      <w:pPr>
        <w:tabs>
          <w:tab w:val="left" w:pos="360"/>
        </w:tabs>
        <w:spacing w:line="360" w:lineRule="auto"/>
        <w:jc w:val="both"/>
      </w:pPr>
      <w:r>
        <w:lastRenderedPageBreak/>
        <w:tab/>
      </w:r>
      <w:r w:rsidRPr="000E1DD9">
        <w:t>Route Model Binding: Tự động inject các model instance vào controller dựa trên tham số route, giúp giảm thiểu mã boilerplate.</w:t>
      </w:r>
    </w:p>
    <w:p w14:paraId="5EB84F85" w14:textId="3FC35586" w:rsidR="00B21D74" w:rsidRPr="000E1DD9" w:rsidRDefault="00B21D74" w:rsidP="00B21D74">
      <w:pPr>
        <w:tabs>
          <w:tab w:val="left" w:pos="360"/>
        </w:tabs>
        <w:spacing w:line="360" w:lineRule="auto"/>
        <w:jc w:val="both"/>
      </w:pPr>
      <w:r>
        <w:tab/>
      </w:r>
      <w:r w:rsidRPr="000E1DD9">
        <w:t>Resource Routes: Tạo ra một tập hợp các route CRUD đầy đủ cho một tài nguyên chỉ với một dòng mã.</w:t>
      </w:r>
    </w:p>
    <w:p w14:paraId="1234ED88" w14:textId="77777777" w:rsidR="00B21D74" w:rsidRDefault="00B21D74" w:rsidP="00B21D74">
      <w:pPr>
        <w:tabs>
          <w:tab w:val="left" w:pos="1134"/>
        </w:tabs>
        <w:spacing w:line="360" w:lineRule="auto"/>
        <w:jc w:val="both"/>
      </w:pPr>
      <w:bookmarkStart w:id="25" w:name="_Hlk218810941"/>
      <w:bookmarkEnd w:id="24"/>
      <w:r w:rsidRPr="000E1DD9">
        <w:t>Ví dụ về định tuyến trong Laravel:</w:t>
      </w:r>
    </w:p>
    <w:tbl>
      <w:tblPr>
        <w:tblStyle w:val="TableGrid"/>
        <w:tblW w:w="0" w:type="auto"/>
        <w:tblLook w:val="04A0" w:firstRow="1" w:lastRow="0" w:firstColumn="1" w:lastColumn="0" w:noHBand="0" w:noVBand="1"/>
      </w:tblPr>
      <w:tblGrid>
        <w:gridCol w:w="9062"/>
      </w:tblGrid>
      <w:tr w:rsidR="00B21D74" w14:paraId="62BA24E9" w14:textId="77777777" w:rsidTr="00477A27">
        <w:tc>
          <w:tcPr>
            <w:tcW w:w="9062" w:type="dxa"/>
          </w:tcPr>
          <w:p w14:paraId="13893D05" w14:textId="77777777" w:rsidR="00B21D74" w:rsidRPr="000E1DD9" w:rsidRDefault="00B21D74" w:rsidP="00477A27">
            <w:pPr>
              <w:tabs>
                <w:tab w:val="left" w:pos="1134"/>
              </w:tabs>
              <w:spacing w:line="360" w:lineRule="auto"/>
              <w:jc w:val="both"/>
            </w:pPr>
            <w:r w:rsidRPr="000E1DD9">
              <w:t>&lt;?php</w:t>
            </w:r>
          </w:p>
          <w:p w14:paraId="12F6AEA7" w14:textId="77777777" w:rsidR="00B21D74" w:rsidRPr="000E1DD9" w:rsidRDefault="00B21D74" w:rsidP="00477A27">
            <w:pPr>
              <w:tabs>
                <w:tab w:val="left" w:pos="1134"/>
              </w:tabs>
              <w:spacing w:line="360" w:lineRule="auto"/>
              <w:jc w:val="both"/>
            </w:pPr>
            <w:r w:rsidRPr="000E1DD9">
              <w:t>// routes/api.php</w:t>
            </w:r>
          </w:p>
          <w:p w14:paraId="1C96FB3C" w14:textId="77777777" w:rsidR="00B21D74" w:rsidRPr="000E1DD9" w:rsidRDefault="00B21D74" w:rsidP="00477A27">
            <w:pPr>
              <w:tabs>
                <w:tab w:val="left" w:pos="1134"/>
              </w:tabs>
              <w:spacing w:line="360" w:lineRule="auto"/>
              <w:jc w:val="both"/>
            </w:pPr>
            <w:r w:rsidRPr="000E1DD9">
              <w:t>use Illuminate\Support\Facades\Route;</w:t>
            </w:r>
          </w:p>
          <w:p w14:paraId="6730F9F9" w14:textId="77777777" w:rsidR="00B21D74" w:rsidRPr="000E1DD9" w:rsidRDefault="00B21D74" w:rsidP="00477A27">
            <w:pPr>
              <w:tabs>
                <w:tab w:val="left" w:pos="1134"/>
              </w:tabs>
              <w:spacing w:line="360" w:lineRule="auto"/>
              <w:jc w:val="both"/>
            </w:pPr>
            <w:r w:rsidRPr="000E1DD9">
              <w:t>use App\Http\Controllers\AuthController;</w:t>
            </w:r>
          </w:p>
          <w:p w14:paraId="5CF2A2BE" w14:textId="77777777" w:rsidR="00B21D74" w:rsidRPr="000E1DD9" w:rsidRDefault="00B21D74" w:rsidP="00477A27">
            <w:pPr>
              <w:tabs>
                <w:tab w:val="left" w:pos="1134"/>
              </w:tabs>
              <w:spacing w:line="360" w:lineRule="auto"/>
              <w:jc w:val="both"/>
            </w:pPr>
            <w:r w:rsidRPr="000E1DD9">
              <w:t>use App\Http\Controllers\CourseController;</w:t>
            </w:r>
          </w:p>
          <w:p w14:paraId="635A3255" w14:textId="77777777" w:rsidR="00B21D74" w:rsidRPr="000E1DD9" w:rsidRDefault="00B21D74" w:rsidP="00477A27">
            <w:pPr>
              <w:tabs>
                <w:tab w:val="left" w:pos="1134"/>
              </w:tabs>
              <w:spacing w:line="360" w:lineRule="auto"/>
              <w:jc w:val="both"/>
            </w:pPr>
            <w:r w:rsidRPr="000E1DD9">
              <w:t>use App\Http\Controllers\ChatController;</w:t>
            </w:r>
          </w:p>
          <w:p w14:paraId="1649C285" w14:textId="77777777" w:rsidR="00B21D74" w:rsidRPr="000E1DD9" w:rsidRDefault="00B21D74" w:rsidP="00477A27">
            <w:pPr>
              <w:tabs>
                <w:tab w:val="left" w:pos="1134"/>
              </w:tabs>
              <w:spacing w:line="360" w:lineRule="auto"/>
              <w:jc w:val="both"/>
            </w:pPr>
            <w:r w:rsidRPr="000E1DD9">
              <w:t>// Public routes</w:t>
            </w:r>
          </w:p>
          <w:p w14:paraId="26B8216A" w14:textId="77777777" w:rsidR="00B21D74" w:rsidRPr="000E1DD9" w:rsidRDefault="00B21D74" w:rsidP="00477A27">
            <w:pPr>
              <w:tabs>
                <w:tab w:val="left" w:pos="1134"/>
              </w:tabs>
              <w:spacing w:line="360" w:lineRule="auto"/>
              <w:jc w:val="both"/>
            </w:pPr>
            <w:r w:rsidRPr="000E1DD9">
              <w:t>Route::post("/auth/register", [AuthController::class, "register"]);</w:t>
            </w:r>
          </w:p>
          <w:p w14:paraId="00E6A2B9" w14:textId="77777777" w:rsidR="00B21D74" w:rsidRPr="000E1DD9" w:rsidRDefault="00B21D74" w:rsidP="00477A27">
            <w:pPr>
              <w:tabs>
                <w:tab w:val="left" w:pos="1134"/>
              </w:tabs>
              <w:spacing w:line="360" w:lineRule="auto"/>
              <w:jc w:val="both"/>
            </w:pPr>
            <w:r w:rsidRPr="000E1DD9">
              <w:t>Route::post("/auth/login", [AuthController::class, "login"]);</w:t>
            </w:r>
          </w:p>
          <w:p w14:paraId="2AFD4410" w14:textId="77777777" w:rsidR="00B21D74" w:rsidRPr="000E1DD9" w:rsidRDefault="00B21D74" w:rsidP="00477A27">
            <w:pPr>
              <w:tabs>
                <w:tab w:val="left" w:pos="1134"/>
              </w:tabs>
              <w:spacing w:line="360" w:lineRule="auto"/>
              <w:jc w:val="both"/>
            </w:pPr>
            <w:r w:rsidRPr="000E1DD9">
              <w:t>// Protected routes (requires authentication)</w:t>
            </w:r>
          </w:p>
          <w:p w14:paraId="5128DDC6" w14:textId="77777777" w:rsidR="00B21D74" w:rsidRPr="000E1DD9" w:rsidRDefault="00B21D74" w:rsidP="00477A27">
            <w:pPr>
              <w:tabs>
                <w:tab w:val="left" w:pos="1134"/>
              </w:tabs>
              <w:spacing w:line="360" w:lineRule="auto"/>
              <w:jc w:val="both"/>
            </w:pPr>
            <w:r>
              <w:t xml:space="preserve">    </w:t>
            </w:r>
            <w:r w:rsidRPr="000E1DD9">
              <w:t>Route::middleware("jwt.auth")-&gt;group(function () {</w:t>
            </w:r>
          </w:p>
          <w:p w14:paraId="27D0D09B" w14:textId="77777777" w:rsidR="00B21D74" w:rsidRPr="000E1DD9" w:rsidRDefault="00B21D74" w:rsidP="00477A27">
            <w:pPr>
              <w:tabs>
                <w:tab w:val="left" w:pos="1134"/>
              </w:tabs>
              <w:spacing w:line="360" w:lineRule="auto"/>
              <w:jc w:val="both"/>
            </w:pPr>
            <w:r>
              <w:t xml:space="preserve">    </w:t>
            </w:r>
            <w:r w:rsidRPr="000E1DD9">
              <w:t>Route::get("/auth/profile", [AuthController::class, "profile"]);</w:t>
            </w:r>
          </w:p>
          <w:p w14:paraId="10DF9A09" w14:textId="77777777" w:rsidR="00B21D74" w:rsidRPr="000E1DD9" w:rsidRDefault="00B21D74" w:rsidP="00477A27">
            <w:pPr>
              <w:tabs>
                <w:tab w:val="left" w:pos="1134"/>
              </w:tabs>
              <w:spacing w:line="360" w:lineRule="auto"/>
              <w:jc w:val="both"/>
            </w:pPr>
            <w:r w:rsidRPr="000E1DD9">
              <w:t xml:space="preserve">    Route::put("/auth/update-profile", [AuthController::class, "updateProfile"]);</w:t>
            </w:r>
          </w:p>
          <w:p w14:paraId="6D2508EF" w14:textId="77777777" w:rsidR="00B21D74" w:rsidRPr="000E1DD9" w:rsidRDefault="00B21D74" w:rsidP="00477A27">
            <w:pPr>
              <w:tabs>
                <w:tab w:val="left" w:pos="1134"/>
              </w:tabs>
              <w:spacing w:line="360" w:lineRule="auto"/>
              <w:jc w:val="both"/>
            </w:pPr>
            <w:r>
              <w:t xml:space="preserve">    </w:t>
            </w:r>
            <w:r w:rsidRPr="000E1DD9">
              <w:t>Route::post("/auth/logout", [AuthController::class, "logout"]);</w:t>
            </w:r>
          </w:p>
          <w:p w14:paraId="40D4A578" w14:textId="77777777" w:rsidR="00B21D74" w:rsidRPr="000E1DD9" w:rsidRDefault="00B21D74" w:rsidP="00477A27">
            <w:pPr>
              <w:tabs>
                <w:tab w:val="left" w:pos="1134"/>
              </w:tabs>
              <w:spacing w:line="360" w:lineRule="auto"/>
              <w:jc w:val="both"/>
            </w:pPr>
            <w:r>
              <w:t xml:space="preserve">    </w:t>
            </w:r>
            <w:r w:rsidRPr="000E1DD9">
              <w:t>Route::post("/auth/refresh", [AuthController::class, "refresh"]);</w:t>
            </w:r>
          </w:p>
          <w:p w14:paraId="38DCD51F" w14:textId="77777777" w:rsidR="00B21D74" w:rsidRPr="000E1DD9" w:rsidRDefault="00B21D74" w:rsidP="00477A27">
            <w:pPr>
              <w:tabs>
                <w:tab w:val="left" w:pos="1134"/>
              </w:tabs>
              <w:spacing w:line="360" w:lineRule="auto"/>
              <w:jc w:val="both"/>
            </w:pPr>
            <w:r>
              <w:t xml:space="preserve">    </w:t>
            </w:r>
            <w:r w:rsidRPr="000E1DD9">
              <w:t>Route::apiResource("courses", CourseController::class);</w:t>
            </w:r>
          </w:p>
          <w:p w14:paraId="0AE8C8A7" w14:textId="77777777" w:rsidR="00B21D74" w:rsidRPr="000E1DD9" w:rsidRDefault="00B21D74" w:rsidP="00477A27">
            <w:pPr>
              <w:tabs>
                <w:tab w:val="left" w:pos="1134"/>
              </w:tabs>
              <w:spacing w:line="360" w:lineRule="auto"/>
              <w:jc w:val="both"/>
            </w:pPr>
            <w:r w:rsidRPr="000E1DD9">
              <w:t xml:space="preserve">    Route::post("/courses/{course}/enroll", [CourseController::class, "enroll"]);</w:t>
            </w:r>
          </w:p>
          <w:p w14:paraId="1F665F99" w14:textId="77777777" w:rsidR="00B21D74" w:rsidRPr="000E1DD9" w:rsidRDefault="00B21D74" w:rsidP="00477A27">
            <w:pPr>
              <w:tabs>
                <w:tab w:val="left" w:pos="1134"/>
              </w:tabs>
              <w:spacing w:line="360" w:lineRule="auto"/>
              <w:jc w:val="both"/>
            </w:pPr>
            <w:r w:rsidRPr="000E1DD9">
              <w:t xml:space="preserve">    Route::delete("/courses/{course}/unenroll", [CourseController::class, "unenroll"]);</w:t>
            </w:r>
          </w:p>
          <w:p w14:paraId="356E3B83" w14:textId="77777777" w:rsidR="00B21D74" w:rsidRPr="000E1DD9" w:rsidRDefault="00B21D74" w:rsidP="00477A27">
            <w:pPr>
              <w:tabs>
                <w:tab w:val="left" w:pos="1134"/>
              </w:tabs>
              <w:spacing w:line="360" w:lineRule="auto"/>
              <w:jc w:val="both"/>
            </w:pPr>
            <w:r w:rsidRPr="000E1DD9">
              <w:t xml:space="preserve">    Route::get("/courses/my-enrollments",[CourseController::class, "myEnrollments"]);</w:t>
            </w:r>
          </w:p>
          <w:p w14:paraId="60EDDCA4" w14:textId="77777777" w:rsidR="00B21D74" w:rsidRPr="000E1DD9" w:rsidRDefault="00B21D74" w:rsidP="00477A27">
            <w:pPr>
              <w:tabs>
                <w:tab w:val="left" w:pos="1134"/>
              </w:tabs>
              <w:spacing w:line="360" w:lineRule="auto"/>
              <w:jc w:val="both"/>
            </w:pPr>
            <w:r w:rsidRPr="000E1DD9">
              <w:t xml:space="preserve">    Route::prefix("chat")-&gt;group(function () {</w:t>
            </w:r>
          </w:p>
          <w:p w14:paraId="2036676E" w14:textId="77777777" w:rsidR="00B21D74" w:rsidRPr="000E1DD9" w:rsidRDefault="00B21D74" w:rsidP="00477A27">
            <w:pPr>
              <w:tabs>
                <w:tab w:val="left" w:pos="1134"/>
              </w:tabs>
              <w:spacing w:line="360" w:lineRule="auto"/>
              <w:jc w:val="both"/>
            </w:pPr>
            <w:r w:rsidRPr="000E1DD9">
              <w:t xml:space="preserve">    Route::get("sessions", [ChatController::class, "getSessions"]);</w:t>
            </w:r>
          </w:p>
          <w:p w14:paraId="622AB75B" w14:textId="77777777" w:rsidR="00B21D74" w:rsidRPr="000E1DD9" w:rsidRDefault="00B21D74" w:rsidP="00477A27">
            <w:pPr>
              <w:tabs>
                <w:tab w:val="left" w:pos="1134"/>
              </w:tabs>
              <w:spacing w:line="360" w:lineRule="auto"/>
              <w:jc w:val="both"/>
            </w:pPr>
            <w:r w:rsidRPr="000E1DD9">
              <w:t xml:space="preserve">    Route::post("sessions", [ChatController::class, "createSession"]);</w:t>
            </w:r>
          </w:p>
          <w:p w14:paraId="1BC91A71" w14:textId="77777777" w:rsidR="00B21D74" w:rsidRPr="000E1DD9" w:rsidRDefault="00B21D74" w:rsidP="00477A27">
            <w:pPr>
              <w:tabs>
                <w:tab w:val="left" w:pos="1134"/>
              </w:tabs>
              <w:spacing w:line="360" w:lineRule="auto"/>
              <w:jc w:val="both"/>
            </w:pPr>
            <w:r w:rsidRPr="000E1DD9">
              <w:t xml:space="preserve">    Route::get("sessions/{session}/messages", [ChatController::class, "messages"]);</w:t>
            </w:r>
          </w:p>
          <w:p w14:paraId="0D08289C" w14:textId="77777777" w:rsidR="00B21D74" w:rsidRPr="000E1DD9" w:rsidRDefault="00B21D74" w:rsidP="00477A27">
            <w:pPr>
              <w:tabs>
                <w:tab w:val="left" w:pos="1134"/>
              </w:tabs>
              <w:spacing w:line="360" w:lineRule="auto"/>
              <w:jc w:val="both"/>
            </w:pPr>
            <w:r w:rsidRPr="000E1DD9">
              <w:t xml:space="preserve">    Route::post("sessions/{session}/messages", [ChatController::class, "sendMessage"]);</w:t>
            </w:r>
          </w:p>
          <w:p w14:paraId="0D0AAE0F" w14:textId="77777777" w:rsidR="00B21D74" w:rsidRPr="000E1DD9" w:rsidRDefault="00B21D74" w:rsidP="00477A27">
            <w:pPr>
              <w:tabs>
                <w:tab w:val="left" w:pos="1134"/>
              </w:tabs>
              <w:spacing w:line="360" w:lineRule="auto"/>
              <w:jc w:val="both"/>
            </w:pPr>
            <w:r w:rsidRPr="000E1DD9">
              <w:t xml:space="preserve">    Route::delete("sessions/{session}", [ChatController::class, "deleteSession"]);</w:t>
            </w:r>
          </w:p>
          <w:p w14:paraId="6DC43091" w14:textId="77777777" w:rsidR="00B21D74" w:rsidRPr="000E1DD9" w:rsidRDefault="00B21D74" w:rsidP="00477A27">
            <w:pPr>
              <w:tabs>
                <w:tab w:val="left" w:pos="1134"/>
              </w:tabs>
              <w:spacing w:line="360" w:lineRule="auto"/>
              <w:jc w:val="both"/>
            </w:pPr>
            <w:r w:rsidRPr="000E1DD9">
              <w:lastRenderedPageBreak/>
              <w:tab/>
              <w:t>});</w:t>
            </w:r>
          </w:p>
          <w:p w14:paraId="1A881095" w14:textId="77777777" w:rsidR="00B21D74" w:rsidRPr="000E1DD9" w:rsidRDefault="00B21D74" w:rsidP="00477A27">
            <w:pPr>
              <w:tabs>
                <w:tab w:val="left" w:pos="1134"/>
              </w:tabs>
              <w:spacing w:line="360" w:lineRule="auto"/>
              <w:jc w:val="both"/>
            </w:pPr>
            <w:r w:rsidRPr="000E1DD9">
              <w:tab/>
              <w:t>// ... other protected routes</w:t>
            </w:r>
          </w:p>
          <w:p w14:paraId="70F0D8CD" w14:textId="77777777" w:rsidR="00B21D74" w:rsidRDefault="00B21D74" w:rsidP="00477A27">
            <w:pPr>
              <w:tabs>
                <w:tab w:val="left" w:pos="1134"/>
              </w:tabs>
              <w:spacing w:line="360" w:lineRule="auto"/>
              <w:jc w:val="both"/>
            </w:pPr>
            <w:r w:rsidRPr="000E1DD9">
              <w:t>});</w:t>
            </w:r>
          </w:p>
        </w:tc>
      </w:tr>
      <w:bookmarkEnd w:id="25"/>
    </w:tbl>
    <w:p w14:paraId="71D52535" w14:textId="77777777" w:rsidR="00B21D74" w:rsidRPr="00B21D74" w:rsidRDefault="00B21D74" w:rsidP="00B21D74"/>
    <w:p w14:paraId="3097307E" w14:textId="77777777" w:rsidR="00B21D74" w:rsidRPr="00823711" w:rsidRDefault="00B21D74" w:rsidP="00B21D74">
      <w:pPr>
        <w:pStyle w:val="Heading3"/>
        <w:numPr>
          <w:ilvl w:val="0"/>
          <w:numId w:val="12"/>
        </w:numPr>
        <w:tabs>
          <w:tab w:val="num" w:pos="360"/>
          <w:tab w:val="left" w:pos="900"/>
        </w:tabs>
        <w:spacing w:before="0" w:after="0" w:line="360" w:lineRule="auto"/>
        <w:ind w:left="284" w:firstLine="0"/>
        <w:rPr>
          <w:i w:val="0"/>
        </w:rPr>
      </w:pPr>
      <w:bookmarkStart w:id="26" w:name="_Toc218847470"/>
      <w:r w:rsidRPr="00823711">
        <w:rPr>
          <w:i w:val="0"/>
        </w:rPr>
        <w:t>Eloquent ORM</w:t>
      </w:r>
      <w:bookmarkEnd w:id="26"/>
    </w:p>
    <w:p w14:paraId="42FD8C1B" w14:textId="58C9C26B" w:rsidR="00B21D74" w:rsidRPr="00F40480" w:rsidRDefault="00B21D74" w:rsidP="00B21D74">
      <w:pPr>
        <w:tabs>
          <w:tab w:val="left" w:pos="360"/>
        </w:tabs>
        <w:spacing w:line="360" w:lineRule="auto"/>
        <w:jc w:val="both"/>
      </w:pPr>
      <w:bookmarkStart w:id="27" w:name="_Hlk218810999"/>
      <w:r>
        <w:tab/>
      </w:r>
      <w:r w:rsidRPr="00F40480">
        <w:t>Eloquent ORM là một trong những tính năng mạnh mẽ và được yêu thích nhất của Laravel. Nó cung cấp một cách tiếp cận ActiveRecord để tương tác với cơ sở dữ liệu, cho phép bạn làm việc với các bảng cơ sở dữ liệu như các đối tượng PHP. Mỗi bảng trong cơ sở dữ liệu sẽ có một</w:t>
      </w:r>
    </w:p>
    <w:p w14:paraId="13F4AD1F" w14:textId="4F3464BA" w:rsidR="00B21D74" w:rsidRPr="00F40480" w:rsidRDefault="00B21D74" w:rsidP="00B21D74">
      <w:pPr>
        <w:tabs>
          <w:tab w:val="left" w:pos="360"/>
        </w:tabs>
        <w:spacing w:line="360" w:lineRule="auto"/>
        <w:jc w:val="both"/>
      </w:pPr>
      <w:r>
        <w:tab/>
      </w:r>
      <w:r w:rsidRPr="00F40480">
        <w:t>Model tương ứng, giúp bạn truy vấn, chèn, cập nhật và xóa dữ liệu một cách dễ dàng và biểu cảm.</w:t>
      </w:r>
    </w:p>
    <w:p w14:paraId="2CA2326A" w14:textId="77777777" w:rsidR="00B21D74" w:rsidRDefault="00B21D74" w:rsidP="00B21D74">
      <w:pPr>
        <w:tabs>
          <w:tab w:val="left" w:pos="1134"/>
        </w:tabs>
        <w:spacing w:line="360" w:lineRule="auto"/>
        <w:jc w:val="both"/>
      </w:pPr>
      <w:bookmarkStart w:id="28" w:name="_Hlk218811026"/>
      <w:bookmarkEnd w:id="27"/>
      <w:r w:rsidRPr="00F40480">
        <w:t>a) Định nghĩa Model</w:t>
      </w:r>
    </w:p>
    <w:tbl>
      <w:tblPr>
        <w:tblStyle w:val="TableGrid"/>
        <w:tblW w:w="0" w:type="auto"/>
        <w:tblLook w:val="04A0" w:firstRow="1" w:lastRow="0" w:firstColumn="1" w:lastColumn="0" w:noHBand="0" w:noVBand="1"/>
      </w:tblPr>
      <w:tblGrid>
        <w:gridCol w:w="9062"/>
      </w:tblGrid>
      <w:tr w:rsidR="00B21D74" w14:paraId="2638E6B9" w14:textId="77777777" w:rsidTr="00477A27">
        <w:tc>
          <w:tcPr>
            <w:tcW w:w="9062" w:type="dxa"/>
          </w:tcPr>
          <w:p w14:paraId="6574D02B" w14:textId="77777777" w:rsidR="00B21D74" w:rsidRPr="00F40480" w:rsidRDefault="00B21D74" w:rsidP="00477A27">
            <w:pPr>
              <w:tabs>
                <w:tab w:val="left" w:pos="1134"/>
              </w:tabs>
              <w:spacing w:line="360" w:lineRule="auto"/>
              <w:jc w:val="both"/>
            </w:pPr>
            <w:r w:rsidRPr="00F40480">
              <w:t>&lt;?php</w:t>
            </w:r>
          </w:p>
          <w:p w14:paraId="4D62DC49" w14:textId="77777777" w:rsidR="00B21D74" w:rsidRPr="00F40480" w:rsidRDefault="00B21D74" w:rsidP="00477A27">
            <w:pPr>
              <w:tabs>
                <w:tab w:val="left" w:pos="1134"/>
              </w:tabs>
              <w:spacing w:line="360" w:lineRule="auto"/>
              <w:jc w:val="both"/>
            </w:pPr>
            <w:r w:rsidRPr="00F40480">
              <w:t>// app/Models/Course.php</w:t>
            </w:r>
          </w:p>
          <w:p w14:paraId="64A9AE1D" w14:textId="77777777" w:rsidR="00B21D74" w:rsidRPr="00F40480" w:rsidRDefault="00B21D74" w:rsidP="00477A27">
            <w:pPr>
              <w:tabs>
                <w:tab w:val="left" w:pos="1134"/>
              </w:tabs>
              <w:spacing w:line="360" w:lineRule="auto"/>
              <w:jc w:val="both"/>
            </w:pPr>
            <w:r w:rsidRPr="00F40480">
              <w:t>namespace App\Models;</w:t>
            </w:r>
          </w:p>
          <w:p w14:paraId="5C898751" w14:textId="77777777" w:rsidR="00B21D74" w:rsidRPr="00F40480" w:rsidRDefault="00B21D74" w:rsidP="00477A27">
            <w:pPr>
              <w:tabs>
                <w:tab w:val="left" w:pos="1134"/>
              </w:tabs>
              <w:spacing w:line="360" w:lineRule="auto"/>
              <w:jc w:val="both"/>
            </w:pPr>
            <w:r w:rsidRPr="00F40480">
              <w:t>use Illuminate\Database\Eloquent\Factories\HasFactory;</w:t>
            </w:r>
          </w:p>
          <w:p w14:paraId="23192723" w14:textId="77777777" w:rsidR="00B21D74" w:rsidRPr="00F40480" w:rsidRDefault="00B21D74" w:rsidP="00477A27">
            <w:pPr>
              <w:tabs>
                <w:tab w:val="left" w:pos="1134"/>
              </w:tabs>
              <w:spacing w:line="360" w:lineRule="auto"/>
              <w:jc w:val="both"/>
            </w:pPr>
            <w:r w:rsidRPr="00F40480">
              <w:t>use Illuminate\Database\Eloquent\Model;</w:t>
            </w:r>
          </w:p>
          <w:p w14:paraId="16FF3518" w14:textId="77777777" w:rsidR="00B21D74" w:rsidRPr="00F40480" w:rsidRDefault="00B21D74" w:rsidP="00477A27">
            <w:pPr>
              <w:tabs>
                <w:tab w:val="left" w:pos="1134"/>
              </w:tabs>
              <w:spacing w:line="360" w:lineRule="auto"/>
              <w:jc w:val="both"/>
            </w:pPr>
            <w:r w:rsidRPr="00F40480">
              <w:t>class Course extends Model</w:t>
            </w:r>
          </w:p>
          <w:p w14:paraId="57A4A937" w14:textId="77777777" w:rsidR="00B21D74" w:rsidRPr="00F40480" w:rsidRDefault="00B21D74" w:rsidP="00477A27">
            <w:pPr>
              <w:tabs>
                <w:tab w:val="left" w:pos="1134"/>
              </w:tabs>
              <w:spacing w:line="360" w:lineRule="auto"/>
              <w:jc w:val="both"/>
            </w:pPr>
            <w:r w:rsidRPr="00F40480">
              <w:t>{</w:t>
            </w:r>
          </w:p>
          <w:p w14:paraId="62FC9877" w14:textId="77777777" w:rsidR="00B21D74" w:rsidRPr="00F40480" w:rsidRDefault="00B21D74" w:rsidP="00477A27">
            <w:pPr>
              <w:tabs>
                <w:tab w:val="left" w:pos="1134"/>
              </w:tabs>
              <w:spacing w:line="360" w:lineRule="auto"/>
              <w:jc w:val="both"/>
            </w:pPr>
            <w:r w:rsidRPr="00F40480">
              <w:tab/>
              <w:t>use HasFactory;</w:t>
            </w:r>
          </w:p>
          <w:p w14:paraId="0F72063E" w14:textId="77777777" w:rsidR="00B21D74" w:rsidRPr="00F40480" w:rsidRDefault="00B21D74" w:rsidP="00477A27">
            <w:pPr>
              <w:tabs>
                <w:tab w:val="left" w:pos="1134"/>
              </w:tabs>
              <w:spacing w:line="360" w:lineRule="auto"/>
              <w:jc w:val="both"/>
            </w:pPr>
            <w:r w:rsidRPr="00F40480">
              <w:tab/>
              <w:t>protected $fillable = [</w:t>
            </w:r>
          </w:p>
          <w:p w14:paraId="2466396A" w14:textId="77777777" w:rsidR="00B21D74" w:rsidRPr="00F40480" w:rsidRDefault="00B21D74" w:rsidP="00477A27">
            <w:pPr>
              <w:tabs>
                <w:tab w:val="left" w:pos="1134"/>
              </w:tabs>
              <w:spacing w:line="360" w:lineRule="auto"/>
              <w:jc w:val="both"/>
            </w:pPr>
            <w:r w:rsidRPr="00F40480">
              <w:t xml:space="preserve">    </w:t>
            </w:r>
            <w:r w:rsidRPr="00F40480">
              <w:tab/>
              <w:t>'title',</w:t>
            </w:r>
          </w:p>
          <w:p w14:paraId="00B55687" w14:textId="77777777" w:rsidR="00B21D74" w:rsidRPr="00F40480" w:rsidRDefault="00B21D74" w:rsidP="00477A27">
            <w:pPr>
              <w:tabs>
                <w:tab w:val="left" w:pos="1134"/>
              </w:tabs>
              <w:spacing w:line="360" w:lineRule="auto"/>
              <w:jc w:val="both"/>
            </w:pPr>
            <w:r w:rsidRPr="00F40480">
              <w:t xml:space="preserve">    </w:t>
            </w:r>
            <w:r w:rsidRPr="00F40480">
              <w:tab/>
              <w:t>'description',</w:t>
            </w:r>
          </w:p>
          <w:p w14:paraId="47C5234D" w14:textId="77777777" w:rsidR="00B21D74" w:rsidRPr="00F40480" w:rsidRDefault="00B21D74" w:rsidP="00477A27">
            <w:pPr>
              <w:tabs>
                <w:tab w:val="left" w:pos="1134"/>
              </w:tabs>
              <w:spacing w:line="360" w:lineRule="auto"/>
              <w:jc w:val="both"/>
            </w:pPr>
            <w:r w:rsidRPr="00F40480">
              <w:t xml:space="preserve">    </w:t>
            </w:r>
            <w:r w:rsidRPr="00F40480">
              <w:tab/>
              <w:t>'created_by',</w:t>
            </w:r>
          </w:p>
          <w:p w14:paraId="70E82BE5" w14:textId="77777777" w:rsidR="00B21D74" w:rsidRPr="00F40480" w:rsidRDefault="00B21D74" w:rsidP="00477A27">
            <w:pPr>
              <w:tabs>
                <w:tab w:val="left" w:pos="1134"/>
              </w:tabs>
              <w:spacing w:line="360" w:lineRule="auto"/>
              <w:jc w:val="both"/>
            </w:pPr>
            <w:r w:rsidRPr="00F40480">
              <w:t xml:space="preserve">    </w:t>
            </w:r>
            <w:r w:rsidRPr="00F40480">
              <w:tab/>
              <w:t>'is_public',</w:t>
            </w:r>
          </w:p>
          <w:p w14:paraId="15E8DD37" w14:textId="77777777" w:rsidR="00B21D74" w:rsidRPr="00F40480" w:rsidRDefault="00B21D74" w:rsidP="00477A27">
            <w:pPr>
              <w:tabs>
                <w:tab w:val="left" w:pos="1134"/>
              </w:tabs>
              <w:spacing w:line="360" w:lineRule="auto"/>
              <w:jc w:val="both"/>
            </w:pPr>
            <w:r w:rsidRPr="00F40480">
              <w:tab/>
              <w:t>];</w:t>
            </w:r>
          </w:p>
          <w:p w14:paraId="217B458C" w14:textId="77777777" w:rsidR="00B21D74" w:rsidRPr="00F40480" w:rsidRDefault="00B21D74" w:rsidP="00477A27">
            <w:pPr>
              <w:tabs>
                <w:tab w:val="left" w:pos="1134"/>
              </w:tabs>
              <w:spacing w:line="360" w:lineRule="auto"/>
              <w:jc w:val="both"/>
            </w:pPr>
            <w:r w:rsidRPr="00F40480">
              <w:tab/>
              <w:t>// Định nghĩa mối quan hệ: một khóa học thuộc về một người tạo (User)</w:t>
            </w:r>
          </w:p>
          <w:p w14:paraId="1127D90A" w14:textId="77777777" w:rsidR="00B21D74" w:rsidRPr="00F40480" w:rsidRDefault="00B21D74" w:rsidP="00477A27">
            <w:pPr>
              <w:tabs>
                <w:tab w:val="left" w:pos="1134"/>
              </w:tabs>
              <w:spacing w:line="360" w:lineRule="auto"/>
              <w:jc w:val="both"/>
            </w:pPr>
            <w:r w:rsidRPr="00F40480">
              <w:tab/>
              <w:t>public function creator()</w:t>
            </w:r>
          </w:p>
          <w:p w14:paraId="40BE0B8E" w14:textId="77777777" w:rsidR="00B21D74" w:rsidRPr="00F40480" w:rsidRDefault="00B21D74" w:rsidP="00477A27">
            <w:pPr>
              <w:tabs>
                <w:tab w:val="left" w:pos="1134"/>
              </w:tabs>
              <w:spacing w:line="360" w:lineRule="auto"/>
              <w:jc w:val="both"/>
            </w:pPr>
            <w:r w:rsidRPr="00F40480">
              <w:tab/>
              <w:t>{</w:t>
            </w:r>
          </w:p>
          <w:p w14:paraId="55CE25E5" w14:textId="77777777" w:rsidR="00B21D74" w:rsidRPr="00F40480" w:rsidRDefault="00B21D74" w:rsidP="00477A27">
            <w:pPr>
              <w:tabs>
                <w:tab w:val="left" w:pos="1134"/>
              </w:tabs>
              <w:spacing w:line="360" w:lineRule="auto"/>
              <w:jc w:val="both"/>
            </w:pPr>
            <w:r w:rsidRPr="00F40480">
              <w:t xml:space="preserve">    </w:t>
            </w:r>
            <w:r w:rsidRPr="00F40480">
              <w:tab/>
              <w:t>return $this-&gt;belongsTo(User::class, 'created_by');</w:t>
            </w:r>
          </w:p>
          <w:p w14:paraId="60909DD4" w14:textId="77777777" w:rsidR="00B21D74" w:rsidRPr="00F40480" w:rsidRDefault="00B21D74" w:rsidP="00477A27">
            <w:pPr>
              <w:tabs>
                <w:tab w:val="left" w:pos="1134"/>
              </w:tabs>
              <w:spacing w:line="360" w:lineRule="auto"/>
              <w:jc w:val="both"/>
            </w:pPr>
            <w:r w:rsidRPr="00F40480">
              <w:tab/>
              <w:t>}</w:t>
            </w:r>
          </w:p>
          <w:p w14:paraId="2703AD7A" w14:textId="77777777" w:rsidR="00B21D74" w:rsidRPr="00F40480" w:rsidRDefault="00B21D74" w:rsidP="00477A27">
            <w:pPr>
              <w:tabs>
                <w:tab w:val="left" w:pos="1134"/>
              </w:tabs>
              <w:spacing w:line="360" w:lineRule="auto"/>
              <w:jc w:val="both"/>
            </w:pPr>
            <w:r w:rsidRPr="00F40480">
              <w:tab/>
              <w:t>// Định nghĩa mối quan hệ: một khóa học có nhiều bài học (Lesson)</w:t>
            </w:r>
          </w:p>
          <w:p w14:paraId="5322E488" w14:textId="77777777" w:rsidR="00B21D74" w:rsidRPr="00F40480" w:rsidRDefault="00B21D74" w:rsidP="00477A27">
            <w:pPr>
              <w:tabs>
                <w:tab w:val="left" w:pos="1134"/>
              </w:tabs>
              <w:spacing w:line="360" w:lineRule="auto"/>
              <w:jc w:val="both"/>
            </w:pPr>
            <w:r w:rsidRPr="00F40480">
              <w:lastRenderedPageBreak/>
              <w:tab/>
              <w:t>public function lessons()</w:t>
            </w:r>
          </w:p>
          <w:p w14:paraId="7CA60C9F" w14:textId="77777777" w:rsidR="00B21D74" w:rsidRPr="00F40480" w:rsidRDefault="00B21D74" w:rsidP="00477A27">
            <w:pPr>
              <w:tabs>
                <w:tab w:val="left" w:pos="1134"/>
              </w:tabs>
              <w:spacing w:line="360" w:lineRule="auto"/>
              <w:jc w:val="both"/>
            </w:pPr>
            <w:r w:rsidRPr="00F40480">
              <w:tab/>
              <w:t>{</w:t>
            </w:r>
          </w:p>
          <w:p w14:paraId="093F1A17" w14:textId="77777777" w:rsidR="00B21D74" w:rsidRPr="00F40480" w:rsidRDefault="00B21D74" w:rsidP="00477A27">
            <w:pPr>
              <w:tabs>
                <w:tab w:val="left" w:pos="1134"/>
              </w:tabs>
              <w:spacing w:line="360" w:lineRule="auto"/>
              <w:jc w:val="both"/>
            </w:pPr>
            <w:r w:rsidRPr="00F40480">
              <w:t xml:space="preserve">    </w:t>
            </w:r>
            <w:r w:rsidRPr="00F40480">
              <w:tab/>
              <w:t>return $this-&gt;hasMany(Lesson::class);</w:t>
            </w:r>
          </w:p>
          <w:p w14:paraId="54D88E3D" w14:textId="77777777" w:rsidR="00B21D74" w:rsidRPr="00F40480" w:rsidRDefault="00B21D74" w:rsidP="00477A27">
            <w:pPr>
              <w:tabs>
                <w:tab w:val="left" w:pos="1134"/>
              </w:tabs>
              <w:spacing w:line="360" w:lineRule="auto"/>
              <w:jc w:val="both"/>
            </w:pPr>
            <w:r w:rsidRPr="00F40480">
              <w:tab/>
              <w:t>}</w:t>
            </w:r>
          </w:p>
          <w:p w14:paraId="12D5A89C" w14:textId="77777777" w:rsidR="00B21D74" w:rsidRPr="00F40480" w:rsidRDefault="00B21D74" w:rsidP="00477A27">
            <w:pPr>
              <w:tabs>
                <w:tab w:val="left" w:pos="1134"/>
              </w:tabs>
              <w:spacing w:line="360" w:lineRule="auto"/>
              <w:jc w:val="both"/>
            </w:pPr>
            <w:r w:rsidRPr="00F40480">
              <w:tab/>
              <w:t>// Định nghĩa mối quan hệ: nhiều người dùng có thể đăng ký nhiều khóa học</w:t>
            </w:r>
          </w:p>
          <w:p w14:paraId="29B2121C" w14:textId="77777777" w:rsidR="00B21D74" w:rsidRPr="00F40480" w:rsidRDefault="00B21D74" w:rsidP="00477A27">
            <w:pPr>
              <w:tabs>
                <w:tab w:val="left" w:pos="1134"/>
              </w:tabs>
              <w:spacing w:line="360" w:lineRule="auto"/>
              <w:jc w:val="both"/>
            </w:pPr>
            <w:r w:rsidRPr="00F40480">
              <w:tab/>
              <w:t>public function students()</w:t>
            </w:r>
          </w:p>
          <w:p w14:paraId="2F6D80CF" w14:textId="77777777" w:rsidR="00B21D74" w:rsidRPr="00F40480" w:rsidRDefault="00B21D74" w:rsidP="00477A27">
            <w:pPr>
              <w:tabs>
                <w:tab w:val="left" w:pos="1134"/>
              </w:tabs>
              <w:spacing w:line="360" w:lineRule="auto"/>
              <w:jc w:val="both"/>
            </w:pPr>
            <w:r w:rsidRPr="00F40480">
              <w:tab/>
              <w:t>{</w:t>
            </w:r>
          </w:p>
          <w:p w14:paraId="16F3475D" w14:textId="77777777" w:rsidR="00B21D74" w:rsidRPr="00F40480" w:rsidRDefault="00B21D74" w:rsidP="00477A27">
            <w:pPr>
              <w:tabs>
                <w:tab w:val="left" w:pos="1134"/>
              </w:tabs>
              <w:spacing w:line="360" w:lineRule="auto"/>
              <w:jc w:val="both"/>
            </w:pPr>
            <w:r w:rsidRPr="00F40480">
              <w:t xml:space="preserve">    </w:t>
            </w:r>
            <w:r w:rsidRPr="00F40480">
              <w:tab/>
              <w:t>return $this-&gt;belongsToMany(User::class, 'course_enrollments');</w:t>
            </w:r>
          </w:p>
          <w:p w14:paraId="0E057D2D" w14:textId="77777777" w:rsidR="00B21D74" w:rsidRPr="00F40480" w:rsidRDefault="00B21D74" w:rsidP="00477A27">
            <w:pPr>
              <w:tabs>
                <w:tab w:val="left" w:pos="1134"/>
              </w:tabs>
              <w:spacing w:line="360" w:lineRule="auto"/>
              <w:jc w:val="both"/>
            </w:pPr>
            <w:r w:rsidRPr="00F40480">
              <w:tab/>
              <w:t>}</w:t>
            </w:r>
          </w:p>
          <w:p w14:paraId="039FD848" w14:textId="77777777" w:rsidR="00B21D74" w:rsidRDefault="00B21D74" w:rsidP="00477A27">
            <w:pPr>
              <w:tabs>
                <w:tab w:val="left" w:pos="1134"/>
              </w:tabs>
              <w:spacing w:line="360" w:lineRule="auto"/>
              <w:jc w:val="both"/>
            </w:pPr>
            <w:r w:rsidRPr="00F40480">
              <w:t>}</w:t>
            </w:r>
          </w:p>
        </w:tc>
      </w:tr>
      <w:bookmarkEnd w:id="28"/>
    </w:tbl>
    <w:p w14:paraId="6FF81342" w14:textId="77777777" w:rsidR="00B21D74" w:rsidRPr="00F40480" w:rsidRDefault="00B21D74" w:rsidP="00B21D74">
      <w:pPr>
        <w:tabs>
          <w:tab w:val="left" w:pos="1134"/>
        </w:tabs>
        <w:spacing w:line="360" w:lineRule="auto"/>
        <w:jc w:val="both"/>
      </w:pPr>
    </w:p>
    <w:p w14:paraId="1B07B2D4" w14:textId="77777777" w:rsidR="00B21D74" w:rsidRDefault="00B21D74" w:rsidP="00B21D74">
      <w:pPr>
        <w:tabs>
          <w:tab w:val="left" w:pos="1134"/>
        </w:tabs>
        <w:spacing w:line="360" w:lineRule="auto"/>
        <w:jc w:val="both"/>
      </w:pPr>
      <w:bookmarkStart w:id="29" w:name="_Hlk218811050"/>
      <w:r w:rsidRPr="00F40480">
        <w:t>b) Truy vấn dữ liệu</w:t>
      </w:r>
    </w:p>
    <w:tbl>
      <w:tblPr>
        <w:tblStyle w:val="TableGrid"/>
        <w:tblW w:w="0" w:type="auto"/>
        <w:tblLook w:val="04A0" w:firstRow="1" w:lastRow="0" w:firstColumn="1" w:lastColumn="0" w:noHBand="0" w:noVBand="1"/>
      </w:tblPr>
      <w:tblGrid>
        <w:gridCol w:w="9062"/>
      </w:tblGrid>
      <w:tr w:rsidR="00B21D74" w14:paraId="1EC788AA" w14:textId="77777777" w:rsidTr="00477A27">
        <w:tc>
          <w:tcPr>
            <w:tcW w:w="9062" w:type="dxa"/>
          </w:tcPr>
          <w:p w14:paraId="11643F91" w14:textId="77777777" w:rsidR="00B21D74" w:rsidRPr="00F40480" w:rsidRDefault="00B21D74" w:rsidP="00477A27">
            <w:pPr>
              <w:tabs>
                <w:tab w:val="left" w:pos="1134"/>
              </w:tabs>
              <w:spacing w:line="360" w:lineRule="auto"/>
              <w:jc w:val="both"/>
            </w:pPr>
            <w:r w:rsidRPr="00F40480">
              <w:t>&lt;?php</w:t>
            </w:r>
          </w:p>
          <w:p w14:paraId="4DE75B44" w14:textId="77777777" w:rsidR="00B21D74" w:rsidRPr="00F40480" w:rsidRDefault="00B21D74" w:rsidP="00477A27">
            <w:pPr>
              <w:tabs>
                <w:tab w:val="left" w:pos="1134"/>
              </w:tabs>
              <w:spacing w:line="360" w:lineRule="auto"/>
              <w:jc w:val="both"/>
            </w:pPr>
            <w:r w:rsidRPr="00F40480">
              <w:t>// Lấy tất cả khóa học</w:t>
            </w:r>
          </w:p>
          <w:p w14:paraId="3FA52562" w14:textId="77777777" w:rsidR="00B21D74" w:rsidRPr="00F40480" w:rsidRDefault="00B21D74" w:rsidP="00477A27">
            <w:pPr>
              <w:tabs>
                <w:tab w:val="left" w:pos="1134"/>
              </w:tabs>
              <w:spacing w:line="360" w:lineRule="auto"/>
              <w:jc w:val="both"/>
            </w:pPr>
            <w:r w:rsidRPr="00F40480">
              <w:t>$courses = Course::all();</w:t>
            </w:r>
          </w:p>
          <w:p w14:paraId="3D97E6BC" w14:textId="77777777" w:rsidR="00B21D74" w:rsidRPr="00F40480" w:rsidRDefault="00B21D74" w:rsidP="00477A27">
            <w:pPr>
              <w:tabs>
                <w:tab w:val="left" w:pos="1134"/>
              </w:tabs>
              <w:spacing w:line="360" w:lineRule="auto"/>
              <w:jc w:val="both"/>
            </w:pPr>
            <w:r w:rsidRPr="00F40480">
              <w:t>// Lấy khóa học có id = 1</w:t>
            </w:r>
          </w:p>
          <w:p w14:paraId="077B94BD" w14:textId="77777777" w:rsidR="00B21D74" w:rsidRPr="00F40480" w:rsidRDefault="00B21D74" w:rsidP="00477A27">
            <w:pPr>
              <w:tabs>
                <w:tab w:val="left" w:pos="1134"/>
              </w:tabs>
              <w:spacing w:line="360" w:lineRule="auto"/>
              <w:jc w:val="both"/>
            </w:pPr>
            <w:r w:rsidRPr="00F40480">
              <w:t>$course = Course::find(1);</w:t>
            </w:r>
          </w:p>
          <w:p w14:paraId="2B05D35B" w14:textId="77777777" w:rsidR="00B21D74" w:rsidRPr="00F40480" w:rsidRDefault="00B21D74" w:rsidP="00477A27">
            <w:pPr>
              <w:tabs>
                <w:tab w:val="left" w:pos="1134"/>
              </w:tabs>
              <w:spacing w:line="360" w:lineRule="auto"/>
              <w:jc w:val="both"/>
            </w:pPr>
            <w:r w:rsidRPr="00F40480">
              <w:t>// Lấy khóa học có tiêu đề là 'Laravel 101' và công khai</w:t>
            </w:r>
          </w:p>
          <w:p w14:paraId="198A027B" w14:textId="77777777" w:rsidR="00B21D74" w:rsidRPr="00F40480" w:rsidRDefault="00B21D74" w:rsidP="00477A27">
            <w:pPr>
              <w:tabs>
                <w:tab w:val="left" w:pos="1134"/>
              </w:tabs>
              <w:spacing w:line="360" w:lineRule="auto"/>
              <w:jc w:val="both"/>
            </w:pPr>
            <w:r w:rsidRPr="00F40480">
              <w:t>$course = Course::where('title', 'Laravel 101')-&gt;where('is_public', true)-&gt;first();</w:t>
            </w:r>
          </w:p>
          <w:p w14:paraId="5E8DF9E8" w14:textId="77777777" w:rsidR="00B21D74" w:rsidRPr="00F40480" w:rsidRDefault="00B21D74" w:rsidP="00477A27">
            <w:pPr>
              <w:tabs>
                <w:tab w:val="left" w:pos="1134"/>
              </w:tabs>
              <w:spacing w:line="360" w:lineRule="auto"/>
              <w:jc w:val="both"/>
            </w:pPr>
            <w:r w:rsidRPr="00F40480">
              <w:t>// Lấy 10 khóa học mới nhất, kèm theo thông tin người tạo</w:t>
            </w:r>
          </w:p>
          <w:p w14:paraId="07B90F3A" w14:textId="77777777" w:rsidR="00B21D74" w:rsidRPr="00F40480" w:rsidRDefault="00B21D74" w:rsidP="00477A27">
            <w:pPr>
              <w:tabs>
                <w:tab w:val="left" w:pos="1134"/>
              </w:tabs>
              <w:spacing w:line="360" w:lineRule="auto"/>
              <w:jc w:val="both"/>
            </w:pPr>
            <w:r w:rsidRPr="00F40480">
              <w:t>$latestCourses = Course::with('creator')-&gt;latest()-&gt;take(10)-&gt;get();</w:t>
            </w:r>
          </w:p>
          <w:p w14:paraId="6189E4A8" w14:textId="77777777" w:rsidR="00B21D74" w:rsidRPr="00F40480" w:rsidRDefault="00B21D74" w:rsidP="00477A27">
            <w:pPr>
              <w:tabs>
                <w:tab w:val="left" w:pos="1134"/>
              </w:tabs>
              <w:spacing w:line="360" w:lineRule="auto"/>
              <w:jc w:val="both"/>
            </w:pPr>
            <w:r w:rsidRPr="00F40480">
              <w:t>// Đếm số lượng sinh viên trong một khóa học</w:t>
            </w:r>
          </w:p>
          <w:p w14:paraId="0215F0E7" w14:textId="77777777" w:rsidR="00B21D74" w:rsidRDefault="00B21D74" w:rsidP="00477A27">
            <w:pPr>
              <w:tabs>
                <w:tab w:val="left" w:pos="1134"/>
              </w:tabs>
              <w:spacing w:line="360" w:lineRule="auto"/>
              <w:jc w:val="both"/>
            </w:pPr>
            <w:r w:rsidRPr="00F40480">
              <w:t>$studentCount = $course-&gt;students()-&gt;count();</w:t>
            </w:r>
          </w:p>
        </w:tc>
      </w:tr>
    </w:tbl>
    <w:p w14:paraId="24294F20" w14:textId="77777777" w:rsidR="00B21D74" w:rsidRDefault="00B21D74" w:rsidP="00B21D74">
      <w:pPr>
        <w:tabs>
          <w:tab w:val="left" w:pos="1134"/>
        </w:tabs>
        <w:spacing w:line="360" w:lineRule="auto"/>
        <w:jc w:val="both"/>
      </w:pPr>
      <w:bookmarkStart w:id="30" w:name="_Hlk218811068"/>
      <w:bookmarkEnd w:id="29"/>
    </w:p>
    <w:p w14:paraId="1709EC93" w14:textId="25C2259A" w:rsidR="00B21D74" w:rsidRDefault="00B21D74" w:rsidP="00B21D74">
      <w:pPr>
        <w:tabs>
          <w:tab w:val="left" w:pos="1134"/>
        </w:tabs>
        <w:spacing w:line="360" w:lineRule="auto"/>
        <w:jc w:val="both"/>
      </w:pPr>
      <w:r w:rsidRPr="00F40480">
        <w:t>c) Tạo và cập nhật dữ liệu</w:t>
      </w:r>
    </w:p>
    <w:tbl>
      <w:tblPr>
        <w:tblStyle w:val="TableGrid"/>
        <w:tblW w:w="0" w:type="auto"/>
        <w:tblLook w:val="04A0" w:firstRow="1" w:lastRow="0" w:firstColumn="1" w:lastColumn="0" w:noHBand="0" w:noVBand="1"/>
      </w:tblPr>
      <w:tblGrid>
        <w:gridCol w:w="9062"/>
      </w:tblGrid>
      <w:tr w:rsidR="00B21D74" w14:paraId="2907CA72" w14:textId="77777777" w:rsidTr="00477A27">
        <w:tc>
          <w:tcPr>
            <w:tcW w:w="9062" w:type="dxa"/>
          </w:tcPr>
          <w:p w14:paraId="72C58689" w14:textId="77777777" w:rsidR="00B21D74" w:rsidRPr="00F40480" w:rsidRDefault="00B21D74" w:rsidP="00477A27">
            <w:pPr>
              <w:tabs>
                <w:tab w:val="left" w:pos="1134"/>
              </w:tabs>
              <w:spacing w:line="360" w:lineRule="auto"/>
              <w:jc w:val="both"/>
            </w:pPr>
            <w:r w:rsidRPr="00F40480">
              <w:t>&lt;?php</w:t>
            </w:r>
          </w:p>
          <w:p w14:paraId="1EC72C62" w14:textId="77777777" w:rsidR="00B21D74" w:rsidRPr="00F40480" w:rsidRDefault="00B21D74" w:rsidP="00477A27">
            <w:pPr>
              <w:tabs>
                <w:tab w:val="left" w:pos="1134"/>
              </w:tabs>
              <w:spacing w:line="360" w:lineRule="auto"/>
              <w:jc w:val="both"/>
            </w:pPr>
            <w:r w:rsidRPr="00F40480">
              <w:t>// Tạo một khóa học mới</w:t>
            </w:r>
          </w:p>
          <w:p w14:paraId="59FE73C2" w14:textId="77777777" w:rsidR="00B21D74" w:rsidRPr="00F40480" w:rsidRDefault="00B21D74" w:rsidP="00477A27">
            <w:pPr>
              <w:tabs>
                <w:tab w:val="left" w:pos="1134"/>
              </w:tabs>
              <w:spacing w:line="360" w:lineRule="auto"/>
              <w:jc w:val="both"/>
            </w:pPr>
            <w:r w:rsidRPr="00F40480">
              <w:t>$newCourse = Course::create([</w:t>
            </w:r>
          </w:p>
          <w:p w14:paraId="11ABB03F" w14:textId="77777777" w:rsidR="00B21D74" w:rsidRPr="00F40480" w:rsidRDefault="00B21D74" w:rsidP="00477A27">
            <w:pPr>
              <w:tabs>
                <w:tab w:val="left" w:pos="1134"/>
              </w:tabs>
              <w:spacing w:line="360" w:lineRule="auto"/>
              <w:jc w:val="both"/>
            </w:pPr>
            <w:r w:rsidRPr="00F40480">
              <w:tab/>
              <w:t>'title' =&gt; 'Advanced PHP',</w:t>
            </w:r>
          </w:p>
          <w:p w14:paraId="02952167" w14:textId="77777777" w:rsidR="00B21D74" w:rsidRPr="00F40480" w:rsidRDefault="00B21D74" w:rsidP="00477A27">
            <w:pPr>
              <w:tabs>
                <w:tab w:val="left" w:pos="1134"/>
              </w:tabs>
              <w:spacing w:line="360" w:lineRule="auto"/>
              <w:jc w:val="both"/>
            </w:pPr>
            <w:r w:rsidRPr="00F40480">
              <w:tab/>
              <w:t>'description' =&gt; 'Learn advanced PHP concepts.',</w:t>
            </w:r>
          </w:p>
          <w:p w14:paraId="2E2F2EF5" w14:textId="77777777" w:rsidR="00B21D74" w:rsidRPr="00F40480" w:rsidRDefault="00B21D74" w:rsidP="00477A27">
            <w:pPr>
              <w:tabs>
                <w:tab w:val="left" w:pos="1134"/>
              </w:tabs>
              <w:spacing w:line="360" w:lineRule="auto"/>
              <w:jc w:val="both"/>
            </w:pPr>
            <w:r w:rsidRPr="00F40480">
              <w:tab/>
              <w:t>'created_by' =&gt; 1, // user id</w:t>
            </w:r>
          </w:p>
          <w:p w14:paraId="63292BDF" w14:textId="77777777" w:rsidR="00B21D74" w:rsidRPr="00F40480" w:rsidRDefault="00B21D74" w:rsidP="00477A27">
            <w:pPr>
              <w:tabs>
                <w:tab w:val="left" w:pos="1134"/>
              </w:tabs>
              <w:spacing w:line="360" w:lineRule="auto"/>
              <w:jc w:val="both"/>
            </w:pPr>
            <w:r w:rsidRPr="00F40480">
              <w:lastRenderedPageBreak/>
              <w:tab/>
              <w:t>'is_public' =&gt; true,</w:t>
            </w:r>
          </w:p>
          <w:p w14:paraId="3D84E3B4" w14:textId="77777777" w:rsidR="00B21D74" w:rsidRPr="00F40480" w:rsidRDefault="00B21D74" w:rsidP="00477A27">
            <w:pPr>
              <w:tabs>
                <w:tab w:val="left" w:pos="1134"/>
              </w:tabs>
              <w:spacing w:line="360" w:lineRule="auto"/>
              <w:jc w:val="both"/>
            </w:pPr>
            <w:r w:rsidRPr="00F40480">
              <w:t>]);</w:t>
            </w:r>
          </w:p>
          <w:p w14:paraId="2E203421" w14:textId="77777777" w:rsidR="00B21D74" w:rsidRPr="00F40480" w:rsidRDefault="00B21D74" w:rsidP="00477A27">
            <w:pPr>
              <w:tabs>
                <w:tab w:val="left" w:pos="1134"/>
              </w:tabs>
              <w:spacing w:line="360" w:lineRule="auto"/>
              <w:jc w:val="both"/>
            </w:pPr>
            <w:r w:rsidRPr="00F40480">
              <w:t>// Cập nhật một khóa học</w:t>
            </w:r>
          </w:p>
          <w:p w14:paraId="247C9142" w14:textId="77777777" w:rsidR="00B21D74" w:rsidRPr="00F40480" w:rsidRDefault="00B21D74" w:rsidP="00477A27">
            <w:pPr>
              <w:tabs>
                <w:tab w:val="left" w:pos="1134"/>
              </w:tabs>
              <w:spacing w:line="360" w:lineRule="auto"/>
              <w:jc w:val="both"/>
            </w:pPr>
            <w:r w:rsidRPr="00F40480">
              <w:t>$course = Course::find(1);</w:t>
            </w:r>
          </w:p>
          <w:p w14:paraId="59DD5E73" w14:textId="77777777" w:rsidR="00B21D74" w:rsidRPr="00F40480" w:rsidRDefault="00B21D74" w:rsidP="00477A27">
            <w:pPr>
              <w:tabs>
                <w:tab w:val="left" w:pos="1134"/>
              </w:tabs>
              <w:spacing w:line="360" w:lineRule="auto"/>
              <w:jc w:val="both"/>
            </w:pPr>
            <w:r w:rsidRPr="00F40480">
              <w:t>$course-&gt;title = 'Mastering Laravel';</w:t>
            </w:r>
          </w:p>
          <w:p w14:paraId="1C7D5AF0" w14:textId="77777777" w:rsidR="00B21D74" w:rsidRPr="00F40480" w:rsidRDefault="00B21D74" w:rsidP="00477A27">
            <w:pPr>
              <w:tabs>
                <w:tab w:val="left" w:pos="1134"/>
              </w:tabs>
              <w:spacing w:line="360" w:lineRule="auto"/>
              <w:jc w:val="both"/>
            </w:pPr>
            <w:r w:rsidRPr="00F40480">
              <w:t>$course-&gt;save();</w:t>
            </w:r>
          </w:p>
          <w:p w14:paraId="10167804" w14:textId="77777777" w:rsidR="00B21D74" w:rsidRPr="00F40480" w:rsidRDefault="00B21D74" w:rsidP="00477A27">
            <w:pPr>
              <w:tabs>
                <w:tab w:val="left" w:pos="1134"/>
              </w:tabs>
              <w:spacing w:line="360" w:lineRule="auto"/>
              <w:jc w:val="both"/>
            </w:pPr>
            <w:r w:rsidRPr="00F40480">
              <w:t>// Cập nhật hàng loạt</w:t>
            </w:r>
          </w:p>
          <w:p w14:paraId="4906E83A" w14:textId="77777777" w:rsidR="00B21D74" w:rsidRDefault="00B21D74" w:rsidP="00477A27">
            <w:pPr>
              <w:tabs>
                <w:tab w:val="left" w:pos="1134"/>
              </w:tabs>
              <w:spacing w:line="360" w:lineRule="auto"/>
              <w:jc w:val="both"/>
            </w:pPr>
            <w:r w:rsidRPr="00F40480">
              <w:t>Course::where('is_public', false)-&gt;update(['status' =&gt; 'archived']);</w:t>
            </w:r>
          </w:p>
        </w:tc>
      </w:tr>
      <w:bookmarkEnd w:id="30"/>
    </w:tbl>
    <w:p w14:paraId="212456B7" w14:textId="77777777" w:rsidR="00B21D74" w:rsidRDefault="00B21D74" w:rsidP="00B21D74"/>
    <w:p w14:paraId="0D95C9FD" w14:textId="3C42FF21" w:rsidR="00B21D74" w:rsidRPr="00823711" w:rsidRDefault="00B21D74" w:rsidP="00823711">
      <w:pPr>
        <w:pStyle w:val="Heading3"/>
        <w:numPr>
          <w:ilvl w:val="0"/>
          <w:numId w:val="12"/>
        </w:numPr>
        <w:tabs>
          <w:tab w:val="num" w:pos="360"/>
          <w:tab w:val="left" w:pos="900"/>
        </w:tabs>
        <w:spacing w:before="0" w:after="0" w:line="360" w:lineRule="auto"/>
        <w:ind w:left="284" w:firstLine="0"/>
        <w:rPr>
          <w:i w:val="0"/>
        </w:rPr>
      </w:pPr>
      <w:bookmarkStart w:id="31" w:name="_Toc218847471"/>
      <w:r w:rsidRPr="00823711">
        <w:rPr>
          <w:i w:val="0"/>
        </w:rPr>
        <w:t>Blade Template Engine</w:t>
      </w:r>
      <w:bookmarkEnd w:id="31"/>
    </w:p>
    <w:p w14:paraId="376EC159" w14:textId="1CA433F5" w:rsidR="00B21D74" w:rsidRPr="00F40480" w:rsidRDefault="00B21D74" w:rsidP="00B21D74">
      <w:pPr>
        <w:tabs>
          <w:tab w:val="left" w:pos="360"/>
        </w:tabs>
        <w:spacing w:line="360" w:lineRule="auto"/>
        <w:jc w:val="both"/>
      </w:pPr>
      <w:r>
        <w:tab/>
      </w:r>
      <w:r w:rsidRPr="00F40480">
        <w:t>Blade là một template engine đơn giản nhưng mạnh mẽ được tích hợp sẵn trong Laravel. Không giống như các template engine PHP khác, Blade không hạn chế bạn sử dụng mã PHP trong các view. Thay vào đó, Blade cung cấp các cú pháp ngắn gọn cho các cấu trúc điều khiển và vòng lặp phổ biến, cũng như một hệ thống kế thừa template và các thành phần (components) để xây dựng giao diện người dùng một cách hiệu quả.</w:t>
      </w:r>
    </w:p>
    <w:p w14:paraId="2EFC43A8" w14:textId="77777777" w:rsidR="00B21D74" w:rsidRDefault="00B21D74" w:rsidP="00B21D74">
      <w:pPr>
        <w:tabs>
          <w:tab w:val="left" w:pos="1134"/>
        </w:tabs>
        <w:spacing w:line="360" w:lineRule="auto"/>
        <w:jc w:val="both"/>
      </w:pPr>
      <w:r w:rsidRPr="00F40480">
        <w:t>a) Cú pháp cơ bản</w:t>
      </w:r>
    </w:p>
    <w:tbl>
      <w:tblPr>
        <w:tblStyle w:val="TableGrid"/>
        <w:tblW w:w="0" w:type="auto"/>
        <w:tblLook w:val="04A0" w:firstRow="1" w:lastRow="0" w:firstColumn="1" w:lastColumn="0" w:noHBand="0" w:noVBand="1"/>
      </w:tblPr>
      <w:tblGrid>
        <w:gridCol w:w="9062"/>
      </w:tblGrid>
      <w:tr w:rsidR="00B21D74" w14:paraId="4FF89E84" w14:textId="77777777" w:rsidTr="00477A27">
        <w:tc>
          <w:tcPr>
            <w:tcW w:w="9062" w:type="dxa"/>
          </w:tcPr>
          <w:p w14:paraId="1EBC5315" w14:textId="77777777" w:rsidR="00B21D74" w:rsidRPr="00F40480" w:rsidRDefault="00B21D74" w:rsidP="00477A27">
            <w:pPr>
              <w:tabs>
                <w:tab w:val="left" w:pos="1134"/>
              </w:tabs>
              <w:spacing w:line="360" w:lineRule="auto"/>
            </w:pPr>
            <w:r w:rsidRPr="00F40480">
              <w:t>{{-- Hiển thị dữ liệu (đã được escape để chống XSS) --}}</w:t>
            </w:r>
          </w:p>
          <w:p w14:paraId="39CC184F" w14:textId="77777777" w:rsidR="00B21D74" w:rsidRPr="00F40480" w:rsidRDefault="00B21D74" w:rsidP="00477A27">
            <w:pPr>
              <w:tabs>
                <w:tab w:val="left" w:pos="1134"/>
              </w:tabs>
              <w:spacing w:line="360" w:lineRule="auto"/>
            </w:pPr>
            <w:r w:rsidRPr="00F40480">
              <w:t>{{ $user-&gt;name }}</w:t>
            </w:r>
          </w:p>
          <w:p w14:paraId="65CD53B5" w14:textId="77777777" w:rsidR="00B21D74" w:rsidRPr="00F40480" w:rsidRDefault="00B21D74" w:rsidP="00477A27">
            <w:pPr>
              <w:tabs>
                <w:tab w:val="left" w:pos="1134"/>
              </w:tabs>
              <w:spacing w:line="360" w:lineRule="auto"/>
            </w:pPr>
            <w:r w:rsidRPr="00F40480">
              <w:t>{{-- Hiển thị dữ liệu không escape (cẩn thận XSS!) --}}</w:t>
            </w:r>
          </w:p>
          <w:p w14:paraId="11112BC3" w14:textId="77777777" w:rsidR="00B21D74" w:rsidRPr="00F40480" w:rsidRDefault="00B21D74" w:rsidP="00477A27">
            <w:pPr>
              <w:tabs>
                <w:tab w:val="left" w:pos="1134"/>
              </w:tabs>
              <w:spacing w:line="360" w:lineRule="auto"/>
            </w:pPr>
            <w:r w:rsidRPr="00F40480">
              <w:t>{!! $htmlContent !!}</w:t>
            </w:r>
          </w:p>
          <w:p w14:paraId="5AC8859F" w14:textId="77777777" w:rsidR="00B21D74" w:rsidRPr="00F40480" w:rsidRDefault="00B21D74" w:rsidP="00477A27">
            <w:pPr>
              <w:tabs>
                <w:tab w:val="left" w:pos="1134"/>
              </w:tabs>
              <w:spacing w:line="360" w:lineRule="auto"/>
            </w:pPr>
            <w:r w:rsidRPr="00F40480">
              <w:t>{{-- Điều kiện --}}</w:t>
            </w:r>
          </w:p>
          <w:p w14:paraId="59BAFDED" w14:textId="77777777" w:rsidR="00B21D74" w:rsidRPr="00F40480" w:rsidRDefault="00B21D74" w:rsidP="00477A27">
            <w:pPr>
              <w:tabs>
                <w:tab w:val="left" w:pos="1134"/>
              </w:tabs>
              <w:spacing w:line="360" w:lineRule="auto"/>
            </w:pPr>
            <w:r w:rsidRPr="00F40480">
              <w:t>@if($user-&gt;isAdmin())</w:t>
            </w:r>
          </w:p>
          <w:p w14:paraId="75AC4CC7" w14:textId="77777777" w:rsidR="00B21D74" w:rsidRPr="00F40480" w:rsidRDefault="00B21D74" w:rsidP="00477A27">
            <w:pPr>
              <w:tabs>
                <w:tab w:val="left" w:pos="1134"/>
              </w:tabs>
              <w:spacing w:line="360" w:lineRule="auto"/>
            </w:pPr>
            <w:r w:rsidRPr="00F40480">
              <w:tab/>
              <w:t>&lt;p&gt;Welcome Admin!&lt;/p&gt;</w:t>
            </w:r>
          </w:p>
          <w:p w14:paraId="6E0A6CC5" w14:textId="77777777" w:rsidR="00B21D74" w:rsidRPr="00F40480" w:rsidRDefault="00B21D74" w:rsidP="00477A27">
            <w:pPr>
              <w:tabs>
                <w:tab w:val="left" w:pos="1134"/>
              </w:tabs>
              <w:spacing w:line="360" w:lineRule="auto"/>
            </w:pPr>
            <w:r w:rsidRPr="00F40480">
              <w:t>@elseif($user-&gt;isTeacher())</w:t>
            </w:r>
          </w:p>
          <w:p w14:paraId="20FBB2C9" w14:textId="77777777" w:rsidR="00B21D74" w:rsidRPr="00F40480" w:rsidRDefault="00B21D74" w:rsidP="00477A27">
            <w:pPr>
              <w:tabs>
                <w:tab w:val="left" w:pos="1134"/>
              </w:tabs>
              <w:spacing w:line="360" w:lineRule="auto"/>
            </w:pPr>
            <w:r w:rsidRPr="00F40480">
              <w:tab/>
              <w:t>&lt;p&gt;Welcome Teacher!&lt;/p&gt;</w:t>
            </w:r>
          </w:p>
          <w:p w14:paraId="73068E2D" w14:textId="77777777" w:rsidR="00B21D74" w:rsidRPr="00F40480" w:rsidRDefault="00B21D74" w:rsidP="00477A27">
            <w:pPr>
              <w:tabs>
                <w:tab w:val="left" w:pos="1134"/>
              </w:tabs>
              <w:spacing w:line="360" w:lineRule="auto"/>
            </w:pPr>
            <w:r w:rsidRPr="00F40480">
              <w:t>@else</w:t>
            </w:r>
          </w:p>
          <w:p w14:paraId="5D894749" w14:textId="77777777" w:rsidR="00B21D74" w:rsidRPr="00F40480" w:rsidRDefault="00B21D74" w:rsidP="00477A27">
            <w:pPr>
              <w:tabs>
                <w:tab w:val="left" w:pos="1134"/>
              </w:tabs>
              <w:spacing w:line="360" w:lineRule="auto"/>
            </w:pPr>
            <w:r w:rsidRPr="00F40480">
              <w:tab/>
              <w:t>&lt;p&gt;Welcome Student!&lt;/p&gt;</w:t>
            </w:r>
          </w:p>
          <w:p w14:paraId="7680ADEF" w14:textId="77777777" w:rsidR="00B21D74" w:rsidRPr="00F40480" w:rsidRDefault="00B21D74" w:rsidP="00477A27">
            <w:pPr>
              <w:tabs>
                <w:tab w:val="left" w:pos="1134"/>
              </w:tabs>
              <w:spacing w:line="360" w:lineRule="auto"/>
            </w:pPr>
            <w:r w:rsidRPr="00F40480">
              <w:t>@endif</w:t>
            </w:r>
          </w:p>
          <w:p w14:paraId="419D91AD" w14:textId="77777777" w:rsidR="00B21D74" w:rsidRPr="00F40480" w:rsidRDefault="00B21D74" w:rsidP="00477A27">
            <w:pPr>
              <w:tabs>
                <w:tab w:val="left" w:pos="1134"/>
              </w:tabs>
              <w:spacing w:line="360" w:lineRule="auto"/>
            </w:pPr>
            <w:r w:rsidRPr="00F40480">
              <w:t xml:space="preserve"> </w:t>
            </w:r>
          </w:p>
          <w:p w14:paraId="54EA6A65" w14:textId="77777777" w:rsidR="00B21D74" w:rsidRPr="00F40480" w:rsidRDefault="00B21D74" w:rsidP="00477A27">
            <w:pPr>
              <w:tabs>
                <w:tab w:val="left" w:pos="1134"/>
              </w:tabs>
              <w:spacing w:line="360" w:lineRule="auto"/>
            </w:pPr>
            <w:r w:rsidRPr="00F40480">
              <w:t>{{-- Vòng lặp --}}</w:t>
            </w:r>
          </w:p>
          <w:p w14:paraId="400088A5" w14:textId="77777777" w:rsidR="00B21D74" w:rsidRPr="00F40480" w:rsidRDefault="00B21D74" w:rsidP="00477A27">
            <w:pPr>
              <w:tabs>
                <w:tab w:val="left" w:pos="1134"/>
              </w:tabs>
              <w:spacing w:line="360" w:lineRule="auto"/>
            </w:pPr>
            <w:r w:rsidRPr="00F40480">
              <w:t>@foreach($courses as $course)</w:t>
            </w:r>
          </w:p>
          <w:p w14:paraId="6F87079E" w14:textId="77777777" w:rsidR="00B21D74" w:rsidRPr="00F40480" w:rsidRDefault="00B21D74" w:rsidP="00477A27">
            <w:pPr>
              <w:tabs>
                <w:tab w:val="left" w:pos="1134"/>
              </w:tabs>
              <w:spacing w:line="360" w:lineRule="auto"/>
            </w:pPr>
            <w:r w:rsidRPr="00F40480">
              <w:tab/>
              <w:t>&lt;div class="course-card"&gt;</w:t>
            </w:r>
          </w:p>
          <w:p w14:paraId="2A3C24E5" w14:textId="77777777" w:rsidR="00B21D74" w:rsidRPr="00F40480" w:rsidRDefault="00B21D74" w:rsidP="00477A27">
            <w:pPr>
              <w:tabs>
                <w:tab w:val="left" w:pos="1134"/>
              </w:tabs>
              <w:spacing w:line="360" w:lineRule="auto"/>
            </w:pPr>
            <w:r w:rsidRPr="00F40480">
              <w:lastRenderedPageBreak/>
              <w:t xml:space="preserve">    </w:t>
            </w:r>
            <w:r w:rsidRPr="00F40480">
              <w:tab/>
              <w:t>&lt;h3&gt;{{ $course-&gt;title }}&lt;/h3&gt;</w:t>
            </w:r>
          </w:p>
          <w:p w14:paraId="60603FA1" w14:textId="77777777" w:rsidR="00B21D74" w:rsidRPr="00F40480" w:rsidRDefault="00B21D74" w:rsidP="00477A27">
            <w:pPr>
              <w:tabs>
                <w:tab w:val="left" w:pos="1134"/>
              </w:tabs>
              <w:spacing w:line="360" w:lineRule="auto"/>
            </w:pPr>
            <w:r w:rsidRPr="00F40480">
              <w:t xml:space="preserve">    </w:t>
            </w:r>
            <w:r w:rsidRPr="00F40480">
              <w:tab/>
              <w:t>&lt;p&gt;{{ $course-&gt;description }}&lt;/p&gt;</w:t>
            </w:r>
          </w:p>
          <w:p w14:paraId="6775E68B" w14:textId="77777777" w:rsidR="00B21D74" w:rsidRPr="00F40480" w:rsidRDefault="00B21D74" w:rsidP="00477A27">
            <w:pPr>
              <w:tabs>
                <w:tab w:val="left" w:pos="1134"/>
              </w:tabs>
              <w:spacing w:line="360" w:lineRule="auto"/>
            </w:pPr>
            <w:r w:rsidRPr="00F40480">
              <w:t xml:space="preserve">    </w:t>
            </w:r>
            <w:r w:rsidRPr="00F40480">
              <w:tab/>
              <w:t>&lt;span&gt;By: {{ $course-&gt;creator-&gt;name }}&lt;/span&gt;</w:t>
            </w:r>
          </w:p>
          <w:p w14:paraId="311A4148" w14:textId="77777777" w:rsidR="00B21D74" w:rsidRPr="00F40480" w:rsidRDefault="00B21D74" w:rsidP="00477A27">
            <w:pPr>
              <w:tabs>
                <w:tab w:val="left" w:pos="1134"/>
              </w:tabs>
              <w:spacing w:line="360" w:lineRule="auto"/>
            </w:pPr>
            <w:r w:rsidRPr="00F40480">
              <w:tab/>
              <w:t>&lt;/div&gt;</w:t>
            </w:r>
          </w:p>
          <w:p w14:paraId="57473861" w14:textId="77777777" w:rsidR="00B21D74" w:rsidRPr="00F40480" w:rsidRDefault="00B21D74" w:rsidP="00477A27">
            <w:pPr>
              <w:tabs>
                <w:tab w:val="left" w:pos="1134"/>
              </w:tabs>
              <w:spacing w:line="360" w:lineRule="auto"/>
            </w:pPr>
            <w:r w:rsidRPr="00F40480">
              <w:t>@endforeach</w:t>
            </w:r>
          </w:p>
          <w:p w14:paraId="624AB72E" w14:textId="77777777" w:rsidR="00B21D74" w:rsidRPr="00F40480" w:rsidRDefault="00B21D74" w:rsidP="00477A27">
            <w:pPr>
              <w:tabs>
                <w:tab w:val="left" w:pos="1134"/>
              </w:tabs>
              <w:spacing w:line="360" w:lineRule="auto"/>
            </w:pPr>
            <w:r w:rsidRPr="00F40480">
              <w:t>{{-- Kiểm tra empty với forelse --}}</w:t>
            </w:r>
          </w:p>
          <w:p w14:paraId="676246A9" w14:textId="77777777" w:rsidR="00B21D74" w:rsidRPr="00F40480" w:rsidRDefault="00B21D74" w:rsidP="00477A27">
            <w:pPr>
              <w:tabs>
                <w:tab w:val="left" w:pos="1134"/>
              </w:tabs>
              <w:spacing w:line="360" w:lineRule="auto"/>
            </w:pPr>
            <w:r w:rsidRPr="00F40480">
              <w:t>@forelse($courses as $course)</w:t>
            </w:r>
          </w:p>
          <w:p w14:paraId="403DB143" w14:textId="77777777" w:rsidR="00B21D74" w:rsidRPr="00F40480" w:rsidRDefault="00B21D74" w:rsidP="00477A27">
            <w:pPr>
              <w:tabs>
                <w:tab w:val="left" w:pos="1134"/>
              </w:tabs>
              <w:spacing w:line="360" w:lineRule="auto"/>
            </w:pPr>
            <w:r w:rsidRPr="00F40480">
              <w:tab/>
              <w:t>&lt;p&gt;{{ $course-&gt;title }}&lt;/p&gt;</w:t>
            </w:r>
          </w:p>
          <w:p w14:paraId="19C63873" w14:textId="77777777" w:rsidR="00B21D74" w:rsidRPr="00F40480" w:rsidRDefault="00B21D74" w:rsidP="00477A27">
            <w:pPr>
              <w:tabs>
                <w:tab w:val="left" w:pos="1134"/>
              </w:tabs>
              <w:spacing w:line="360" w:lineRule="auto"/>
            </w:pPr>
            <w:r w:rsidRPr="00F40480">
              <w:t>@empty</w:t>
            </w:r>
          </w:p>
          <w:p w14:paraId="647056D6" w14:textId="77777777" w:rsidR="00B21D74" w:rsidRPr="00F40480" w:rsidRDefault="00B21D74" w:rsidP="00477A27">
            <w:pPr>
              <w:tabs>
                <w:tab w:val="left" w:pos="1134"/>
              </w:tabs>
              <w:spacing w:line="360" w:lineRule="auto"/>
            </w:pPr>
            <w:r w:rsidRPr="00F40480">
              <w:tab/>
              <w:t>&lt;p&gt;Không có khóa học nào.&lt;/p&gt;</w:t>
            </w:r>
          </w:p>
          <w:p w14:paraId="44C03F63" w14:textId="77777777" w:rsidR="00B21D74" w:rsidRPr="00F40480" w:rsidRDefault="00B21D74" w:rsidP="00477A27">
            <w:pPr>
              <w:tabs>
                <w:tab w:val="left" w:pos="1134"/>
              </w:tabs>
              <w:spacing w:line="360" w:lineRule="auto"/>
            </w:pPr>
            <w:r w:rsidRPr="00F40480">
              <w:t>@endforelse</w:t>
            </w:r>
          </w:p>
          <w:p w14:paraId="1E4C852B" w14:textId="77777777" w:rsidR="00B21D74" w:rsidRPr="00F40480" w:rsidRDefault="00B21D74" w:rsidP="00477A27">
            <w:pPr>
              <w:tabs>
                <w:tab w:val="left" w:pos="1134"/>
              </w:tabs>
              <w:spacing w:line="360" w:lineRule="auto"/>
            </w:pPr>
            <w:r w:rsidRPr="00F40480">
              <w:t>{{-- Include partial view --}}</w:t>
            </w:r>
          </w:p>
          <w:p w14:paraId="789D920B" w14:textId="77777777" w:rsidR="00B21D74" w:rsidRDefault="00B21D74" w:rsidP="00477A27">
            <w:pPr>
              <w:tabs>
                <w:tab w:val="left" w:pos="1134"/>
              </w:tabs>
              <w:spacing w:line="360" w:lineRule="auto"/>
            </w:pPr>
            <w:r w:rsidRPr="00F40480">
              <w:t>@include('partials.course-card', ['course' =&gt; $course])</w:t>
            </w:r>
          </w:p>
        </w:tc>
      </w:tr>
    </w:tbl>
    <w:p w14:paraId="0FE604CC" w14:textId="77777777" w:rsidR="00B21D74" w:rsidRPr="00F40480" w:rsidRDefault="00B21D74" w:rsidP="00B21D74">
      <w:pPr>
        <w:tabs>
          <w:tab w:val="left" w:pos="1134"/>
        </w:tabs>
        <w:spacing w:line="360" w:lineRule="auto"/>
        <w:jc w:val="both"/>
      </w:pPr>
    </w:p>
    <w:p w14:paraId="0652CD98" w14:textId="77777777" w:rsidR="00B21D74" w:rsidRPr="00F40480" w:rsidRDefault="00B21D74" w:rsidP="00B21D74">
      <w:pPr>
        <w:tabs>
          <w:tab w:val="left" w:pos="1134"/>
        </w:tabs>
        <w:spacing w:line="360" w:lineRule="auto"/>
        <w:jc w:val="both"/>
      </w:pPr>
      <w:r w:rsidRPr="00F40480">
        <w:t>b) Template Inheritance (Kế thừa template)</w:t>
      </w:r>
    </w:p>
    <w:tbl>
      <w:tblPr>
        <w:tblStyle w:val="TableGrid"/>
        <w:tblW w:w="0" w:type="auto"/>
        <w:tblLook w:val="04A0" w:firstRow="1" w:lastRow="0" w:firstColumn="1" w:lastColumn="0" w:noHBand="0" w:noVBand="1"/>
      </w:tblPr>
      <w:tblGrid>
        <w:gridCol w:w="9062"/>
      </w:tblGrid>
      <w:tr w:rsidR="00B21D74" w14:paraId="4CB12AC3" w14:textId="77777777" w:rsidTr="00477A27">
        <w:tc>
          <w:tcPr>
            <w:tcW w:w="9062" w:type="dxa"/>
          </w:tcPr>
          <w:p w14:paraId="31A5FEA3" w14:textId="77777777" w:rsidR="00B21D74" w:rsidRPr="00F40480" w:rsidRDefault="00B21D74" w:rsidP="00477A27">
            <w:pPr>
              <w:tabs>
                <w:tab w:val="left" w:pos="1134"/>
              </w:tabs>
              <w:spacing w:line="360" w:lineRule="auto"/>
              <w:jc w:val="both"/>
            </w:pPr>
            <w:r w:rsidRPr="00F40480">
              <w:t>{{-- resources/views/layouts/app.blade.php --}}</w:t>
            </w:r>
          </w:p>
          <w:p w14:paraId="48267274" w14:textId="77777777" w:rsidR="00B21D74" w:rsidRPr="00F40480" w:rsidRDefault="00B21D74" w:rsidP="00477A27">
            <w:pPr>
              <w:tabs>
                <w:tab w:val="left" w:pos="1134"/>
              </w:tabs>
              <w:spacing w:line="360" w:lineRule="auto"/>
              <w:jc w:val="both"/>
            </w:pPr>
            <w:r w:rsidRPr="00F40480">
              <w:t>&lt;!DOCTYPE html&gt;</w:t>
            </w:r>
          </w:p>
          <w:p w14:paraId="0601B1AC" w14:textId="77777777" w:rsidR="00B21D74" w:rsidRPr="00F40480" w:rsidRDefault="00B21D74" w:rsidP="00477A27">
            <w:pPr>
              <w:tabs>
                <w:tab w:val="left" w:pos="1134"/>
              </w:tabs>
              <w:spacing w:line="360" w:lineRule="auto"/>
              <w:jc w:val="both"/>
            </w:pPr>
            <w:r w:rsidRPr="00F40480">
              <w:t>&lt;html lang="vi"&gt;</w:t>
            </w:r>
          </w:p>
          <w:p w14:paraId="0A09CBAF" w14:textId="77777777" w:rsidR="00B21D74" w:rsidRPr="00F40480" w:rsidRDefault="00B21D74" w:rsidP="00477A27">
            <w:pPr>
              <w:tabs>
                <w:tab w:val="left" w:pos="1134"/>
              </w:tabs>
              <w:spacing w:line="360" w:lineRule="auto"/>
              <w:jc w:val="both"/>
            </w:pPr>
            <w:r w:rsidRPr="00F40480">
              <w:t>&lt;head&gt;</w:t>
            </w:r>
          </w:p>
          <w:p w14:paraId="34D7B4E4" w14:textId="77777777" w:rsidR="00B21D74" w:rsidRPr="00F40480" w:rsidRDefault="00B21D74" w:rsidP="00477A27">
            <w:pPr>
              <w:tabs>
                <w:tab w:val="left" w:pos="1134"/>
              </w:tabs>
              <w:spacing w:line="360" w:lineRule="auto"/>
              <w:jc w:val="both"/>
            </w:pPr>
            <w:r w:rsidRPr="00F40480">
              <w:tab/>
              <w:t>&lt;meta charset="UTF-8"&gt;</w:t>
            </w:r>
          </w:p>
          <w:p w14:paraId="52437122" w14:textId="77777777" w:rsidR="00B21D74" w:rsidRPr="00F40480" w:rsidRDefault="00B21D74" w:rsidP="00477A27">
            <w:pPr>
              <w:tabs>
                <w:tab w:val="left" w:pos="1134"/>
              </w:tabs>
              <w:spacing w:line="360" w:lineRule="auto"/>
              <w:jc w:val="both"/>
            </w:pPr>
            <w:r w:rsidRPr="00F40480">
              <w:t xml:space="preserve">    &lt;title&gt;@yield('title') - Agent For Edu&lt;/title&gt;</w:t>
            </w:r>
          </w:p>
          <w:p w14:paraId="00580B2F" w14:textId="77777777" w:rsidR="00B21D74" w:rsidRPr="00F40480" w:rsidRDefault="00B21D74" w:rsidP="00477A27">
            <w:pPr>
              <w:tabs>
                <w:tab w:val="left" w:pos="1134"/>
              </w:tabs>
              <w:spacing w:line="360" w:lineRule="auto"/>
              <w:jc w:val="both"/>
            </w:pPr>
            <w:r w:rsidRPr="00F40480">
              <w:tab/>
              <w:t>@stack('styles')</w:t>
            </w:r>
          </w:p>
          <w:p w14:paraId="4CB1B7C8" w14:textId="77777777" w:rsidR="00B21D74" w:rsidRPr="00F40480" w:rsidRDefault="00B21D74" w:rsidP="00477A27">
            <w:pPr>
              <w:tabs>
                <w:tab w:val="left" w:pos="1134"/>
              </w:tabs>
              <w:spacing w:line="360" w:lineRule="auto"/>
              <w:jc w:val="both"/>
            </w:pPr>
            <w:r w:rsidRPr="00F40480">
              <w:t>&lt;/head&gt;</w:t>
            </w:r>
          </w:p>
          <w:p w14:paraId="58E445DA" w14:textId="77777777" w:rsidR="00B21D74" w:rsidRPr="00F40480" w:rsidRDefault="00B21D74" w:rsidP="00477A27">
            <w:pPr>
              <w:tabs>
                <w:tab w:val="left" w:pos="1134"/>
              </w:tabs>
              <w:spacing w:line="360" w:lineRule="auto"/>
              <w:jc w:val="both"/>
            </w:pPr>
            <w:r w:rsidRPr="00F40480">
              <w:t>&lt;body&gt;</w:t>
            </w:r>
          </w:p>
          <w:p w14:paraId="4858AE63" w14:textId="77777777" w:rsidR="00B21D74" w:rsidRPr="00F40480" w:rsidRDefault="00B21D74" w:rsidP="00477A27">
            <w:pPr>
              <w:tabs>
                <w:tab w:val="left" w:pos="1134"/>
              </w:tabs>
              <w:spacing w:line="360" w:lineRule="auto"/>
              <w:jc w:val="both"/>
            </w:pPr>
            <w:r w:rsidRPr="00F40480">
              <w:t xml:space="preserve">    @include('partials.navbar')</w:t>
            </w:r>
          </w:p>
          <w:p w14:paraId="0D26DEEA" w14:textId="77777777" w:rsidR="00B21D74" w:rsidRPr="00F40480" w:rsidRDefault="00B21D74" w:rsidP="00477A27">
            <w:pPr>
              <w:tabs>
                <w:tab w:val="left" w:pos="1134"/>
              </w:tabs>
              <w:spacing w:line="360" w:lineRule="auto"/>
              <w:jc w:val="both"/>
            </w:pPr>
            <w:r w:rsidRPr="00F40480">
              <w:tab/>
              <w:t>&lt;main class="container"&gt;</w:t>
            </w:r>
          </w:p>
          <w:p w14:paraId="27426D68" w14:textId="77777777" w:rsidR="00B21D74" w:rsidRPr="00F40480" w:rsidRDefault="00B21D74" w:rsidP="00477A27">
            <w:pPr>
              <w:tabs>
                <w:tab w:val="left" w:pos="1134"/>
              </w:tabs>
              <w:spacing w:line="360" w:lineRule="auto"/>
              <w:jc w:val="both"/>
            </w:pPr>
            <w:r w:rsidRPr="00F40480">
              <w:t xml:space="preserve">    </w:t>
            </w:r>
            <w:r w:rsidRPr="00F40480">
              <w:tab/>
              <w:t>@yield('content')</w:t>
            </w:r>
          </w:p>
          <w:p w14:paraId="3A6C03AD" w14:textId="77777777" w:rsidR="00B21D74" w:rsidRPr="00F40480" w:rsidRDefault="00B21D74" w:rsidP="00477A27">
            <w:pPr>
              <w:tabs>
                <w:tab w:val="left" w:pos="1134"/>
              </w:tabs>
              <w:spacing w:line="360" w:lineRule="auto"/>
              <w:jc w:val="both"/>
            </w:pPr>
            <w:r w:rsidRPr="00F40480">
              <w:tab/>
              <w:t>&lt;/main&gt;</w:t>
            </w:r>
          </w:p>
          <w:p w14:paraId="5CD5D5F8" w14:textId="77777777" w:rsidR="00B21D74" w:rsidRPr="00F40480" w:rsidRDefault="00B21D74" w:rsidP="00477A27">
            <w:pPr>
              <w:tabs>
                <w:tab w:val="left" w:pos="1134"/>
              </w:tabs>
              <w:spacing w:line="360" w:lineRule="auto"/>
              <w:jc w:val="both"/>
            </w:pPr>
            <w:r w:rsidRPr="00F40480">
              <w:t xml:space="preserve">    @include('partials.footer')</w:t>
            </w:r>
          </w:p>
          <w:p w14:paraId="127E67EF" w14:textId="77777777" w:rsidR="00B21D74" w:rsidRPr="00F40480" w:rsidRDefault="00B21D74" w:rsidP="00477A27">
            <w:pPr>
              <w:tabs>
                <w:tab w:val="left" w:pos="1134"/>
              </w:tabs>
              <w:spacing w:line="360" w:lineRule="auto"/>
              <w:jc w:val="both"/>
            </w:pPr>
            <w:r w:rsidRPr="00F40480">
              <w:tab/>
              <w:t>@stack('scripts')</w:t>
            </w:r>
          </w:p>
          <w:p w14:paraId="1665F153" w14:textId="77777777" w:rsidR="00B21D74" w:rsidRPr="00F40480" w:rsidRDefault="00B21D74" w:rsidP="00477A27">
            <w:pPr>
              <w:tabs>
                <w:tab w:val="left" w:pos="1134"/>
              </w:tabs>
              <w:spacing w:line="360" w:lineRule="auto"/>
              <w:jc w:val="both"/>
            </w:pPr>
            <w:r w:rsidRPr="00F40480">
              <w:t>&lt;/body&gt;</w:t>
            </w:r>
          </w:p>
          <w:p w14:paraId="5FE7CB27" w14:textId="77777777" w:rsidR="00B21D74" w:rsidRPr="00F40480" w:rsidRDefault="00B21D74" w:rsidP="00477A27">
            <w:pPr>
              <w:tabs>
                <w:tab w:val="left" w:pos="1134"/>
              </w:tabs>
              <w:spacing w:line="360" w:lineRule="auto"/>
              <w:jc w:val="both"/>
            </w:pPr>
            <w:r w:rsidRPr="00F40480">
              <w:t>&lt;/html&gt;</w:t>
            </w:r>
          </w:p>
          <w:p w14:paraId="5A697461" w14:textId="77777777" w:rsidR="00B21D74" w:rsidRPr="00F40480" w:rsidRDefault="00B21D74" w:rsidP="00477A27">
            <w:pPr>
              <w:tabs>
                <w:tab w:val="left" w:pos="1134"/>
              </w:tabs>
              <w:spacing w:line="360" w:lineRule="auto"/>
              <w:jc w:val="both"/>
            </w:pPr>
            <w:r w:rsidRPr="00F40480">
              <w:lastRenderedPageBreak/>
              <w:t>{{-- resources/views/courses/index.blade.php --}}</w:t>
            </w:r>
          </w:p>
          <w:p w14:paraId="1AA28595" w14:textId="77777777" w:rsidR="00B21D74" w:rsidRPr="00F40480" w:rsidRDefault="00B21D74" w:rsidP="00477A27">
            <w:pPr>
              <w:tabs>
                <w:tab w:val="left" w:pos="1134"/>
              </w:tabs>
              <w:spacing w:line="360" w:lineRule="auto"/>
              <w:jc w:val="both"/>
            </w:pPr>
            <w:r w:rsidRPr="00F40480">
              <w:t>@extends('layouts.app')</w:t>
            </w:r>
          </w:p>
          <w:p w14:paraId="67EB5E86" w14:textId="77777777" w:rsidR="00B21D74" w:rsidRPr="00F40480" w:rsidRDefault="00B21D74" w:rsidP="00477A27">
            <w:pPr>
              <w:tabs>
                <w:tab w:val="left" w:pos="1134"/>
              </w:tabs>
              <w:spacing w:line="360" w:lineRule="auto"/>
              <w:jc w:val="both"/>
            </w:pPr>
            <w:r w:rsidRPr="00F40480">
              <w:t>@section('title', 'Danh sách khóa học')</w:t>
            </w:r>
          </w:p>
          <w:p w14:paraId="4B9619C3" w14:textId="77777777" w:rsidR="00B21D74" w:rsidRPr="00F40480" w:rsidRDefault="00B21D74" w:rsidP="00477A27">
            <w:pPr>
              <w:tabs>
                <w:tab w:val="left" w:pos="1134"/>
              </w:tabs>
              <w:spacing w:line="360" w:lineRule="auto"/>
              <w:jc w:val="both"/>
            </w:pPr>
            <w:r w:rsidRPr="00F40480">
              <w:t>@section('content')</w:t>
            </w:r>
          </w:p>
          <w:p w14:paraId="58673AEF" w14:textId="77777777" w:rsidR="00B21D74" w:rsidRPr="00F40480" w:rsidRDefault="00B21D74" w:rsidP="00477A27">
            <w:pPr>
              <w:tabs>
                <w:tab w:val="left" w:pos="1134"/>
              </w:tabs>
              <w:spacing w:line="360" w:lineRule="auto"/>
              <w:jc w:val="both"/>
            </w:pPr>
            <w:r w:rsidRPr="00F40480">
              <w:tab/>
              <w:t>&lt;h1&gt;Khóa học của tôi&lt;/h1&gt;</w:t>
            </w:r>
          </w:p>
          <w:p w14:paraId="0B4CCEA6" w14:textId="77777777" w:rsidR="00B21D74" w:rsidRPr="00F40480" w:rsidRDefault="00B21D74" w:rsidP="00477A27">
            <w:pPr>
              <w:tabs>
                <w:tab w:val="left" w:pos="1134"/>
              </w:tabs>
              <w:spacing w:line="360" w:lineRule="auto"/>
              <w:jc w:val="both"/>
            </w:pPr>
            <w:r w:rsidRPr="00F40480">
              <w:tab/>
              <w:t>@foreach($courses as $course)</w:t>
            </w:r>
          </w:p>
          <w:p w14:paraId="1CA07865" w14:textId="77777777" w:rsidR="00B21D74" w:rsidRPr="00F40480" w:rsidRDefault="00B21D74" w:rsidP="00477A27">
            <w:pPr>
              <w:tabs>
                <w:tab w:val="left" w:pos="1134"/>
              </w:tabs>
              <w:spacing w:line="360" w:lineRule="auto"/>
              <w:jc w:val="both"/>
            </w:pPr>
            <w:r w:rsidRPr="00F40480">
              <w:t xml:space="preserve">    </w:t>
            </w:r>
            <w:r w:rsidRPr="00F40480">
              <w:tab/>
              <w:t>&lt;x-course-card :course="$course" /&gt;</w:t>
            </w:r>
          </w:p>
          <w:p w14:paraId="5337761C" w14:textId="77777777" w:rsidR="00B21D74" w:rsidRPr="00F40480" w:rsidRDefault="00B21D74" w:rsidP="00477A27">
            <w:pPr>
              <w:tabs>
                <w:tab w:val="left" w:pos="1134"/>
              </w:tabs>
              <w:spacing w:line="360" w:lineRule="auto"/>
              <w:jc w:val="both"/>
            </w:pPr>
            <w:r w:rsidRPr="00F40480">
              <w:tab/>
              <w:t>@endforeach</w:t>
            </w:r>
          </w:p>
          <w:p w14:paraId="11BAEB96" w14:textId="77777777" w:rsidR="00B21D74" w:rsidRPr="00F40480" w:rsidRDefault="00B21D74" w:rsidP="00477A27">
            <w:pPr>
              <w:tabs>
                <w:tab w:val="left" w:pos="1134"/>
              </w:tabs>
              <w:spacing w:line="360" w:lineRule="auto"/>
              <w:jc w:val="both"/>
            </w:pPr>
            <w:r w:rsidRPr="00F40480">
              <w:tab/>
              <w:t>{{ $courses-&gt;links() }} {{-- Pagination links --}}</w:t>
            </w:r>
          </w:p>
          <w:p w14:paraId="4AECA40C" w14:textId="77777777" w:rsidR="00B21D74" w:rsidRPr="00F40480" w:rsidRDefault="00B21D74" w:rsidP="00477A27">
            <w:pPr>
              <w:tabs>
                <w:tab w:val="left" w:pos="1134"/>
              </w:tabs>
              <w:spacing w:line="360" w:lineRule="auto"/>
              <w:jc w:val="both"/>
            </w:pPr>
            <w:r w:rsidRPr="00F40480">
              <w:t>@endsection</w:t>
            </w:r>
          </w:p>
          <w:p w14:paraId="735E2FEE" w14:textId="77777777" w:rsidR="00B21D74" w:rsidRPr="00F40480" w:rsidRDefault="00B21D74" w:rsidP="00477A27">
            <w:pPr>
              <w:tabs>
                <w:tab w:val="left" w:pos="1134"/>
              </w:tabs>
              <w:spacing w:line="360" w:lineRule="auto"/>
              <w:jc w:val="both"/>
            </w:pPr>
            <w:r w:rsidRPr="00F40480">
              <w:t>@push('scripts')</w:t>
            </w:r>
          </w:p>
          <w:p w14:paraId="7F61B9EA" w14:textId="77777777" w:rsidR="00B21D74" w:rsidRPr="00F40480" w:rsidRDefault="00B21D74" w:rsidP="00477A27">
            <w:pPr>
              <w:tabs>
                <w:tab w:val="left" w:pos="1134"/>
              </w:tabs>
              <w:spacing w:line="360" w:lineRule="auto"/>
              <w:jc w:val="both"/>
            </w:pPr>
            <w:r w:rsidRPr="00F40480">
              <w:tab/>
              <w:t>&lt;script src="/js/courses.js"&gt;&lt;/script&gt;</w:t>
            </w:r>
          </w:p>
          <w:p w14:paraId="63263AF8" w14:textId="77777777" w:rsidR="00B21D74" w:rsidRDefault="00B21D74" w:rsidP="00477A27">
            <w:pPr>
              <w:tabs>
                <w:tab w:val="left" w:pos="1134"/>
              </w:tabs>
              <w:spacing w:line="360" w:lineRule="auto"/>
              <w:jc w:val="both"/>
            </w:pPr>
            <w:r w:rsidRPr="00F40480">
              <w:t>@endpush</w:t>
            </w:r>
          </w:p>
        </w:tc>
      </w:tr>
    </w:tbl>
    <w:p w14:paraId="56350863" w14:textId="77777777" w:rsidR="00B21D74" w:rsidRPr="00B21D74" w:rsidRDefault="00B21D74" w:rsidP="00B21D74"/>
    <w:p w14:paraId="1A5C8C18" w14:textId="77777777" w:rsidR="00B21D74" w:rsidRPr="00823711" w:rsidRDefault="00B21D74" w:rsidP="00B21D74">
      <w:pPr>
        <w:pStyle w:val="Heading3"/>
        <w:tabs>
          <w:tab w:val="left" w:pos="1134"/>
        </w:tabs>
        <w:spacing w:before="0" w:after="0" w:line="360" w:lineRule="auto"/>
        <w:ind w:firstLine="270"/>
        <w:jc w:val="both"/>
        <w:rPr>
          <w:i w:val="0"/>
          <w:iCs/>
        </w:rPr>
      </w:pPr>
      <w:bookmarkStart w:id="32" w:name="_Toc218847472"/>
      <w:r w:rsidRPr="00823711">
        <w:rPr>
          <w:i w:val="0"/>
          <w:iCs/>
        </w:rPr>
        <w:t>1.2.4. Middleware</w:t>
      </w:r>
      <w:bookmarkEnd w:id="32"/>
    </w:p>
    <w:p w14:paraId="2422836A" w14:textId="64B9D581" w:rsidR="00B21D74" w:rsidRPr="00F40480" w:rsidRDefault="00B21D74" w:rsidP="00B21D74">
      <w:pPr>
        <w:tabs>
          <w:tab w:val="left" w:pos="270"/>
          <w:tab w:val="left" w:pos="360"/>
        </w:tabs>
        <w:spacing w:line="360" w:lineRule="auto"/>
        <w:jc w:val="both"/>
      </w:pPr>
      <w:r>
        <w:tab/>
      </w:r>
      <w:r w:rsidRPr="00F40480">
        <w:t>Middleware cung cấp một cơ chế tiện lợi để lọc các yêu cầu HTTP đi vào ứng dụng của bạn. Ví dụ, Laravel bao gồm một middleware để xác minh người dùng của ứng dụng đã được xác thực hay chưa. Nếu người dùng chưa được xác thực, middleware sẽ chuyển hướng người dùng đến màn hình đăng nhập. Tuy nhiên, nếu người dùng đã được xác thực, middleware sẽ cho phép yêu cầu tiếp tục đi sâu hơn vào ứng dụng.</w:t>
      </w:r>
    </w:p>
    <w:p w14:paraId="4A152A9F" w14:textId="77777777" w:rsidR="00B21D74" w:rsidRDefault="00B21D74" w:rsidP="00B21D74">
      <w:pPr>
        <w:tabs>
          <w:tab w:val="left" w:pos="1134"/>
        </w:tabs>
        <w:spacing w:line="360" w:lineRule="auto"/>
        <w:jc w:val="both"/>
      </w:pPr>
      <w:r w:rsidRPr="00F40480">
        <w:t>a) Cấu trúc Middleware</w:t>
      </w:r>
    </w:p>
    <w:tbl>
      <w:tblPr>
        <w:tblStyle w:val="TableGrid"/>
        <w:tblW w:w="0" w:type="auto"/>
        <w:tblLook w:val="04A0" w:firstRow="1" w:lastRow="0" w:firstColumn="1" w:lastColumn="0" w:noHBand="0" w:noVBand="1"/>
      </w:tblPr>
      <w:tblGrid>
        <w:gridCol w:w="9062"/>
      </w:tblGrid>
      <w:tr w:rsidR="00B21D74" w14:paraId="73B8E4F6" w14:textId="77777777" w:rsidTr="00477A27">
        <w:tc>
          <w:tcPr>
            <w:tcW w:w="9062" w:type="dxa"/>
          </w:tcPr>
          <w:p w14:paraId="29110329" w14:textId="77777777" w:rsidR="00B21D74" w:rsidRPr="00F40480" w:rsidRDefault="00B21D74" w:rsidP="00477A27">
            <w:pPr>
              <w:tabs>
                <w:tab w:val="left" w:pos="1134"/>
              </w:tabs>
              <w:spacing w:line="360" w:lineRule="auto"/>
              <w:jc w:val="both"/>
            </w:pPr>
            <w:r w:rsidRPr="00F40480">
              <w:t>&lt;?php</w:t>
            </w:r>
          </w:p>
          <w:p w14:paraId="0CB2F6DE" w14:textId="77777777" w:rsidR="00B21D74" w:rsidRPr="00F40480" w:rsidRDefault="00B21D74" w:rsidP="00477A27">
            <w:pPr>
              <w:tabs>
                <w:tab w:val="left" w:pos="1134"/>
              </w:tabs>
              <w:spacing w:line="360" w:lineRule="auto"/>
              <w:jc w:val="both"/>
            </w:pPr>
            <w:r w:rsidRPr="00F40480">
              <w:t>// app/Http/Middleware/JwtMiddleware.php</w:t>
            </w:r>
          </w:p>
          <w:p w14:paraId="48B55440" w14:textId="77777777" w:rsidR="00B21D74" w:rsidRPr="00F40480" w:rsidRDefault="00B21D74" w:rsidP="00477A27">
            <w:pPr>
              <w:tabs>
                <w:tab w:val="left" w:pos="1134"/>
              </w:tabs>
              <w:spacing w:line="360" w:lineRule="auto"/>
              <w:jc w:val="both"/>
            </w:pPr>
            <w:r w:rsidRPr="00F40480">
              <w:t>namespace App\Http\Middleware;</w:t>
            </w:r>
          </w:p>
          <w:p w14:paraId="6F6DFE87" w14:textId="77777777" w:rsidR="00B21D74" w:rsidRPr="00F40480" w:rsidRDefault="00B21D74" w:rsidP="00477A27">
            <w:pPr>
              <w:tabs>
                <w:tab w:val="left" w:pos="1134"/>
              </w:tabs>
              <w:spacing w:line="360" w:lineRule="auto"/>
              <w:jc w:val="both"/>
            </w:pPr>
            <w:r w:rsidRPr="00F40480">
              <w:t>use Closure;</w:t>
            </w:r>
          </w:p>
          <w:p w14:paraId="69CA74BB" w14:textId="77777777" w:rsidR="00B21D74" w:rsidRPr="00F40480" w:rsidRDefault="00B21D74" w:rsidP="00477A27">
            <w:pPr>
              <w:tabs>
                <w:tab w:val="left" w:pos="1134"/>
              </w:tabs>
              <w:spacing w:line="360" w:lineRule="auto"/>
              <w:jc w:val="both"/>
            </w:pPr>
            <w:r w:rsidRPr="00F40480">
              <w:t>use Illuminate\Http\Request;</w:t>
            </w:r>
          </w:p>
          <w:p w14:paraId="16ED1529" w14:textId="77777777" w:rsidR="00B21D74" w:rsidRPr="00F40480" w:rsidRDefault="00B21D74" w:rsidP="00477A27">
            <w:pPr>
              <w:tabs>
                <w:tab w:val="left" w:pos="1134"/>
              </w:tabs>
              <w:spacing w:line="360" w:lineRule="auto"/>
              <w:jc w:val="both"/>
            </w:pPr>
            <w:r w:rsidRPr="00F40480">
              <w:t>use Tymon\JWTAuth\Facades\JWTAuth;</w:t>
            </w:r>
          </w:p>
          <w:p w14:paraId="2051769A" w14:textId="77777777" w:rsidR="00B21D74" w:rsidRPr="00F40480" w:rsidRDefault="00B21D74" w:rsidP="00477A27">
            <w:pPr>
              <w:tabs>
                <w:tab w:val="left" w:pos="1134"/>
              </w:tabs>
              <w:spacing w:line="360" w:lineRule="auto"/>
              <w:jc w:val="both"/>
            </w:pPr>
            <w:r w:rsidRPr="00F40480">
              <w:t>use Tymon\JWTAuth\Exceptions\TokenExpiredException;</w:t>
            </w:r>
          </w:p>
          <w:p w14:paraId="703FA7F7" w14:textId="77777777" w:rsidR="00B21D74" w:rsidRPr="00F40480" w:rsidRDefault="00B21D74" w:rsidP="00477A27">
            <w:pPr>
              <w:tabs>
                <w:tab w:val="left" w:pos="1134"/>
              </w:tabs>
              <w:spacing w:line="360" w:lineRule="auto"/>
              <w:jc w:val="both"/>
            </w:pPr>
            <w:r w:rsidRPr="00F40480">
              <w:t>use Tymon\JWTAuth\Exceptions\TokenInvalidException;</w:t>
            </w:r>
          </w:p>
          <w:p w14:paraId="551BAD82" w14:textId="77777777" w:rsidR="00B21D74" w:rsidRPr="00F40480" w:rsidRDefault="00B21D74" w:rsidP="00477A27">
            <w:pPr>
              <w:tabs>
                <w:tab w:val="left" w:pos="1134"/>
              </w:tabs>
              <w:spacing w:line="360" w:lineRule="auto"/>
              <w:jc w:val="both"/>
            </w:pPr>
            <w:r w:rsidRPr="00F40480">
              <w:t>use Tymon\JWTAuth\Exceptions\JWTException;</w:t>
            </w:r>
          </w:p>
          <w:p w14:paraId="21DC3AF5" w14:textId="77777777" w:rsidR="00B21D74" w:rsidRPr="00F40480" w:rsidRDefault="00B21D74" w:rsidP="00477A27">
            <w:pPr>
              <w:tabs>
                <w:tab w:val="left" w:pos="1134"/>
              </w:tabs>
              <w:spacing w:line="360" w:lineRule="auto"/>
              <w:jc w:val="both"/>
            </w:pPr>
            <w:r w:rsidRPr="00F40480">
              <w:t>class JwtMiddleware</w:t>
            </w:r>
          </w:p>
          <w:p w14:paraId="18CE7D9B" w14:textId="77777777" w:rsidR="00B21D74" w:rsidRPr="00F40480" w:rsidRDefault="00B21D74" w:rsidP="00477A27">
            <w:pPr>
              <w:tabs>
                <w:tab w:val="left" w:pos="1134"/>
              </w:tabs>
              <w:spacing w:line="360" w:lineRule="auto"/>
              <w:jc w:val="both"/>
            </w:pPr>
            <w:r w:rsidRPr="00F40480">
              <w:t>{</w:t>
            </w:r>
          </w:p>
          <w:p w14:paraId="44B56A6A" w14:textId="77777777" w:rsidR="00B21D74" w:rsidRPr="00F40480" w:rsidRDefault="00B21D74" w:rsidP="00477A27">
            <w:pPr>
              <w:tabs>
                <w:tab w:val="left" w:pos="1134"/>
              </w:tabs>
              <w:spacing w:line="360" w:lineRule="auto"/>
              <w:jc w:val="both"/>
            </w:pPr>
            <w:r w:rsidRPr="00F40480">
              <w:lastRenderedPageBreak/>
              <w:tab/>
              <w:t>/**</w:t>
            </w:r>
          </w:p>
          <w:p w14:paraId="7EC04CCE" w14:textId="77777777" w:rsidR="00B21D74" w:rsidRPr="00F40480" w:rsidRDefault="00B21D74" w:rsidP="00477A27">
            <w:pPr>
              <w:tabs>
                <w:tab w:val="left" w:pos="1134"/>
              </w:tabs>
              <w:spacing w:line="360" w:lineRule="auto"/>
              <w:jc w:val="both"/>
            </w:pPr>
            <w:r w:rsidRPr="00F40480">
              <w:t xml:space="preserve"> </w:t>
            </w:r>
            <w:r w:rsidRPr="00F40480">
              <w:tab/>
              <w:t>* Xử lý incoming request</w:t>
            </w:r>
          </w:p>
          <w:p w14:paraId="324F750C" w14:textId="77777777" w:rsidR="00B21D74" w:rsidRPr="00F40480" w:rsidRDefault="00B21D74" w:rsidP="00477A27">
            <w:pPr>
              <w:tabs>
                <w:tab w:val="left" w:pos="1134"/>
              </w:tabs>
              <w:spacing w:line="360" w:lineRule="auto"/>
              <w:jc w:val="both"/>
            </w:pPr>
            <w:r w:rsidRPr="00F40480">
              <w:t xml:space="preserve"> </w:t>
            </w:r>
            <w:r w:rsidRPr="00F40480">
              <w:tab/>
              <w:t>*/</w:t>
            </w:r>
          </w:p>
          <w:p w14:paraId="2D4A0ABA" w14:textId="77777777" w:rsidR="00B21D74" w:rsidRPr="00F40480" w:rsidRDefault="00B21D74" w:rsidP="00477A27">
            <w:pPr>
              <w:tabs>
                <w:tab w:val="left" w:pos="1134"/>
              </w:tabs>
              <w:spacing w:line="360" w:lineRule="auto"/>
              <w:jc w:val="both"/>
            </w:pPr>
            <w:r w:rsidRPr="00F40480">
              <w:tab/>
              <w:t>public function handle(Request $request, Closure $next)</w:t>
            </w:r>
          </w:p>
          <w:p w14:paraId="0C8A5259" w14:textId="77777777" w:rsidR="00B21D74" w:rsidRPr="00F40480" w:rsidRDefault="00B21D74" w:rsidP="00477A27">
            <w:pPr>
              <w:tabs>
                <w:tab w:val="left" w:pos="1134"/>
              </w:tabs>
              <w:spacing w:line="360" w:lineRule="auto"/>
              <w:jc w:val="both"/>
            </w:pPr>
            <w:r w:rsidRPr="00F40480">
              <w:tab/>
              <w:t>{</w:t>
            </w:r>
          </w:p>
          <w:p w14:paraId="3185CC77" w14:textId="77777777" w:rsidR="00B21D74" w:rsidRPr="00F40480" w:rsidRDefault="00B21D74" w:rsidP="00477A27">
            <w:pPr>
              <w:tabs>
                <w:tab w:val="left" w:pos="1134"/>
              </w:tabs>
              <w:spacing w:line="360" w:lineRule="auto"/>
              <w:jc w:val="both"/>
            </w:pPr>
            <w:r w:rsidRPr="00F40480">
              <w:t xml:space="preserve">    </w:t>
            </w:r>
            <w:r w:rsidRPr="00F40480">
              <w:tab/>
              <w:t>try {</w:t>
            </w:r>
          </w:p>
          <w:p w14:paraId="7501CA8B" w14:textId="77777777" w:rsidR="00B21D74" w:rsidRPr="00F40480" w:rsidRDefault="00B21D74" w:rsidP="00477A27">
            <w:pPr>
              <w:tabs>
                <w:tab w:val="left" w:pos="1134"/>
              </w:tabs>
              <w:spacing w:line="360" w:lineRule="auto"/>
              <w:jc w:val="both"/>
            </w:pPr>
            <w:r w:rsidRPr="00F40480">
              <w:t xml:space="preserve">        </w:t>
            </w:r>
            <w:r w:rsidRPr="00F40480">
              <w:tab/>
              <w:t>// Xác thực JWT token từ header Authorization</w:t>
            </w:r>
          </w:p>
          <w:p w14:paraId="60C4241D" w14:textId="77777777" w:rsidR="00B21D74" w:rsidRPr="00F40480" w:rsidRDefault="00B21D74" w:rsidP="00477A27">
            <w:pPr>
              <w:tabs>
                <w:tab w:val="left" w:pos="1134"/>
              </w:tabs>
              <w:spacing w:line="360" w:lineRule="auto"/>
              <w:jc w:val="both"/>
            </w:pPr>
            <w:r w:rsidRPr="00F40480">
              <w:t xml:space="preserve">        </w:t>
            </w:r>
            <w:r w:rsidRPr="00F40480">
              <w:tab/>
              <w:t>$user = JWTAuth::parseToken()-&gt;authenticate();</w:t>
            </w:r>
          </w:p>
          <w:p w14:paraId="5FAA62D8" w14:textId="77777777" w:rsidR="00B21D74" w:rsidRPr="00F40480" w:rsidRDefault="00B21D74" w:rsidP="00477A27">
            <w:pPr>
              <w:tabs>
                <w:tab w:val="left" w:pos="1134"/>
              </w:tabs>
              <w:spacing w:line="360" w:lineRule="auto"/>
              <w:jc w:val="both"/>
            </w:pPr>
            <w:r w:rsidRPr="00F40480">
              <w:t xml:space="preserve">        </w:t>
            </w:r>
            <w:r w:rsidRPr="00F40480">
              <w:tab/>
              <w:t>if (!$user) {</w:t>
            </w:r>
          </w:p>
          <w:p w14:paraId="269EF168" w14:textId="77777777" w:rsidR="00B21D74" w:rsidRPr="00F40480" w:rsidRDefault="00B21D74" w:rsidP="00477A27">
            <w:pPr>
              <w:tabs>
                <w:tab w:val="left" w:pos="1134"/>
              </w:tabs>
              <w:spacing w:line="360" w:lineRule="auto"/>
              <w:jc w:val="both"/>
            </w:pPr>
            <w:r w:rsidRPr="00F40480">
              <w:t xml:space="preserve">            </w:t>
            </w:r>
            <w:r w:rsidRPr="00F40480">
              <w:tab/>
              <w:t>return response()-&gt;json([</w:t>
            </w:r>
          </w:p>
          <w:p w14:paraId="3A9FDCB4" w14:textId="77777777" w:rsidR="00B21D74" w:rsidRPr="00F40480" w:rsidRDefault="00B21D74" w:rsidP="00477A27">
            <w:pPr>
              <w:tabs>
                <w:tab w:val="left" w:pos="1134"/>
              </w:tabs>
              <w:spacing w:line="360" w:lineRule="auto"/>
              <w:jc w:val="both"/>
            </w:pPr>
            <w:r w:rsidRPr="00F40480">
              <w:t xml:space="preserve">                    'success' =&gt; false,</w:t>
            </w:r>
          </w:p>
          <w:p w14:paraId="21E2A887" w14:textId="77777777" w:rsidR="00B21D74" w:rsidRPr="00F40480" w:rsidRDefault="00B21D74" w:rsidP="00477A27">
            <w:pPr>
              <w:tabs>
                <w:tab w:val="left" w:pos="1134"/>
              </w:tabs>
              <w:spacing w:line="360" w:lineRule="auto"/>
              <w:jc w:val="both"/>
            </w:pPr>
            <w:r w:rsidRPr="00F40480">
              <w:t xml:space="preserve">                    'message' =&gt; 'User not found',</w:t>
            </w:r>
          </w:p>
          <w:p w14:paraId="0F68134B" w14:textId="77777777" w:rsidR="00B21D74" w:rsidRPr="00F40480" w:rsidRDefault="00B21D74" w:rsidP="00477A27">
            <w:pPr>
              <w:tabs>
                <w:tab w:val="left" w:pos="1134"/>
              </w:tabs>
              <w:spacing w:line="360" w:lineRule="auto"/>
              <w:jc w:val="both"/>
            </w:pPr>
            <w:r w:rsidRPr="00F40480">
              <w:t xml:space="preserve">            </w:t>
            </w:r>
            <w:r w:rsidRPr="00F40480">
              <w:tab/>
              <w:t>], 401);</w:t>
            </w:r>
          </w:p>
          <w:p w14:paraId="26B8EC54" w14:textId="77777777" w:rsidR="00B21D74" w:rsidRPr="00F40480" w:rsidRDefault="00B21D74" w:rsidP="00477A27">
            <w:pPr>
              <w:tabs>
                <w:tab w:val="left" w:pos="1134"/>
              </w:tabs>
              <w:spacing w:line="360" w:lineRule="auto"/>
              <w:jc w:val="both"/>
            </w:pPr>
            <w:r w:rsidRPr="00F40480">
              <w:t xml:space="preserve">        </w:t>
            </w:r>
            <w:r w:rsidRPr="00F40480">
              <w:tab/>
              <w:t>}</w:t>
            </w:r>
          </w:p>
          <w:p w14:paraId="1F4F2251" w14:textId="77777777" w:rsidR="00B21D74" w:rsidRPr="00F40480" w:rsidRDefault="00B21D74" w:rsidP="00477A27">
            <w:pPr>
              <w:tabs>
                <w:tab w:val="left" w:pos="1134"/>
              </w:tabs>
              <w:spacing w:line="360" w:lineRule="auto"/>
              <w:jc w:val="both"/>
            </w:pPr>
            <w:r w:rsidRPr="00F40480">
              <w:t xml:space="preserve">        </w:t>
            </w:r>
            <w:r w:rsidRPr="00F40480">
              <w:tab/>
              <w:t>// Gắn user vào request để Controller có thể sử dụng</w:t>
            </w:r>
          </w:p>
          <w:p w14:paraId="39E44210" w14:textId="77777777" w:rsidR="00B21D74" w:rsidRPr="00F40480" w:rsidRDefault="00B21D74" w:rsidP="00477A27">
            <w:pPr>
              <w:tabs>
                <w:tab w:val="left" w:pos="1134"/>
              </w:tabs>
              <w:spacing w:line="360" w:lineRule="auto"/>
              <w:jc w:val="both"/>
            </w:pPr>
            <w:r w:rsidRPr="00F40480">
              <w:t xml:space="preserve">            $request-&gt;setUserResolver(function () use ($user) {</w:t>
            </w:r>
          </w:p>
          <w:p w14:paraId="04C721FA" w14:textId="77777777" w:rsidR="00B21D74" w:rsidRPr="00F40480" w:rsidRDefault="00B21D74" w:rsidP="00477A27">
            <w:pPr>
              <w:tabs>
                <w:tab w:val="left" w:pos="1134"/>
              </w:tabs>
              <w:spacing w:line="360" w:lineRule="auto"/>
              <w:jc w:val="both"/>
            </w:pPr>
            <w:r w:rsidRPr="00F40480">
              <w:t xml:space="preserve">            </w:t>
            </w:r>
            <w:r w:rsidRPr="00F40480">
              <w:tab/>
              <w:t>return $user;</w:t>
            </w:r>
          </w:p>
          <w:p w14:paraId="666F3634" w14:textId="77777777" w:rsidR="00B21D74" w:rsidRPr="00F40480" w:rsidRDefault="00B21D74" w:rsidP="00477A27">
            <w:pPr>
              <w:tabs>
                <w:tab w:val="left" w:pos="1134"/>
              </w:tabs>
              <w:spacing w:line="360" w:lineRule="auto"/>
              <w:jc w:val="both"/>
            </w:pPr>
            <w:r w:rsidRPr="00F40480">
              <w:t xml:space="preserve">        </w:t>
            </w:r>
            <w:r w:rsidRPr="00F40480">
              <w:tab/>
              <w:t>});</w:t>
            </w:r>
          </w:p>
          <w:p w14:paraId="537F668B" w14:textId="77777777" w:rsidR="00B21D74" w:rsidRPr="00F40480" w:rsidRDefault="00B21D74" w:rsidP="00477A27">
            <w:pPr>
              <w:tabs>
                <w:tab w:val="left" w:pos="1134"/>
              </w:tabs>
              <w:spacing w:line="360" w:lineRule="auto"/>
              <w:jc w:val="both"/>
            </w:pPr>
            <w:r w:rsidRPr="00F40480">
              <w:t xml:space="preserve">    </w:t>
            </w:r>
            <w:r w:rsidRPr="00F40480">
              <w:tab/>
              <w:t>} catch (TokenExpiredException $e) {</w:t>
            </w:r>
          </w:p>
          <w:p w14:paraId="598DD3C9" w14:textId="77777777" w:rsidR="00B21D74" w:rsidRPr="00F40480" w:rsidRDefault="00B21D74" w:rsidP="00477A27">
            <w:pPr>
              <w:tabs>
                <w:tab w:val="left" w:pos="1134"/>
              </w:tabs>
              <w:spacing w:line="360" w:lineRule="auto"/>
              <w:jc w:val="both"/>
            </w:pPr>
            <w:r w:rsidRPr="00F40480">
              <w:t xml:space="preserve">        </w:t>
            </w:r>
            <w:r w:rsidRPr="00F40480">
              <w:tab/>
              <w:t>return response()-&gt;json([</w:t>
            </w:r>
          </w:p>
          <w:p w14:paraId="3102B870" w14:textId="77777777" w:rsidR="00B21D74" w:rsidRPr="00F40480" w:rsidRDefault="00B21D74" w:rsidP="00477A27">
            <w:pPr>
              <w:tabs>
                <w:tab w:val="left" w:pos="1134"/>
              </w:tabs>
              <w:spacing w:line="360" w:lineRule="auto"/>
              <w:jc w:val="both"/>
            </w:pPr>
            <w:r w:rsidRPr="00F40480">
              <w:t xml:space="preserve">            </w:t>
            </w:r>
            <w:r w:rsidRPr="00F40480">
              <w:tab/>
              <w:t>'success' =&gt; false,</w:t>
            </w:r>
          </w:p>
          <w:p w14:paraId="506A622D" w14:textId="77777777" w:rsidR="00B21D74" w:rsidRPr="00F40480" w:rsidRDefault="00B21D74" w:rsidP="00477A27">
            <w:pPr>
              <w:tabs>
                <w:tab w:val="left" w:pos="1134"/>
              </w:tabs>
              <w:spacing w:line="360" w:lineRule="auto"/>
              <w:jc w:val="both"/>
            </w:pPr>
            <w:r w:rsidRPr="00F40480">
              <w:t xml:space="preserve">            </w:t>
            </w:r>
            <w:r w:rsidRPr="00F40480">
              <w:tab/>
              <w:t>'message' =&gt; 'Token has expired',</w:t>
            </w:r>
          </w:p>
          <w:p w14:paraId="1C4528C0" w14:textId="77777777" w:rsidR="00B21D74" w:rsidRPr="00F40480" w:rsidRDefault="00B21D74" w:rsidP="00477A27">
            <w:pPr>
              <w:tabs>
                <w:tab w:val="left" w:pos="1134"/>
              </w:tabs>
              <w:spacing w:line="360" w:lineRule="auto"/>
              <w:jc w:val="both"/>
            </w:pPr>
            <w:r w:rsidRPr="00F40480">
              <w:t xml:space="preserve">        </w:t>
            </w:r>
            <w:r w:rsidRPr="00F40480">
              <w:tab/>
              <w:t>], 401);</w:t>
            </w:r>
          </w:p>
          <w:p w14:paraId="2438FD68" w14:textId="77777777" w:rsidR="00B21D74" w:rsidRPr="00F40480" w:rsidRDefault="00B21D74" w:rsidP="00477A27">
            <w:pPr>
              <w:tabs>
                <w:tab w:val="left" w:pos="1134"/>
              </w:tabs>
              <w:spacing w:line="360" w:lineRule="auto"/>
              <w:jc w:val="both"/>
            </w:pPr>
            <w:r w:rsidRPr="00F40480">
              <w:t xml:space="preserve">    </w:t>
            </w:r>
            <w:r w:rsidRPr="00F40480">
              <w:tab/>
              <w:t>} catch (TokenInvalidException $e) {</w:t>
            </w:r>
          </w:p>
          <w:p w14:paraId="395E4657" w14:textId="77777777" w:rsidR="00B21D74" w:rsidRPr="00F40480" w:rsidRDefault="00B21D74" w:rsidP="00477A27">
            <w:pPr>
              <w:tabs>
                <w:tab w:val="left" w:pos="1134"/>
              </w:tabs>
              <w:spacing w:line="360" w:lineRule="auto"/>
              <w:jc w:val="both"/>
            </w:pPr>
            <w:r w:rsidRPr="00F40480">
              <w:t xml:space="preserve">        </w:t>
            </w:r>
            <w:r w:rsidRPr="00F40480">
              <w:tab/>
              <w:t>return response()-&gt;json([</w:t>
            </w:r>
          </w:p>
          <w:p w14:paraId="70BD3CFD" w14:textId="77777777" w:rsidR="00B21D74" w:rsidRPr="00F40480" w:rsidRDefault="00B21D74" w:rsidP="00477A27">
            <w:pPr>
              <w:tabs>
                <w:tab w:val="left" w:pos="1134"/>
              </w:tabs>
              <w:spacing w:line="360" w:lineRule="auto"/>
              <w:jc w:val="both"/>
            </w:pPr>
            <w:r w:rsidRPr="00F40480">
              <w:t xml:space="preserve">            </w:t>
            </w:r>
            <w:r w:rsidRPr="00F40480">
              <w:tab/>
              <w:t>'success' =&gt; false,</w:t>
            </w:r>
          </w:p>
          <w:p w14:paraId="26D99765" w14:textId="77777777" w:rsidR="00B21D74" w:rsidRPr="00F40480" w:rsidRDefault="00B21D74" w:rsidP="00477A27">
            <w:pPr>
              <w:tabs>
                <w:tab w:val="left" w:pos="1134"/>
              </w:tabs>
              <w:spacing w:line="360" w:lineRule="auto"/>
              <w:jc w:val="both"/>
            </w:pPr>
            <w:r w:rsidRPr="00F40480">
              <w:t xml:space="preserve">            </w:t>
            </w:r>
            <w:r w:rsidRPr="00F40480">
              <w:tab/>
              <w:t>'message' =&gt; 'Token is invalid',</w:t>
            </w:r>
          </w:p>
          <w:p w14:paraId="0491BD4F" w14:textId="77777777" w:rsidR="00B21D74" w:rsidRPr="00F40480" w:rsidRDefault="00B21D74" w:rsidP="00477A27">
            <w:pPr>
              <w:tabs>
                <w:tab w:val="left" w:pos="1134"/>
              </w:tabs>
              <w:spacing w:line="360" w:lineRule="auto"/>
              <w:jc w:val="both"/>
            </w:pPr>
            <w:r w:rsidRPr="00F40480">
              <w:t xml:space="preserve">        </w:t>
            </w:r>
            <w:r w:rsidRPr="00F40480">
              <w:tab/>
              <w:t>], 401);</w:t>
            </w:r>
          </w:p>
          <w:p w14:paraId="66183B57" w14:textId="77777777" w:rsidR="00B21D74" w:rsidRPr="00F40480" w:rsidRDefault="00B21D74" w:rsidP="00477A27">
            <w:pPr>
              <w:tabs>
                <w:tab w:val="left" w:pos="1134"/>
              </w:tabs>
              <w:spacing w:line="360" w:lineRule="auto"/>
              <w:jc w:val="both"/>
            </w:pPr>
            <w:r w:rsidRPr="00F40480">
              <w:t xml:space="preserve">    </w:t>
            </w:r>
            <w:r w:rsidRPr="00F40480">
              <w:tab/>
              <w:t>} catch (JWTException $e) {</w:t>
            </w:r>
          </w:p>
          <w:p w14:paraId="4AA968EC" w14:textId="77777777" w:rsidR="00B21D74" w:rsidRPr="00F40480" w:rsidRDefault="00B21D74" w:rsidP="00477A27">
            <w:pPr>
              <w:tabs>
                <w:tab w:val="left" w:pos="1134"/>
              </w:tabs>
              <w:spacing w:line="360" w:lineRule="auto"/>
              <w:jc w:val="both"/>
            </w:pPr>
            <w:r w:rsidRPr="00F40480">
              <w:t xml:space="preserve">        </w:t>
            </w:r>
            <w:r w:rsidRPr="00F40480">
              <w:tab/>
              <w:t>return response()-&gt;json([</w:t>
            </w:r>
          </w:p>
          <w:p w14:paraId="602B0A49" w14:textId="77777777" w:rsidR="00B21D74" w:rsidRPr="00F40480" w:rsidRDefault="00B21D74" w:rsidP="00477A27">
            <w:pPr>
              <w:tabs>
                <w:tab w:val="left" w:pos="1134"/>
              </w:tabs>
              <w:spacing w:line="360" w:lineRule="auto"/>
              <w:jc w:val="both"/>
            </w:pPr>
            <w:r w:rsidRPr="00F40480">
              <w:t xml:space="preserve">            </w:t>
            </w:r>
            <w:r w:rsidRPr="00F40480">
              <w:tab/>
              <w:t>'success' =&gt; false,</w:t>
            </w:r>
          </w:p>
          <w:p w14:paraId="6E368994" w14:textId="77777777" w:rsidR="00B21D74" w:rsidRPr="00F40480" w:rsidRDefault="00B21D74" w:rsidP="00477A27">
            <w:pPr>
              <w:tabs>
                <w:tab w:val="left" w:pos="1134"/>
              </w:tabs>
              <w:spacing w:line="360" w:lineRule="auto"/>
              <w:jc w:val="both"/>
            </w:pPr>
            <w:r w:rsidRPr="00F40480">
              <w:t xml:space="preserve">            </w:t>
            </w:r>
            <w:r w:rsidRPr="00F40480">
              <w:tab/>
              <w:t>'message' =&gt; 'Token not provided',</w:t>
            </w:r>
          </w:p>
          <w:p w14:paraId="3D48E4A8" w14:textId="77777777" w:rsidR="00B21D74" w:rsidRPr="00F40480" w:rsidRDefault="00B21D74" w:rsidP="00477A27">
            <w:pPr>
              <w:tabs>
                <w:tab w:val="left" w:pos="1134"/>
              </w:tabs>
              <w:spacing w:line="360" w:lineRule="auto"/>
              <w:jc w:val="both"/>
            </w:pPr>
            <w:r w:rsidRPr="00F40480">
              <w:lastRenderedPageBreak/>
              <w:t xml:space="preserve">        </w:t>
            </w:r>
            <w:r w:rsidRPr="00F40480">
              <w:tab/>
              <w:t>], 401);</w:t>
            </w:r>
          </w:p>
          <w:p w14:paraId="3078DE78" w14:textId="77777777" w:rsidR="00B21D74" w:rsidRPr="00F40480" w:rsidRDefault="00B21D74" w:rsidP="00477A27">
            <w:pPr>
              <w:tabs>
                <w:tab w:val="left" w:pos="1134"/>
              </w:tabs>
              <w:spacing w:line="360" w:lineRule="auto"/>
              <w:jc w:val="both"/>
            </w:pPr>
            <w:r w:rsidRPr="00F40480">
              <w:t xml:space="preserve">    </w:t>
            </w:r>
            <w:r w:rsidRPr="00F40480">
              <w:tab/>
              <w:t>}</w:t>
            </w:r>
          </w:p>
          <w:p w14:paraId="27FB687A" w14:textId="77777777" w:rsidR="00B21D74" w:rsidRPr="00F40480" w:rsidRDefault="00B21D74" w:rsidP="00477A27">
            <w:pPr>
              <w:tabs>
                <w:tab w:val="left" w:pos="1134"/>
              </w:tabs>
              <w:spacing w:line="360" w:lineRule="auto"/>
              <w:jc w:val="both"/>
            </w:pPr>
            <w:r w:rsidRPr="00F40480">
              <w:t xml:space="preserve">    </w:t>
            </w:r>
            <w:r w:rsidRPr="00F40480">
              <w:tab/>
              <w:t>// Cho phép request tiếp tục đến Controller</w:t>
            </w:r>
          </w:p>
          <w:p w14:paraId="72E3E3B6" w14:textId="77777777" w:rsidR="00B21D74" w:rsidRPr="00F40480" w:rsidRDefault="00B21D74" w:rsidP="00477A27">
            <w:pPr>
              <w:tabs>
                <w:tab w:val="left" w:pos="1134"/>
              </w:tabs>
              <w:spacing w:line="360" w:lineRule="auto"/>
              <w:jc w:val="both"/>
            </w:pPr>
            <w:r w:rsidRPr="00F40480">
              <w:t xml:space="preserve">    </w:t>
            </w:r>
            <w:r w:rsidRPr="00F40480">
              <w:tab/>
              <w:t>return $next($request);</w:t>
            </w:r>
          </w:p>
          <w:p w14:paraId="2BA3C3B1" w14:textId="77777777" w:rsidR="00B21D74" w:rsidRPr="00F40480" w:rsidRDefault="00B21D74" w:rsidP="00477A27">
            <w:pPr>
              <w:tabs>
                <w:tab w:val="left" w:pos="1134"/>
              </w:tabs>
              <w:spacing w:line="360" w:lineRule="auto"/>
              <w:jc w:val="both"/>
            </w:pPr>
            <w:r w:rsidRPr="00F40480">
              <w:tab/>
              <w:t>}</w:t>
            </w:r>
          </w:p>
          <w:p w14:paraId="44971978" w14:textId="77777777" w:rsidR="00B21D74" w:rsidRDefault="00B21D74" w:rsidP="00477A27">
            <w:pPr>
              <w:tabs>
                <w:tab w:val="left" w:pos="1134"/>
              </w:tabs>
              <w:spacing w:line="360" w:lineRule="auto"/>
              <w:jc w:val="both"/>
            </w:pPr>
            <w:r w:rsidRPr="00F40480">
              <w:t>}</w:t>
            </w:r>
          </w:p>
        </w:tc>
      </w:tr>
    </w:tbl>
    <w:p w14:paraId="17349F71" w14:textId="77777777" w:rsidR="00B21D74" w:rsidRPr="00F40480" w:rsidRDefault="00B21D74" w:rsidP="00B21D74">
      <w:pPr>
        <w:tabs>
          <w:tab w:val="left" w:pos="1134"/>
        </w:tabs>
        <w:spacing w:line="360" w:lineRule="auto"/>
        <w:jc w:val="both"/>
      </w:pPr>
    </w:p>
    <w:p w14:paraId="58D55F15" w14:textId="77777777" w:rsidR="00B21D74" w:rsidRDefault="00B21D74" w:rsidP="00B21D74">
      <w:pPr>
        <w:tabs>
          <w:tab w:val="left" w:pos="1134"/>
        </w:tabs>
        <w:spacing w:line="360" w:lineRule="auto"/>
        <w:jc w:val="both"/>
      </w:pPr>
      <w:r w:rsidRPr="00F40480">
        <w:t>b) Đăng ký Middleware</w:t>
      </w:r>
    </w:p>
    <w:tbl>
      <w:tblPr>
        <w:tblStyle w:val="TableGrid"/>
        <w:tblW w:w="0" w:type="auto"/>
        <w:tblLook w:val="04A0" w:firstRow="1" w:lastRow="0" w:firstColumn="1" w:lastColumn="0" w:noHBand="0" w:noVBand="1"/>
      </w:tblPr>
      <w:tblGrid>
        <w:gridCol w:w="9062"/>
      </w:tblGrid>
      <w:tr w:rsidR="00B21D74" w14:paraId="5CE50273" w14:textId="77777777" w:rsidTr="00477A27">
        <w:tc>
          <w:tcPr>
            <w:tcW w:w="9062" w:type="dxa"/>
          </w:tcPr>
          <w:p w14:paraId="0CAD88D7" w14:textId="77777777" w:rsidR="00B21D74" w:rsidRPr="00F40480" w:rsidRDefault="00B21D74" w:rsidP="00477A27">
            <w:pPr>
              <w:tabs>
                <w:tab w:val="left" w:pos="1134"/>
              </w:tabs>
              <w:spacing w:line="360" w:lineRule="auto"/>
              <w:jc w:val="both"/>
            </w:pPr>
            <w:r w:rsidRPr="00F40480">
              <w:t>&lt;?php</w:t>
            </w:r>
          </w:p>
          <w:p w14:paraId="78675C45" w14:textId="77777777" w:rsidR="00B21D74" w:rsidRPr="00F40480" w:rsidRDefault="00B21D74" w:rsidP="00477A27">
            <w:pPr>
              <w:tabs>
                <w:tab w:val="left" w:pos="1134"/>
              </w:tabs>
              <w:spacing w:line="360" w:lineRule="auto"/>
              <w:jc w:val="both"/>
            </w:pPr>
            <w:r w:rsidRPr="00F40480">
              <w:t>// app/Http/Kernel.php</w:t>
            </w:r>
          </w:p>
          <w:p w14:paraId="304BBDCD" w14:textId="77777777" w:rsidR="00B21D74" w:rsidRPr="00F40480" w:rsidRDefault="00B21D74" w:rsidP="00477A27">
            <w:pPr>
              <w:tabs>
                <w:tab w:val="left" w:pos="1134"/>
              </w:tabs>
              <w:spacing w:line="360" w:lineRule="auto"/>
              <w:jc w:val="both"/>
            </w:pPr>
            <w:r w:rsidRPr="00F40480">
              <w:t>protected $routeMiddleware = [</w:t>
            </w:r>
          </w:p>
          <w:p w14:paraId="64BD2954" w14:textId="77777777" w:rsidR="00B21D74" w:rsidRPr="00F40480" w:rsidRDefault="00B21D74" w:rsidP="00477A27">
            <w:pPr>
              <w:tabs>
                <w:tab w:val="left" w:pos="1134"/>
              </w:tabs>
              <w:spacing w:line="360" w:lineRule="auto"/>
              <w:jc w:val="both"/>
            </w:pPr>
            <w:r w:rsidRPr="00F40480">
              <w:tab/>
              <w:t>'jwt.auth' =&gt; \App\Http\Middleware\JwtMiddleware::class,</w:t>
            </w:r>
          </w:p>
          <w:p w14:paraId="47E75CC6" w14:textId="77777777" w:rsidR="00B21D74" w:rsidRPr="00F40480" w:rsidRDefault="00B21D74" w:rsidP="00477A27">
            <w:pPr>
              <w:tabs>
                <w:tab w:val="left" w:pos="1134"/>
              </w:tabs>
              <w:spacing w:line="360" w:lineRule="auto"/>
              <w:jc w:val="both"/>
            </w:pPr>
            <w:r w:rsidRPr="00F40480">
              <w:tab/>
              <w:t>'force.json' =&gt; \App\Http\Middleware\ForceJsonResponse::class,</w:t>
            </w:r>
          </w:p>
          <w:p w14:paraId="11DEE8EE" w14:textId="77777777" w:rsidR="00B21D74" w:rsidRPr="00F40480" w:rsidRDefault="00B21D74" w:rsidP="00477A27">
            <w:pPr>
              <w:tabs>
                <w:tab w:val="left" w:pos="1134"/>
              </w:tabs>
              <w:spacing w:line="360" w:lineRule="auto"/>
              <w:jc w:val="both"/>
            </w:pPr>
            <w:r w:rsidRPr="00F40480">
              <w:tab/>
              <w:t>'log.requests' =&gt; \App\Http\Middleware\LogRequests::class,</w:t>
            </w:r>
          </w:p>
          <w:p w14:paraId="2F9AB380" w14:textId="77777777" w:rsidR="00B21D74" w:rsidRDefault="00B21D74" w:rsidP="00477A27">
            <w:pPr>
              <w:tabs>
                <w:tab w:val="left" w:pos="1134"/>
              </w:tabs>
              <w:spacing w:line="360" w:lineRule="auto"/>
              <w:jc w:val="both"/>
            </w:pPr>
            <w:r w:rsidRPr="00F40480">
              <w:t>];</w:t>
            </w:r>
          </w:p>
        </w:tc>
      </w:tr>
    </w:tbl>
    <w:p w14:paraId="3EA6E817" w14:textId="77777777" w:rsidR="00B21D74" w:rsidRPr="00B21D74" w:rsidRDefault="00B21D74" w:rsidP="00B21D74"/>
    <w:p w14:paraId="6CEF6CAD" w14:textId="77777777" w:rsidR="00B21D74" w:rsidRDefault="00B21D74" w:rsidP="00B21D74">
      <w:pPr>
        <w:pStyle w:val="Heading3"/>
        <w:tabs>
          <w:tab w:val="left" w:pos="1134"/>
        </w:tabs>
        <w:spacing w:before="0" w:after="0" w:line="360" w:lineRule="auto"/>
        <w:ind w:firstLine="270"/>
        <w:jc w:val="both"/>
      </w:pPr>
      <w:bookmarkStart w:id="33" w:name="_Toc218847473"/>
      <w:r w:rsidRPr="00F40480">
        <w:t>1.2.5. Artisan CLI</w:t>
      </w:r>
      <w:bookmarkEnd w:id="33"/>
    </w:p>
    <w:p w14:paraId="2A1AB7DD" w14:textId="47BDB72B" w:rsidR="00B21D74" w:rsidRDefault="00B21D74" w:rsidP="00B21D74">
      <w:pPr>
        <w:tabs>
          <w:tab w:val="left" w:pos="360"/>
        </w:tabs>
        <w:spacing w:line="360" w:lineRule="auto"/>
        <w:jc w:val="both"/>
      </w:pPr>
      <w:r>
        <w:tab/>
      </w:r>
      <w:r w:rsidRPr="00F40480">
        <w:t>Artisan là giao diện dòng lệnh (Command Line Interface - CLI) được tích hợp sẵn trong Laravel. Nó cung cấp một số lượng lớn các lệnh hữu ích giúp bạn xây dựng ứng dụng của mình. Để xem danh sách tất cả các lệnh Artisan có sẵn, bạn có thể sử dụng lệnh list:</w:t>
      </w:r>
    </w:p>
    <w:tbl>
      <w:tblPr>
        <w:tblStyle w:val="TableGrid"/>
        <w:tblW w:w="0" w:type="auto"/>
        <w:tblLook w:val="04A0" w:firstRow="1" w:lastRow="0" w:firstColumn="1" w:lastColumn="0" w:noHBand="0" w:noVBand="1"/>
      </w:tblPr>
      <w:tblGrid>
        <w:gridCol w:w="9062"/>
      </w:tblGrid>
      <w:tr w:rsidR="00B21D74" w14:paraId="09067C93" w14:textId="77777777" w:rsidTr="00477A27">
        <w:tc>
          <w:tcPr>
            <w:tcW w:w="9062" w:type="dxa"/>
          </w:tcPr>
          <w:p w14:paraId="5E0C5D65" w14:textId="77777777" w:rsidR="00B21D74" w:rsidRPr="00F40480" w:rsidRDefault="00B21D74" w:rsidP="00477A27">
            <w:pPr>
              <w:tabs>
                <w:tab w:val="left" w:pos="1134"/>
              </w:tabs>
              <w:spacing w:line="360" w:lineRule="auto"/>
              <w:jc w:val="both"/>
            </w:pPr>
            <w:r w:rsidRPr="00F40480">
              <w:t>Bash</w:t>
            </w:r>
          </w:p>
          <w:p w14:paraId="1B67C9CE" w14:textId="77777777" w:rsidR="00B21D74" w:rsidRPr="00F40480" w:rsidRDefault="00B21D74" w:rsidP="00477A27">
            <w:pPr>
              <w:tabs>
                <w:tab w:val="left" w:pos="1134"/>
              </w:tabs>
              <w:spacing w:line="360" w:lineRule="auto"/>
              <w:jc w:val="both"/>
              <w:rPr>
                <w:color w:val="383A42"/>
              </w:rPr>
            </w:pPr>
            <w:r w:rsidRPr="00F40480">
              <w:rPr>
                <w:color w:val="4078F2"/>
              </w:rPr>
              <w:t>php</w:t>
            </w:r>
            <w:r w:rsidRPr="00F40480">
              <w:rPr>
                <w:color w:val="383A42"/>
              </w:rPr>
              <w:t xml:space="preserve"> artisan list</w:t>
            </w:r>
          </w:p>
          <w:p w14:paraId="77B59CB4" w14:textId="77777777" w:rsidR="00B21D74" w:rsidRPr="00F40480" w:rsidRDefault="00B21D74" w:rsidP="00477A27">
            <w:pPr>
              <w:tabs>
                <w:tab w:val="left" w:pos="1134"/>
              </w:tabs>
              <w:spacing w:line="360" w:lineRule="auto"/>
              <w:jc w:val="both"/>
            </w:pPr>
            <w:r w:rsidRPr="00F40480">
              <w:t>Một số lệnh Artisan phổ biến và hữu ích nhất:</w:t>
            </w:r>
          </w:p>
          <w:p w14:paraId="0D49A06D" w14:textId="77777777" w:rsidR="00B21D74" w:rsidRPr="00F40480" w:rsidRDefault="00B21D74" w:rsidP="00477A27">
            <w:pPr>
              <w:tabs>
                <w:tab w:val="left" w:pos="1134"/>
              </w:tabs>
              <w:spacing w:line="360" w:lineRule="auto"/>
              <w:jc w:val="both"/>
            </w:pPr>
            <w:r w:rsidRPr="00F40480">
              <w:t>php artisan make:controller: Tạo một controller mới.</w:t>
            </w:r>
          </w:p>
          <w:p w14:paraId="5C9C32F6" w14:textId="77777777" w:rsidR="00B21D74" w:rsidRPr="00F40480" w:rsidRDefault="00B21D74" w:rsidP="00477A27">
            <w:pPr>
              <w:tabs>
                <w:tab w:val="left" w:pos="1134"/>
              </w:tabs>
              <w:spacing w:line="360" w:lineRule="auto"/>
              <w:jc w:val="both"/>
            </w:pPr>
            <w:r w:rsidRPr="00F40480">
              <w:t>php artisan make:model: Tạo một Eloquent model mới.</w:t>
            </w:r>
          </w:p>
          <w:p w14:paraId="6F5BFE80" w14:textId="77777777" w:rsidR="00B21D74" w:rsidRPr="00F40480" w:rsidRDefault="00B21D74" w:rsidP="00477A27">
            <w:pPr>
              <w:tabs>
                <w:tab w:val="left" w:pos="1134"/>
              </w:tabs>
              <w:spacing w:line="360" w:lineRule="auto"/>
              <w:jc w:val="both"/>
            </w:pPr>
            <w:r w:rsidRPr="00F40480">
              <w:t>php artisan make:migration: Tạo một file migration mới cho cơ sở dữ liệu.</w:t>
            </w:r>
          </w:p>
          <w:p w14:paraId="373F6D5C" w14:textId="77777777" w:rsidR="00B21D74" w:rsidRPr="00F40480" w:rsidRDefault="00B21D74" w:rsidP="00477A27">
            <w:pPr>
              <w:tabs>
                <w:tab w:val="left" w:pos="1134"/>
              </w:tabs>
              <w:spacing w:line="360" w:lineRule="auto"/>
              <w:jc w:val="both"/>
            </w:pPr>
            <w:r w:rsidRPr="00F40480">
              <w:t>php artisan make:seeder: Tạo một file seeder để thêm dữ liệu mẫu vào cơ sở dữ liệu.</w:t>
            </w:r>
          </w:p>
          <w:p w14:paraId="17533BD0" w14:textId="77777777" w:rsidR="00B21D74" w:rsidRPr="00F40480" w:rsidRDefault="00B21D74" w:rsidP="00477A27">
            <w:pPr>
              <w:tabs>
                <w:tab w:val="left" w:pos="1134"/>
              </w:tabs>
              <w:spacing w:line="360" w:lineRule="auto"/>
              <w:jc w:val="both"/>
            </w:pPr>
            <w:r w:rsidRPr="00F40480">
              <w:t>php artisan make:middleware: Tạo một middleware mới.</w:t>
            </w:r>
          </w:p>
          <w:p w14:paraId="6F2A68C9" w14:textId="77777777" w:rsidR="00B21D74" w:rsidRPr="00F40480" w:rsidRDefault="00B21D74" w:rsidP="00477A27">
            <w:pPr>
              <w:tabs>
                <w:tab w:val="left" w:pos="1134"/>
              </w:tabs>
              <w:spacing w:line="360" w:lineRule="auto"/>
              <w:jc w:val="both"/>
            </w:pPr>
            <w:r w:rsidRPr="00F40480">
              <w:t>php artisan make:request: Tạo một form request mới để validate dữ liệu.</w:t>
            </w:r>
          </w:p>
          <w:p w14:paraId="4902D923" w14:textId="77777777" w:rsidR="00B21D74" w:rsidRPr="00F40480" w:rsidRDefault="00B21D74" w:rsidP="00477A27">
            <w:pPr>
              <w:tabs>
                <w:tab w:val="left" w:pos="1134"/>
              </w:tabs>
              <w:spacing w:line="360" w:lineRule="auto"/>
              <w:jc w:val="both"/>
            </w:pPr>
            <w:r w:rsidRPr="00F40480">
              <w:t>php artisan make:factory: Tạo một model factory để tạo dữ liệu giả.</w:t>
            </w:r>
          </w:p>
          <w:p w14:paraId="0D50DFC5" w14:textId="77777777" w:rsidR="00B21D74" w:rsidRPr="00F40480" w:rsidRDefault="00B21D74" w:rsidP="00477A27">
            <w:pPr>
              <w:tabs>
                <w:tab w:val="left" w:pos="1134"/>
              </w:tabs>
              <w:spacing w:line="360" w:lineRule="auto"/>
              <w:jc w:val="both"/>
            </w:pPr>
            <w:r w:rsidRPr="00F40480">
              <w:t>php artisan migrate: Chạy các migration để cập nhật cấu trúc cơ sở dữ liệu.</w:t>
            </w:r>
          </w:p>
          <w:p w14:paraId="72A54A0D" w14:textId="77777777" w:rsidR="00B21D74" w:rsidRPr="00F40480" w:rsidRDefault="00B21D74" w:rsidP="00477A27">
            <w:pPr>
              <w:tabs>
                <w:tab w:val="left" w:pos="1134"/>
              </w:tabs>
              <w:spacing w:line="360" w:lineRule="auto"/>
              <w:jc w:val="both"/>
            </w:pPr>
            <w:r w:rsidRPr="00F40480">
              <w:lastRenderedPageBreak/>
              <w:t>php artisan db:seed: Chạy các seeder để thêm dữ liệu vào cơ sở dữ liệu.</w:t>
            </w:r>
          </w:p>
          <w:p w14:paraId="4A16CB7C" w14:textId="77777777" w:rsidR="00B21D74" w:rsidRPr="00F40480" w:rsidRDefault="00B21D74" w:rsidP="00477A27">
            <w:pPr>
              <w:tabs>
                <w:tab w:val="left" w:pos="1134"/>
              </w:tabs>
              <w:spacing w:line="360" w:lineRule="auto"/>
              <w:jc w:val="both"/>
            </w:pPr>
            <w:r w:rsidRPr="00F40480">
              <w:t>php artisan route:list: Liệt kê tất cả các route đã đăng ký.</w:t>
            </w:r>
          </w:p>
          <w:p w14:paraId="67892A23" w14:textId="77777777" w:rsidR="00B21D74" w:rsidRPr="00F40480" w:rsidRDefault="00B21D74" w:rsidP="00477A27">
            <w:pPr>
              <w:tabs>
                <w:tab w:val="left" w:pos="1134"/>
              </w:tabs>
              <w:spacing w:line="360" w:lineRule="auto"/>
              <w:jc w:val="both"/>
            </w:pPr>
            <w:r w:rsidRPr="00F40480">
              <w:t>php artisan serve: Khởi động một server phát triển cục bộ.</w:t>
            </w:r>
          </w:p>
          <w:p w14:paraId="1422759B" w14:textId="77777777" w:rsidR="00B21D74" w:rsidRDefault="00B21D74" w:rsidP="00477A27">
            <w:pPr>
              <w:tabs>
                <w:tab w:val="left" w:pos="1134"/>
              </w:tabs>
              <w:spacing w:line="360" w:lineRule="auto"/>
              <w:jc w:val="both"/>
            </w:pPr>
            <w:r w:rsidRPr="00F40480">
              <w:t>php artisan tinker: Mở một REPL (Read-Eval-Print Loop) để tương tác với ứng dụng của bạn.</w:t>
            </w:r>
          </w:p>
        </w:tc>
      </w:tr>
    </w:tbl>
    <w:p w14:paraId="7C090823" w14:textId="77777777" w:rsidR="00B21D74" w:rsidRPr="00B21D74" w:rsidRDefault="00B21D74" w:rsidP="00B21D74"/>
    <w:p w14:paraId="7AF05717" w14:textId="77777777" w:rsidR="00B21D74" w:rsidRPr="00823711" w:rsidRDefault="00B21D74" w:rsidP="00B21D74">
      <w:pPr>
        <w:pStyle w:val="Heading3"/>
        <w:tabs>
          <w:tab w:val="left" w:pos="1134"/>
        </w:tabs>
        <w:spacing w:before="0" w:after="0" w:line="360" w:lineRule="auto"/>
        <w:ind w:firstLine="270"/>
        <w:jc w:val="both"/>
        <w:rPr>
          <w:i w:val="0"/>
          <w:iCs/>
        </w:rPr>
      </w:pPr>
      <w:bookmarkStart w:id="34" w:name="_Toc218847474"/>
      <w:r w:rsidRPr="00823711">
        <w:rPr>
          <w:i w:val="0"/>
          <w:iCs/>
        </w:rPr>
        <w:t>1.2.6. Migration &amp; Seeding</w:t>
      </w:r>
      <w:bookmarkEnd w:id="34"/>
    </w:p>
    <w:p w14:paraId="5564CA7D" w14:textId="2B5CB7B9" w:rsidR="00B21D74" w:rsidRPr="00F40480" w:rsidRDefault="00B21D74" w:rsidP="00B21D74">
      <w:pPr>
        <w:tabs>
          <w:tab w:val="left" w:pos="360"/>
        </w:tabs>
        <w:spacing w:line="360" w:lineRule="auto"/>
        <w:jc w:val="both"/>
      </w:pPr>
      <w:r>
        <w:tab/>
      </w:r>
      <w:r w:rsidRPr="00F40480">
        <w:t>Migrations giống như việc kiểm soát phiên bản cho cơ sở dữ liệu của bạn, cho phép nhóm của bạn dễ dàng sửa đổi và chia sẻ lược đồ cơ sở dữ liệu của ứng dụng. Migrations thường được kết hợp với trình tạo lược đồ của Laravel để dễ dàng xây dựng lược đồ cơ sở dữ liệu của bạn. Nếu bạn đã từng phải yêu cầu một đồng nghiệp thêm một cột vào lược đồ cơ sở dữ liệu cục bộ của họ theo cách thủ công, bạn đã phải đối mặt với vấn đề mà migration cơ sở dữ liệu giải quyết.</w:t>
      </w:r>
    </w:p>
    <w:p w14:paraId="16B90D35" w14:textId="77777777" w:rsidR="00B21D74" w:rsidRPr="00F40480" w:rsidRDefault="00B21D74" w:rsidP="00B21D74">
      <w:pPr>
        <w:tabs>
          <w:tab w:val="left" w:pos="360"/>
        </w:tabs>
        <w:spacing w:line="360" w:lineRule="auto"/>
        <w:jc w:val="both"/>
      </w:pPr>
      <w:r w:rsidRPr="00F40480">
        <w:tab/>
        <w:t>Seeders cho phép bạn thêm dữ liệu mẫu vào cơ sở dữ liệu của mình. Điều này cực kỳ hữu ích trong quá trình phát triển để bạn có dữ liệu để làm việc và kiểm thử ứng dụng của mình.</w:t>
      </w:r>
    </w:p>
    <w:p w14:paraId="543C5E07" w14:textId="77777777" w:rsidR="00B21D74" w:rsidRDefault="00B21D74" w:rsidP="00B21D74">
      <w:pPr>
        <w:tabs>
          <w:tab w:val="left" w:pos="1134"/>
        </w:tabs>
        <w:spacing w:line="360" w:lineRule="auto"/>
        <w:jc w:val="both"/>
      </w:pPr>
      <w:r w:rsidRPr="00F40480">
        <w:t>a) Tạo Migration</w:t>
      </w:r>
    </w:p>
    <w:tbl>
      <w:tblPr>
        <w:tblStyle w:val="TableGrid"/>
        <w:tblW w:w="0" w:type="auto"/>
        <w:tblLook w:val="04A0" w:firstRow="1" w:lastRow="0" w:firstColumn="1" w:lastColumn="0" w:noHBand="0" w:noVBand="1"/>
      </w:tblPr>
      <w:tblGrid>
        <w:gridCol w:w="9062"/>
      </w:tblGrid>
      <w:tr w:rsidR="00B21D74" w14:paraId="0A3A17C3" w14:textId="77777777" w:rsidTr="00477A27">
        <w:tc>
          <w:tcPr>
            <w:tcW w:w="9062" w:type="dxa"/>
          </w:tcPr>
          <w:p w14:paraId="2AF02017" w14:textId="77777777" w:rsidR="00B21D74" w:rsidRPr="00F40480" w:rsidRDefault="00B21D74" w:rsidP="00477A27">
            <w:pPr>
              <w:tabs>
                <w:tab w:val="left" w:pos="1134"/>
              </w:tabs>
              <w:spacing w:line="360" w:lineRule="auto"/>
              <w:jc w:val="both"/>
            </w:pPr>
            <w:r w:rsidRPr="00F40480">
              <w:t>Bash</w:t>
            </w:r>
          </w:p>
          <w:p w14:paraId="590BDB42" w14:textId="77777777" w:rsidR="00B21D74" w:rsidRPr="00F40480" w:rsidRDefault="00B21D74" w:rsidP="00477A27">
            <w:pPr>
              <w:tabs>
                <w:tab w:val="left" w:pos="1134"/>
              </w:tabs>
              <w:spacing w:line="360" w:lineRule="auto"/>
              <w:jc w:val="both"/>
              <w:rPr>
                <w:color w:val="383A42"/>
              </w:rPr>
            </w:pPr>
            <w:r w:rsidRPr="00F40480">
              <w:rPr>
                <w:color w:val="4078F2"/>
              </w:rPr>
              <w:t>php</w:t>
            </w:r>
            <w:r w:rsidRPr="00F40480">
              <w:rPr>
                <w:color w:val="383A42"/>
              </w:rPr>
              <w:t xml:space="preserve"> artisan make:migration create_courses_table</w:t>
            </w:r>
          </w:p>
          <w:p w14:paraId="36E76910" w14:textId="77777777" w:rsidR="00B21D74" w:rsidRPr="00F40480" w:rsidRDefault="00B21D74" w:rsidP="00477A27">
            <w:pPr>
              <w:tabs>
                <w:tab w:val="left" w:pos="1134"/>
              </w:tabs>
              <w:spacing w:line="360" w:lineRule="auto"/>
              <w:jc w:val="both"/>
            </w:pPr>
            <w:r w:rsidRPr="00F40480">
              <w:t>&lt;?php</w:t>
            </w:r>
          </w:p>
          <w:p w14:paraId="66B66ED7" w14:textId="77777777" w:rsidR="00B21D74" w:rsidRPr="00F40480" w:rsidRDefault="00B21D74" w:rsidP="00477A27">
            <w:pPr>
              <w:tabs>
                <w:tab w:val="left" w:pos="1134"/>
              </w:tabs>
              <w:spacing w:line="360" w:lineRule="auto"/>
              <w:jc w:val="both"/>
            </w:pPr>
            <w:r w:rsidRPr="00F40480">
              <w:t>// database/migrations/YYYY_MM_DD_HHMMSS_create_courses_table.php</w:t>
            </w:r>
          </w:p>
          <w:p w14:paraId="7FC71ABF" w14:textId="77777777" w:rsidR="00B21D74" w:rsidRPr="00F40480" w:rsidRDefault="00B21D74" w:rsidP="00477A27">
            <w:pPr>
              <w:tabs>
                <w:tab w:val="left" w:pos="1134"/>
              </w:tabs>
              <w:spacing w:line="360" w:lineRule="auto"/>
              <w:jc w:val="both"/>
            </w:pPr>
            <w:r w:rsidRPr="00F40480">
              <w:t>use Illuminate\Database\Migrations\Migration;</w:t>
            </w:r>
          </w:p>
          <w:p w14:paraId="145A2021" w14:textId="77777777" w:rsidR="00B21D74" w:rsidRPr="00F40480" w:rsidRDefault="00B21D74" w:rsidP="00477A27">
            <w:pPr>
              <w:tabs>
                <w:tab w:val="left" w:pos="1134"/>
              </w:tabs>
              <w:spacing w:line="360" w:lineRule="auto"/>
              <w:jc w:val="both"/>
            </w:pPr>
            <w:r w:rsidRPr="00F40480">
              <w:t>use Illuminate\Database\Schema\Blueprint;</w:t>
            </w:r>
          </w:p>
          <w:p w14:paraId="608F4683" w14:textId="77777777" w:rsidR="00B21D74" w:rsidRPr="00F40480" w:rsidRDefault="00B21D74" w:rsidP="00477A27">
            <w:pPr>
              <w:tabs>
                <w:tab w:val="left" w:pos="1134"/>
              </w:tabs>
              <w:spacing w:line="360" w:lineRule="auto"/>
              <w:jc w:val="both"/>
            </w:pPr>
            <w:r w:rsidRPr="00F40480">
              <w:t>use Illuminate\Support\Facades\Schema;</w:t>
            </w:r>
          </w:p>
          <w:p w14:paraId="7390F617" w14:textId="77777777" w:rsidR="00B21D74" w:rsidRPr="00F40480" w:rsidRDefault="00B21D74" w:rsidP="00477A27">
            <w:pPr>
              <w:tabs>
                <w:tab w:val="left" w:pos="1134"/>
              </w:tabs>
              <w:spacing w:line="360" w:lineRule="auto"/>
              <w:jc w:val="both"/>
            </w:pPr>
            <w:r w:rsidRPr="00F40480">
              <w:t>return new class extends Migration</w:t>
            </w:r>
          </w:p>
          <w:p w14:paraId="1B3DBCC7" w14:textId="77777777" w:rsidR="00B21D74" w:rsidRPr="00F40480" w:rsidRDefault="00B21D74" w:rsidP="00477A27">
            <w:pPr>
              <w:tabs>
                <w:tab w:val="left" w:pos="1134"/>
              </w:tabs>
              <w:spacing w:line="360" w:lineRule="auto"/>
              <w:jc w:val="both"/>
            </w:pPr>
            <w:r w:rsidRPr="00F40480">
              <w:t>{</w:t>
            </w:r>
          </w:p>
          <w:p w14:paraId="2A7FF1D7" w14:textId="77777777" w:rsidR="00B21D74" w:rsidRPr="00F40480" w:rsidRDefault="00B21D74" w:rsidP="00477A27">
            <w:pPr>
              <w:tabs>
                <w:tab w:val="left" w:pos="1134"/>
              </w:tabs>
              <w:spacing w:line="360" w:lineRule="auto"/>
              <w:jc w:val="both"/>
            </w:pPr>
            <w:r w:rsidRPr="00F40480">
              <w:tab/>
              <w:t>public function up(): void</w:t>
            </w:r>
          </w:p>
          <w:p w14:paraId="096D8CE4" w14:textId="77777777" w:rsidR="00B21D74" w:rsidRPr="00F40480" w:rsidRDefault="00B21D74" w:rsidP="00477A27">
            <w:pPr>
              <w:tabs>
                <w:tab w:val="left" w:pos="1134"/>
              </w:tabs>
              <w:spacing w:line="360" w:lineRule="auto"/>
              <w:jc w:val="both"/>
            </w:pPr>
            <w:r w:rsidRPr="00F40480">
              <w:tab/>
              <w:t>{</w:t>
            </w:r>
          </w:p>
          <w:p w14:paraId="4AC2BAC1" w14:textId="77777777" w:rsidR="00B21D74" w:rsidRPr="00F40480" w:rsidRDefault="00B21D74" w:rsidP="00477A27">
            <w:pPr>
              <w:tabs>
                <w:tab w:val="left" w:pos="1134"/>
              </w:tabs>
              <w:spacing w:line="360" w:lineRule="auto"/>
              <w:jc w:val="both"/>
            </w:pPr>
            <w:r w:rsidRPr="00F40480">
              <w:t xml:space="preserve">        Schema::create('courses', function (Blueprint $table) {</w:t>
            </w:r>
          </w:p>
          <w:p w14:paraId="2B83533C" w14:textId="77777777" w:rsidR="00B21D74" w:rsidRPr="00F40480" w:rsidRDefault="00B21D74" w:rsidP="00477A27">
            <w:pPr>
              <w:tabs>
                <w:tab w:val="left" w:pos="1134"/>
              </w:tabs>
              <w:spacing w:line="360" w:lineRule="auto"/>
              <w:jc w:val="both"/>
            </w:pPr>
            <w:r w:rsidRPr="00F40480">
              <w:t xml:space="preserve">            $table-&gt;id();</w:t>
            </w:r>
          </w:p>
          <w:p w14:paraId="681CE575" w14:textId="77777777" w:rsidR="00B21D74" w:rsidRPr="00F40480" w:rsidRDefault="00B21D74" w:rsidP="00477A27">
            <w:pPr>
              <w:tabs>
                <w:tab w:val="left" w:pos="1134"/>
              </w:tabs>
              <w:spacing w:line="360" w:lineRule="auto"/>
              <w:jc w:val="both"/>
            </w:pPr>
            <w:r w:rsidRPr="00F40480">
              <w:t xml:space="preserve">            $table-&gt;string('title');</w:t>
            </w:r>
          </w:p>
          <w:p w14:paraId="379BB057" w14:textId="77777777" w:rsidR="00B21D74" w:rsidRPr="00F40480" w:rsidRDefault="00B21D74" w:rsidP="00477A27">
            <w:pPr>
              <w:tabs>
                <w:tab w:val="left" w:pos="1134"/>
              </w:tabs>
              <w:spacing w:line="360" w:lineRule="auto"/>
              <w:jc w:val="both"/>
            </w:pPr>
            <w:r w:rsidRPr="00F40480">
              <w:t xml:space="preserve">            $table-&gt;text('description')-&gt;nullable();</w:t>
            </w:r>
          </w:p>
          <w:p w14:paraId="6AC8D697" w14:textId="77777777" w:rsidR="00B21D74" w:rsidRPr="00F40480" w:rsidRDefault="00B21D74" w:rsidP="00477A27">
            <w:pPr>
              <w:tabs>
                <w:tab w:val="left" w:pos="1134"/>
              </w:tabs>
              <w:spacing w:line="360" w:lineRule="auto"/>
              <w:jc w:val="both"/>
            </w:pPr>
            <w:r w:rsidRPr="00F40480">
              <w:lastRenderedPageBreak/>
              <w:t xml:space="preserve">            $table-&gt;foreignId('created_by')-&gt;constrained('users');</w:t>
            </w:r>
          </w:p>
          <w:p w14:paraId="35DD48A8" w14:textId="77777777" w:rsidR="00B21D74" w:rsidRPr="00F40480" w:rsidRDefault="00B21D74" w:rsidP="00477A27">
            <w:pPr>
              <w:tabs>
                <w:tab w:val="left" w:pos="1134"/>
              </w:tabs>
              <w:spacing w:line="360" w:lineRule="auto"/>
              <w:jc w:val="both"/>
            </w:pPr>
            <w:r w:rsidRPr="00F40480">
              <w:t xml:space="preserve">            $table-&gt;boolean('is_public')-&gt;default(true);</w:t>
            </w:r>
          </w:p>
          <w:p w14:paraId="05391ACB" w14:textId="77777777" w:rsidR="00B21D74" w:rsidRPr="00F40480" w:rsidRDefault="00B21D74" w:rsidP="00477A27">
            <w:pPr>
              <w:tabs>
                <w:tab w:val="left" w:pos="1134"/>
              </w:tabs>
              <w:spacing w:line="360" w:lineRule="auto"/>
              <w:jc w:val="both"/>
            </w:pPr>
            <w:r w:rsidRPr="00F40480">
              <w:t xml:space="preserve">            $table-&gt;timestamps();</w:t>
            </w:r>
          </w:p>
          <w:p w14:paraId="7AC59557" w14:textId="77777777" w:rsidR="00B21D74" w:rsidRPr="00F40480" w:rsidRDefault="00B21D74" w:rsidP="00477A27">
            <w:pPr>
              <w:tabs>
                <w:tab w:val="left" w:pos="1134"/>
              </w:tabs>
              <w:spacing w:line="360" w:lineRule="auto"/>
              <w:jc w:val="both"/>
            </w:pPr>
            <w:r w:rsidRPr="00F40480">
              <w:t xml:space="preserve">    </w:t>
            </w:r>
            <w:r w:rsidRPr="00F40480">
              <w:tab/>
              <w:t>});</w:t>
            </w:r>
          </w:p>
          <w:p w14:paraId="08FF2245" w14:textId="77777777" w:rsidR="00B21D74" w:rsidRPr="00F40480" w:rsidRDefault="00B21D74" w:rsidP="00477A27">
            <w:pPr>
              <w:tabs>
                <w:tab w:val="left" w:pos="1134"/>
              </w:tabs>
              <w:spacing w:line="360" w:lineRule="auto"/>
              <w:jc w:val="both"/>
            </w:pPr>
            <w:r w:rsidRPr="00F40480">
              <w:tab/>
              <w:t>}</w:t>
            </w:r>
          </w:p>
          <w:p w14:paraId="3ED267B1" w14:textId="77777777" w:rsidR="00B21D74" w:rsidRPr="00F40480" w:rsidRDefault="00B21D74" w:rsidP="00477A27">
            <w:pPr>
              <w:tabs>
                <w:tab w:val="left" w:pos="1134"/>
              </w:tabs>
              <w:spacing w:line="360" w:lineRule="auto"/>
              <w:jc w:val="both"/>
            </w:pPr>
            <w:r w:rsidRPr="00F40480">
              <w:tab/>
              <w:t>public function down(): void</w:t>
            </w:r>
          </w:p>
          <w:p w14:paraId="28E0B4BD" w14:textId="77777777" w:rsidR="00B21D74" w:rsidRPr="00F40480" w:rsidRDefault="00B21D74" w:rsidP="00477A27">
            <w:pPr>
              <w:tabs>
                <w:tab w:val="left" w:pos="1134"/>
              </w:tabs>
              <w:spacing w:line="360" w:lineRule="auto"/>
              <w:jc w:val="both"/>
            </w:pPr>
            <w:r w:rsidRPr="00F40480">
              <w:tab/>
              <w:t>{</w:t>
            </w:r>
          </w:p>
          <w:p w14:paraId="4F827C6B" w14:textId="77777777" w:rsidR="00B21D74" w:rsidRPr="00F40480" w:rsidRDefault="00B21D74" w:rsidP="00477A27">
            <w:pPr>
              <w:tabs>
                <w:tab w:val="left" w:pos="1134"/>
              </w:tabs>
              <w:spacing w:line="360" w:lineRule="auto"/>
              <w:jc w:val="both"/>
            </w:pPr>
            <w:r w:rsidRPr="00F40480">
              <w:t xml:space="preserve">        Schema::dropIfExists('courses');</w:t>
            </w:r>
          </w:p>
          <w:p w14:paraId="5BEBF2D4" w14:textId="77777777" w:rsidR="00B21D74" w:rsidRPr="00F40480" w:rsidRDefault="00B21D74" w:rsidP="00477A27">
            <w:pPr>
              <w:tabs>
                <w:tab w:val="left" w:pos="1134"/>
              </w:tabs>
              <w:spacing w:line="360" w:lineRule="auto"/>
              <w:jc w:val="both"/>
            </w:pPr>
            <w:r w:rsidRPr="00F40480">
              <w:tab/>
              <w:t>}</w:t>
            </w:r>
          </w:p>
          <w:p w14:paraId="05CFA6AE" w14:textId="77777777" w:rsidR="00B21D74" w:rsidRDefault="00B21D74" w:rsidP="00477A27">
            <w:pPr>
              <w:tabs>
                <w:tab w:val="left" w:pos="1134"/>
              </w:tabs>
              <w:spacing w:line="360" w:lineRule="auto"/>
              <w:jc w:val="both"/>
            </w:pPr>
            <w:r w:rsidRPr="00F40480">
              <w:t>};</w:t>
            </w:r>
          </w:p>
        </w:tc>
      </w:tr>
    </w:tbl>
    <w:p w14:paraId="71AE504E" w14:textId="77777777" w:rsidR="00B21D74" w:rsidRPr="00F40480" w:rsidRDefault="00B21D74" w:rsidP="00B21D74">
      <w:pPr>
        <w:tabs>
          <w:tab w:val="left" w:pos="1134"/>
        </w:tabs>
        <w:spacing w:line="360" w:lineRule="auto"/>
        <w:jc w:val="both"/>
      </w:pPr>
    </w:p>
    <w:p w14:paraId="474BB094" w14:textId="77777777" w:rsidR="00B21D74" w:rsidRDefault="00B21D74" w:rsidP="00B21D74">
      <w:pPr>
        <w:tabs>
          <w:tab w:val="left" w:pos="1134"/>
        </w:tabs>
        <w:spacing w:line="360" w:lineRule="auto"/>
        <w:jc w:val="both"/>
      </w:pPr>
      <w:r w:rsidRPr="00F40480">
        <w:t>b) Tạo Seeder</w:t>
      </w:r>
    </w:p>
    <w:tbl>
      <w:tblPr>
        <w:tblStyle w:val="TableGrid"/>
        <w:tblW w:w="0" w:type="auto"/>
        <w:tblLook w:val="04A0" w:firstRow="1" w:lastRow="0" w:firstColumn="1" w:lastColumn="0" w:noHBand="0" w:noVBand="1"/>
      </w:tblPr>
      <w:tblGrid>
        <w:gridCol w:w="9062"/>
      </w:tblGrid>
      <w:tr w:rsidR="00B21D74" w14:paraId="716F03FC" w14:textId="77777777" w:rsidTr="00477A27">
        <w:tc>
          <w:tcPr>
            <w:tcW w:w="9062" w:type="dxa"/>
          </w:tcPr>
          <w:p w14:paraId="3DC1FB80" w14:textId="77777777" w:rsidR="00B21D74" w:rsidRPr="00F40480" w:rsidRDefault="00B21D74" w:rsidP="00477A27">
            <w:pPr>
              <w:tabs>
                <w:tab w:val="left" w:pos="1134"/>
              </w:tabs>
              <w:spacing w:line="360" w:lineRule="auto"/>
              <w:jc w:val="both"/>
            </w:pPr>
            <w:r w:rsidRPr="00F40480">
              <w:t>Bash</w:t>
            </w:r>
          </w:p>
          <w:p w14:paraId="55DA4041" w14:textId="77777777" w:rsidR="00B21D74" w:rsidRPr="00F40480" w:rsidRDefault="00B21D74" w:rsidP="00477A27">
            <w:pPr>
              <w:tabs>
                <w:tab w:val="left" w:pos="1134"/>
              </w:tabs>
              <w:spacing w:line="360" w:lineRule="auto"/>
              <w:jc w:val="both"/>
              <w:rPr>
                <w:color w:val="383A42"/>
              </w:rPr>
            </w:pPr>
            <w:r w:rsidRPr="00F40480">
              <w:rPr>
                <w:color w:val="4078F2"/>
              </w:rPr>
              <w:t>php</w:t>
            </w:r>
            <w:r w:rsidRPr="00F40480">
              <w:rPr>
                <w:color w:val="383A42"/>
              </w:rPr>
              <w:t xml:space="preserve"> artisan make:seeder CourseSeeder</w:t>
            </w:r>
          </w:p>
          <w:p w14:paraId="30DFE6E4" w14:textId="77777777" w:rsidR="00B21D74" w:rsidRPr="00F40480" w:rsidRDefault="00B21D74" w:rsidP="00477A27">
            <w:pPr>
              <w:tabs>
                <w:tab w:val="left" w:pos="1134"/>
              </w:tabs>
              <w:spacing w:line="360" w:lineRule="auto"/>
              <w:jc w:val="both"/>
            </w:pPr>
            <w:r w:rsidRPr="00F40480">
              <w:t>&lt;?php</w:t>
            </w:r>
          </w:p>
          <w:p w14:paraId="18A9742D" w14:textId="77777777" w:rsidR="00B21D74" w:rsidRPr="00F40480" w:rsidRDefault="00B21D74" w:rsidP="00477A27">
            <w:pPr>
              <w:tabs>
                <w:tab w:val="left" w:pos="1134"/>
              </w:tabs>
              <w:spacing w:line="360" w:lineRule="auto"/>
              <w:jc w:val="both"/>
            </w:pPr>
            <w:r w:rsidRPr="00F40480">
              <w:t>// database/seeders/CourseSeeder.php</w:t>
            </w:r>
          </w:p>
          <w:p w14:paraId="37DA906E" w14:textId="77777777" w:rsidR="00B21D74" w:rsidRPr="00F40480" w:rsidRDefault="00B21D74" w:rsidP="00477A27">
            <w:pPr>
              <w:tabs>
                <w:tab w:val="left" w:pos="1134"/>
              </w:tabs>
              <w:spacing w:line="360" w:lineRule="auto"/>
              <w:jc w:val="both"/>
            </w:pPr>
            <w:r w:rsidRPr="00F40480">
              <w:t>namespace Database\Seeders;</w:t>
            </w:r>
          </w:p>
          <w:p w14:paraId="56E39AA2" w14:textId="77777777" w:rsidR="00B21D74" w:rsidRPr="00F40480" w:rsidRDefault="00B21D74" w:rsidP="00477A27">
            <w:pPr>
              <w:tabs>
                <w:tab w:val="left" w:pos="1134"/>
              </w:tabs>
              <w:spacing w:line="360" w:lineRule="auto"/>
              <w:jc w:val="both"/>
            </w:pPr>
            <w:r w:rsidRPr="00F40480">
              <w:t>use Illuminate\Database\Seeder;</w:t>
            </w:r>
          </w:p>
          <w:p w14:paraId="74B02E69" w14:textId="77777777" w:rsidR="00B21D74" w:rsidRPr="00F40480" w:rsidRDefault="00B21D74" w:rsidP="00477A27">
            <w:pPr>
              <w:tabs>
                <w:tab w:val="left" w:pos="1134"/>
              </w:tabs>
              <w:spacing w:line="360" w:lineRule="auto"/>
              <w:jc w:val="both"/>
            </w:pPr>
            <w:r w:rsidRPr="00F40480">
              <w:t>use App\Models\Course;</w:t>
            </w:r>
          </w:p>
          <w:p w14:paraId="25F17220" w14:textId="77777777" w:rsidR="00B21D74" w:rsidRPr="00F40480" w:rsidRDefault="00B21D74" w:rsidP="00477A27">
            <w:pPr>
              <w:tabs>
                <w:tab w:val="left" w:pos="1134"/>
              </w:tabs>
              <w:spacing w:line="360" w:lineRule="auto"/>
              <w:jc w:val="both"/>
            </w:pPr>
            <w:r w:rsidRPr="00F40480">
              <w:t>use App\Models\User;</w:t>
            </w:r>
          </w:p>
          <w:p w14:paraId="3AB3F264" w14:textId="77777777" w:rsidR="00B21D74" w:rsidRPr="00F40480" w:rsidRDefault="00B21D74" w:rsidP="00477A27">
            <w:pPr>
              <w:tabs>
                <w:tab w:val="left" w:pos="1134"/>
              </w:tabs>
              <w:spacing w:line="360" w:lineRule="auto"/>
              <w:jc w:val="both"/>
            </w:pPr>
            <w:r w:rsidRPr="00F40480">
              <w:t>class CourseSeeder extends Seeder</w:t>
            </w:r>
          </w:p>
          <w:p w14:paraId="2466CC15" w14:textId="77777777" w:rsidR="00B21D74" w:rsidRPr="00F40480" w:rsidRDefault="00B21D74" w:rsidP="00477A27">
            <w:pPr>
              <w:tabs>
                <w:tab w:val="left" w:pos="1134"/>
              </w:tabs>
              <w:spacing w:line="360" w:lineRule="auto"/>
              <w:jc w:val="both"/>
            </w:pPr>
            <w:r w:rsidRPr="00F40480">
              <w:t>{</w:t>
            </w:r>
          </w:p>
          <w:p w14:paraId="16B00EBC" w14:textId="77777777" w:rsidR="00B21D74" w:rsidRPr="00F40480" w:rsidRDefault="00B21D74" w:rsidP="00477A27">
            <w:pPr>
              <w:tabs>
                <w:tab w:val="left" w:pos="1134"/>
              </w:tabs>
              <w:spacing w:line="360" w:lineRule="auto"/>
              <w:jc w:val="both"/>
            </w:pPr>
            <w:r w:rsidRPr="00F40480">
              <w:tab/>
              <w:t>public function run(): void</w:t>
            </w:r>
          </w:p>
          <w:p w14:paraId="7B31F23F" w14:textId="77777777" w:rsidR="00B21D74" w:rsidRPr="00F40480" w:rsidRDefault="00B21D74" w:rsidP="00477A27">
            <w:pPr>
              <w:tabs>
                <w:tab w:val="left" w:pos="1134"/>
              </w:tabs>
              <w:spacing w:line="360" w:lineRule="auto"/>
              <w:jc w:val="both"/>
            </w:pPr>
            <w:r w:rsidRPr="00F40480">
              <w:tab/>
              <w:t>{</w:t>
            </w:r>
          </w:p>
          <w:p w14:paraId="462764AE" w14:textId="77777777" w:rsidR="00B21D74" w:rsidRPr="00F40480" w:rsidRDefault="00B21D74" w:rsidP="00477A27">
            <w:pPr>
              <w:tabs>
                <w:tab w:val="left" w:pos="1134"/>
              </w:tabs>
              <w:spacing w:line="360" w:lineRule="auto"/>
              <w:jc w:val="both"/>
            </w:pPr>
            <w:r w:rsidRPr="00F40480">
              <w:t xml:space="preserve">    </w:t>
            </w:r>
            <w:r w:rsidRPr="00F40480">
              <w:tab/>
              <w:t>// Lấy một user để làm người tạo khóa học</w:t>
            </w:r>
          </w:p>
          <w:p w14:paraId="704E428C" w14:textId="77777777" w:rsidR="00B21D74" w:rsidRPr="00F40480" w:rsidRDefault="00B21D74" w:rsidP="00477A27">
            <w:pPr>
              <w:tabs>
                <w:tab w:val="left" w:pos="1134"/>
              </w:tabs>
              <w:spacing w:line="360" w:lineRule="auto"/>
              <w:jc w:val="both"/>
            </w:pPr>
            <w:r w:rsidRPr="00F40480">
              <w:t xml:space="preserve">    </w:t>
            </w:r>
            <w:r w:rsidRPr="00F40480">
              <w:tab/>
              <w:t>$user = User::first();</w:t>
            </w:r>
          </w:p>
          <w:p w14:paraId="055BDED0" w14:textId="77777777" w:rsidR="00B21D74" w:rsidRPr="00F40480" w:rsidRDefault="00B21D74" w:rsidP="00477A27">
            <w:pPr>
              <w:tabs>
                <w:tab w:val="left" w:pos="1134"/>
              </w:tabs>
              <w:spacing w:line="360" w:lineRule="auto"/>
              <w:jc w:val="both"/>
            </w:pPr>
            <w:r w:rsidRPr="00F40480">
              <w:t xml:space="preserve">    </w:t>
            </w:r>
            <w:r w:rsidRPr="00F40480">
              <w:tab/>
              <w:t>Course::create([</w:t>
            </w:r>
          </w:p>
          <w:p w14:paraId="307F7F0C" w14:textId="77777777" w:rsidR="00B21D74" w:rsidRPr="00F40480" w:rsidRDefault="00B21D74" w:rsidP="00477A27">
            <w:pPr>
              <w:tabs>
                <w:tab w:val="left" w:pos="1134"/>
              </w:tabs>
              <w:spacing w:line="360" w:lineRule="auto"/>
              <w:jc w:val="both"/>
            </w:pPr>
            <w:r w:rsidRPr="00F40480">
              <w:t xml:space="preserve">        </w:t>
            </w:r>
            <w:r w:rsidRPr="00F40480">
              <w:tab/>
              <w:t>'title' =&gt; 'Introduction to Laravel',</w:t>
            </w:r>
          </w:p>
          <w:p w14:paraId="2639ACA7" w14:textId="77777777" w:rsidR="00B21D74" w:rsidRPr="00F40480" w:rsidRDefault="00B21D74" w:rsidP="00477A27">
            <w:pPr>
              <w:tabs>
                <w:tab w:val="left" w:pos="1134"/>
              </w:tabs>
              <w:spacing w:line="360" w:lineRule="auto"/>
              <w:jc w:val="both"/>
            </w:pPr>
            <w:r w:rsidRPr="00F40480">
              <w:t xml:space="preserve">        </w:t>
            </w:r>
            <w:r w:rsidRPr="00F40480">
              <w:tab/>
              <w:t>'description' =&gt; 'A beginner-friendly course on Laravel.',</w:t>
            </w:r>
          </w:p>
          <w:p w14:paraId="0DA14C7A" w14:textId="77777777" w:rsidR="00B21D74" w:rsidRPr="00F40480" w:rsidRDefault="00B21D74" w:rsidP="00477A27">
            <w:pPr>
              <w:tabs>
                <w:tab w:val="left" w:pos="1134"/>
              </w:tabs>
              <w:spacing w:line="360" w:lineRule="auto"/>
              <w:jc w:val="both"/>
            </w:pPr>
            <w:r w:rsidRPr="00F40480">
              <w:t xml:space="preserve">        </w:t>
            </w:r>
            <w:r w:rsidRPr="00F40480">
              <w:tab/>
              <w:t>'created_by' =&gt; $user-&gt;id,</w:t>
            </w:r>
          </w:p>
          <w:p w14:paraId="7FFF9492" w14:textId="77777777" w:rsidR="00B21D74" w:rsidRPr="00F40480" w:rsidRDefault="00B21D74" w:rsidP="00477A27">
            <w:pPr>
              <w:tabs>
                <w:tab w:val="left" w:pos="1134"/>
              </w:tabs>
              <w:spacing w:line="360" w:lineRule="auto"/>
              <w:jc w:val="both"/>
            </w:pPr>
            <w:r w:rsidRPr="00F40480">
              <w:t xml:space="preserve">        </w:t>
            </w:r>
            <w:r w:rsidRPr="00F40480">
              <w:tab/>
              <w:t>'is_public' =&gt; true,</w:t>
            </w:r>
          </w:p>
          <w:p w14:paraId="0AF3A459" w14:textId="77777777" w:rsidR="00B21D74" w:rsidRPr="00F40480" w:rsidRDefault="00B21D74" w:rsidP="00477A27">
            <w:pPr>
              <w:tabs>
                <w:tab w:val="left" w:pos="1134"/>
              </w:tabs>
              <w:spacing w:line="360" w:lineRule="auto"/>
              <w:jc w:val="both"/>
            </w:pPr>
            <w:r w:rsidRPr="00F40480">
              <w:t xml:space="preserve">    </w:t>
            </w:r>
            <w:r w:rsidRPr="00F40480">
              <w:tab/>
              <w:t>]);</w:t>
            </w:r>
          </w:p>
          <w:p w14:paraId="3FF48ED3" w14:textId="77777777" w:rsidR="00B21D74" w:rsidRPr="00F40480" w:rsidRDefault="00B21D74" w:rsidP="00477A27">
            <w:pPr>
              <w:tabs>
                <w:tab w:val="left" w:pos="1134"/>
              </w:tabs>
              <w:spacing w:line="360" w:lineRule="auto"/>
              <w:jc w:val="both"/>
            </w:pPr>
            <w:r w:rsidRPr="00F40480">
              <w:lastRenderedPageBreak/>
              <w:t xml:space="preserve">    </w:t>
            </w:r>
            <w:r w:rsidRPr="00F40480">
              <w:tab/>
              <w:t>Course::create([</w:t>
            </w:r>
          </w:p>
          <w:p w14:paraId="2417F9BD" w14:textId="77777777" w:rsidR="00B21D74" w:rsidRPr="00F40480" w:rsidRDefault="00B21D74" w:rsidP="00477A27">
            <w:pPr>
              <w:tabs>
                <w:tab w:val="left" w:pos="1134"/>
              </w:tabs>
              <w:spacing w:line="360" w:lineRule="auto"/>
              <w:jc w:val="both"/>
            </w:pPr>
            <w:r w:rsidRPr="00F40480">
              <w:t xml:space="preserve">        </w:t>
            </w:r>
            <w:r w:rsidRPr="00F40480">
              <w:tab/>
              <w:t>'title' =&gt; 'Vue.js for Beginners',</w:t>
            </w:r>
          </w:p>
          <w:p w14:paraId="46D48D45" w14:textId="77777777" w:rsidR="00B21D74" w:rsidRPr="00F40480" w:rsidRDefault="00B21D74" w:rsidP="00477A27">
            <w:pPr>
              <w:tabs>
                <w:tab w:val="left" w:pos="1134"/>
              </w:tabs>
              <w:spacing w:line="360" w:lineRule="auto"/>
              <w:jc w:val="both"/>
            </w:pPr>
            <w:r w:rsidRPr="00F40480">
              <w:t xml:space="preserve">        </w:t>
            </w:r>
            <w:r w:rsidRPr="00F40480">
              <w:tab/>
              <w:t>'description' =&gt; 'Learn the basics of Vue.js.',</w:t>
            </w:r>
          </w:p>
          <w:p w14:paraId="633C6017" w14:textId="77777777" w:rsidR="00B21D74" w:rsidRPr="00F40480" w:rsidRDefault="00B21D74" w:rsidP="00477A27">
            <w:pPr>
              <w:tabs>
                <w:tab w:val="left" w:pos="1134"/>
              </w:tabs>
              <w:spacing w:line="360" w:lineRule="auto"/>
              <w:jc w:val="both"/>
            </w:pPr>
            <w:r w:rsidRPr="00F40480">
              <w:t xml:space="preserve">        </w:t>
            </w:r>
            <w:r w:rsidRPr="00F40480">
              <w:tab/>
              <w:t>'created_by' =&gt; $user-&gt;id,</w:t>
            </w:r>
          </w:p>
          <w:p w14:paraId="1E3F2BE6" w14:textId="77777777" w:rsidR="00B21D74" w:rsidRPr="00F40480" w:rsidRDefault="00B21D74" w:rsidP="00477A27">
            <w:pPr>
              <w:tabs>
                <w:tab w:val="left" w:pos="1134"/>
              </w:tabs>
              <w:spacing w:line="360" w:lineRule="auto"/>
              <w:jc w:val="both"/>
            </w:pPr>
            <w:r w:rsidRPr="00F40480">
              <w:t xml:space="preserve">        </w:t>
            </w:r>
            <w:r w:rsidRPr="00F40480">
              <w:tab/>
              <w:t>'is_public' =&gt; true,</w:t>
            </w:r>
          </w:p>
          <w:p w14:paraId="7883CC5A" w14:textId="77777777" w:rsidR="00B21D74" w:rsidRPr="00F40480" w:rsidRDefault="00B21D74" w:rsidP="00477A27">
            <w:pPr>
              <w:tabs>
                <w:tab w:val="left" w:pos="1134"/>
              </w:tabs>
              <w:spacing w:line="360" w:lineRule="auto"/>
              <w:jc w:val="both"/>
            </w:pPr>
            <w:r w:rsidRPr="00F40480">
              <w:t xml:space="preserve">    </w:t>
            </w:r>
            <w:r w:rsidRPr="00F40480">
              <w:tab/>
              <w:t>]);</w:t>
            </w:r>
          </w:p>
          <w:p w14:paraId="73438291" w14:textId="77777777" w:rsidR="00B21D74" w:rsidRPr="00F40480" w:rsidRDefault="00B21D74" w:rsidP="00477A27">
            <w:pPr>
              <w:tabs>
                <w:tab w:val="left" w:pos="1134"/>
              </w:tabs>
              <w:spacing w:line="360" w:lineRule="auto"/>
              <w:jc w:val="both"/>
            </w:pPr>
            <w:r w:rsidRPr="00F40480">
              <w:tab/>
              <w:t>}</w:t>
            </w:r>
          </w:p>
          <w:p w14:paraId="7FF4E7D6" w14:textId="77777777" w:rsidR="00B21D74" w:rsidRDefault="00B21D74" w:rsidP="00477A27">
            <w:pPr>
              <w:tabs>
                <w:tab w:val="left" w:pos="1134"/>
              </w:tabs>
              <w:spacing w:line="360" w:lineRule="auto"/>
              <w:jc w:val="both"/>
            </w:pPr>
            <w:r w:rsidRPr="00F40480">
              <w:t>}</w:t>
            </w:r>
          </w:p>
        </w:tc>
      </w:tr>
    </w:tbl>
    <w:p w14:paraId="71EF7E47" w14:textId="77777777" w:rsidR="00B21D74" w:rsidRPr="00B21D74" w:rsidRDefault="00B21D74" w:rsidP="00B21D74"/>
    <w:p w14:paraId="69DDB49F" w14:textId="0E46CD94" w:rsidR="00372DBB" w:rsidRPr="00F93EB7" w:rsidRDefault="00B21D74" w:rsidP="00B21D74">
      <w:pPr>
        <w:pStyle w:val="Heading2-TimesNewRowman"/>
        <w:numPr>
          <w:ilvl w:val="0"/>
          <w:numId w:val="3"/>
        </w:numPr>
        <w:tabs>
          <w:tab w:val="left" w:pos="540"/>
        </w:tabs>
        <w:spacing w:line="360" w:lineRule="auto"/>
        <w:ind w:left="0" w:firstLine="0"/>
      </w:pPr>
      <w:bookmarkStart w:id="35" w:name="_Toc218847475"/>
      <w:r>
        <w:t>CÁC CÔNG NGHỆ HỖ TRỢ KHÁC</w:t>
      </w:r>
      <w:bookmarkEnd w:id="35"/>
    </w:p>
    <w:p w14:paraId="79671E1C" w14:textId="0510E0B5" w:rsidR="00372DBB" w:rsidRPr="00823711" w:rsidRDefault="00B21D74" w:rsidP="00B21D74">
      <w:pPr>
        <w:pStyle w:val="Heading3"/>
        <w:numPr>
          <w:ilvl w:val="0"/>
          <w:numId w:val="11"/>
        </w:numPr>
        <w:tabs>
          <w:tab w:val="left" w:pos="900"/>
        </w:tabs>
        <w:spacing w:before="0" w:after="0" w:line="360" w:lineRule="auto"/>
        <w:ind w:left="180" w:firstLine="90"/>
        <w:rPr>
          <w:rFonts w:cs="Times New Roman"/>
          <w:i w:val="0"/>
        </w:rPr>
      </w:pPr>
      <w:bookmarkStart w:id="36" w:name="_Toc218847476"/>
      <w:r w:rsidRPr="00823711">
        <w:rPr>
          <w:rFonts w:cs="Times New Roman"/>
          <w:i w:val="0"/>
        </w:rPr>
        <w:t>JWT Authentication</w:t>
      </w:r>
      <w:bookmarkEnd w:id="36"/>
      <w:r w:rsidRPr="00823711">
        <w:rPr>
          <w:rFonts w:cs="Times New Roman"/>
          <w:i w:val="0"/>
        </w:rPr>
        <w:t xml:space="preserve"> </w:t>
      </w:r>
    </w:p>
    <w:p w14:paraId="43EF00E4" w14:textId="75499B85" w:rsidR="00B21D74" w:rsidRDefault="00B21D74" w:rsidP="00B21D74">
      <w:pPr>
        <w:tabs>
          <w:tab w:val="left" w:pos="360"/>
        </w:tabs>
        <w:spacing w:line="360" w:lineRule="auto"/>
        <w:jc w:val="both"/>
      </w:pPr>
      <w:r>
        <w:tab/>
      </w:r>
      <w:r w:rsidRPr="00F40480">
        <w:t>JSON Web Token (JWT) là một tiêu chuẩn mở (RFC 7519) định nghĩa một cách nhỏ gọn và khép kín để truyền thông tin giữa các bên một cách an toàn dưới dạng một đối tượng JSON. Thông tin này có thể được xác minh và tin cậy vì nó được ký điện tử. JWT có thể được ký bằng một khóa bí mật (với thuật toán HMAC) hoặc một cặp khóa công khai/riêng tư bằng RSA hoặc ECDSA.</w:t>
      </w:r>
    </w:p>
    <w:p w14:paraId="317D9EA2" w14:textId="6A8B612B" w:rsidR="00B21D74" w:rsidRPr="00B21D74" w:rsidRDefault="00B21D74" w:rsidP="00B21D74">
      <w:pPr>
        <w:tabs>
          <w:tab w:val="left" w:pos="360"/>
        </w:tabs>
        <w:spacing w:line="360" w:lineRule="auto"/>
        <w:jc w:val="both"/>
      </w:pPr>
      <w:r>
        <w:tab/>
      </w:r>
      <w:r w:rsidRPr="00F40480">
        <w:t>Trong dự án này, chúng tôi sử dụng thư viện tymon/jwt-auth, một trong những gói phổ biến nhất để triển khai xác thực JWT trong Laravel. Nó cung cấp một API linh hoạt để tạo, xác thực và làm mới token.</w:t>
      </w:r>
    </w:p>
    <w:p w14:paraId="3C8D583E" w14:textId="77777777" w:rsidR="00B21D74" w:rsidRPr="00823711" w:rsidRDefault="00B21D74" w:rsidP="00B21D74">
      <w:pPr>
        <w:pStyle w:val="Heading3"/>
        <w:tabs>
          <w:tab w:val="left" w:pos="900"/>
        </w:tabs>
        <w:spacing w:before="0" w:after="0" w:line="360" w:lineRule="auto"/>
        <w:ind w:left="180" w:firstLine="90"/>
        <w:jc w:val="both"/>
        <w:rPr>
          <w:i w:val="0"/>
          <w:iCs/>
        </w:rPr>
      </w:pPr>
      <w:bookmarkStart w:id="37" w:name="_Toc218847477"/>
      <w:r w:rsidRPr="00823711">
        <w:rPr>
          <w:i w:val="0"/>
          <w:iCs/>
        </w:rPr>
        <w:t>1.3.2. Composer - Quản lý dependencies</w:t>
      </w:r>
      <w:bookmarkEnd w:id="37"/>
    </w:p>
    <w:p w14:paraId="733C6E20" w14:textId="1BED2980" w:rsidR="00B21D74" w:rsidRPr="00B21D74" w:rsidRDefault="00B21D74" w:rsidP="00B21D74">
      <w:pPr>
        <w:spacing w:line="360" w:lineRule="auto"/>
        <w:ind w:firstLine="180"/>
        <w:jc w:val="both"/>
      </w:pPr>
      <w:r w:rsidRPr="00F40480">
        <w:t>Composer là một công cụ quản lý gói phụ thuộc cho PHP. Nó cho phép bạn khai báo các thư viện mà dự án của bạn phụ thuộc vào và nó sẽ quản lý (cài đặt/cập nhật) chúng cho bạn. Composer không phải là một trình quản lý gói theo nghĩa tương tự như Yum hay Apt. Vâng, nó xử lý các "gói" hoặc thư viện, nhưng nó quản lý chúng trên cơ sở từng dự án, cài đặt chúng trong một thư mục (ví dụ: vendor) bên trong dự án của bạn. Theo mặc định, nó không cài đặt bất cứ thứ gì trên toàn cục. Do đó, nó là một trình quản lý phụ thuộc.</w:t>
      </w:r>
    </w:p>
    <w:p w14:paraId="79EC7F1A" w14:textId="77777777" w:rsidR="00B21D74" w:rsidRPr="00823711" w:rsidRDefault="00B21D74" w:rsidP="00B21D74">
      <w:pPr>
        <w:pStyle w:val="Heading3"/>
        <w:tabs>
          <w:tab w:val="left" w:pos="900"/>
        </w:tabs>
        <w:spacing w:before="0" w:after="0" w:line="360" w:lineRule="auto"/>
        <w:ind w:left="180" w:firstLine="90"/>
        <w:jc w:val="both"/>
        <w:rPr>
          <w:i w:val="0"/>
          <w:iCs/>
        </w:rPr>
      </w:pPr>
      <w:bookmarkStart w:id="38" w:name="_Toc218847478"/>
      <w:r w:rsidRPr="00823711">
        <w:rPr>
          <w:i w:val="0"/>
          <w:iCs/>
        </w:rPr>
        <w:t>1.3.3. React.js Frontend</w:t>
      </w:r>
      <w:bookmarkEnd w:id="38"/>
    </w:p>
    <w:p w14:paraId="2FF24B07" w14:textId="36C9B948" w:rsidR="00B21D74" w:rsidRDefault="00B21D74" w:rsidP="00B21D74">
      <w:pPr>
        <w:tabs>
          <w:tab w:val="left" w:pos="360"/>
        </w:tabs>
        <w:spacing w:line="360" w:lineRule="auto"/>
        <w:jc w:val="both"/>
      </w:pPr>
      <w:r>
        <w:tab/>
      </w:r>
      <w:r w:rsidRPr="00F40480">
        <w:t xml:space="preserve">React.js là một thư viện JavaScript mã nguồn mở để xây dựng giao diện người dùng, đặc biệt là cho các ứng dụng một trang (Single Page Applications - SPA). Nó được phát triển bởi Facebook và cho phép các nhà phát triển tạo ra các thành phần UI có thể tái sử dụng, có trạng thái riêng. React sử dụng một DOM ảo để tối ưu hóa hiệu suất render, giúp các ứng dụng nhanh và mượt mà. Trong dự án "Agent For Edu", React.js được sử </w:t>
      </w:r>
      <w:r w:rsidRPr="00F40480">
        <w:lastRenderedPageBreak/>
        <w:t>dụng để xây dựng toàn bộ giao diện người dùng phía client, giao tiếp với backend Laravel thông qua các API RESTful.</w:t>
      </w:r>
    </w:p>
    <w:p w14:paraId="6A6D2A2A" w14:textId="6ACDA484" w:rsidR="00B21D74" w:rsidRPr="00B21D74" w:rsidRDefault="00B21D74" w:rsidP="00B21D74">
      <w:r>
        <w:br w:type="page"/>
      </w:r>
    </w:p>
    <w:p w14:paraId="41624E27" w14:textId="77777777" w:rsidR="006D71B5" w:rsidRPr="00F93EB7" w:rsidRDefault="006D71B5" w:rsidP="006D71B5">
      <w:pPr>
        <w:pStyle w:val="Heading1"/>
        <w:spacing w:line="360" w:lineRule="auto"/>
      </w:pPr>
      <w:bookmarkStart w:id="39" w:name="_Toc208052924"/>
      <w:bookmarkStart w:id="40" w:name="_Toc218847479"/>
      <w:r w:rsidRPr="00F93EB7">
        <w:rPr>
          <w:b/>
          <w:bCs/>
        </w:rPr>
        <w:lastRenderedPageBreak/>
        <w:t xml:space="preserve">Phần </w:t>
      </w:r>
      <w:r>
        <w:rPr>
          <w:b/>
          <w:bCs/>
        </w:rPr>
        <w:t>2</w:t>
      </w:r>
      <w:r w:rsidRPr="00F93EB7">
        <w:rPr>
          <w:b/>
          <w:bCs/>
        </w:rPr>
        <w:t>:</w:t>
      </w:r>
      <w:r w:rsidRPr="00F93EB7">
        <w:rPr>
          <w:b/>
          <w:bCs/>
        </w:rPr>
        <w:br/>
      </w:r>
      <w:r>
        <w:rPr>
          <w:b/>
          <w:bCs/>
        </w:rPr>
        <w:t>PHÂN TÍCH THIẾT KẾ HỆ THỐNG</w:t>
      </w:r>
      <w:bookmarkEnd w:id="39"/>
      <w:bookmarkEnd w:id="40"/>
    </w:p>
    <w:p w14:paraId="735D1172" w14:textId="77777777" w:rsidR="006D71B5" w:rsidRDefault="006D71B5" w:rsidP="00B21D74">
      <w:pPr>
        <w:pStyle w:val="Heading2-TimesNewRowman"/>
        <w:numPr>
          <w:ilvl w:val="0"/>
          <w:numId w:val="13"/>
        </w:numPr>
        <w:tabs>
          <w:tab w:val="left" w:pos="540"/>
        </w:tabs>
        <w:spacing w:line="360" w:lineRule="auto"/>
        <w:ind w:left="0" w:firstLine="0"/>
      </w:pPr>
      <w:bookmarkStart w:id="41" w:name="_Toc208052925"/>
      <w:bookmarkStart w:id="42" w:name="_Toc218847480"/>
      <w:r>
        <w:t>MÔ TẢ ĐỀ TÀI</w:t>
      </w:r>
      <w:bookmarkEnd w:id="41"/>
      <w:bookmarkEnd w:id="42"/>
    </w:p>
    <w:p w14:paraId="5473361A" w14:textId="0EE43E2F" w:rsidR="00C749AC" w:rsidRDefault="00B21D74" w:rsidP="00B21D74">
      <w:pPr>
        <w:spacing w:line="360" w:lineRule="auto"/>
        <w:ind w:firstLine="360"/>
        <w:jc w:val="both"/>
        <w:rPr>
          <w:rFonts w:eastAsia="Arial"/>
          <w:b/>
          <w:bCs/>
          <w:color w:val="1A1C1E"/>
          <w:highlight w:val="white"/>
        </w:rPr>
      </w:pPr>
      <w:r>
        <w:t xml:space="preserve"> </w:t>
      </w:r>
      <w:r>
        <w:tab/>
      </w:r>
      <w:r w:rsidRPr="00F40480">
        <w:rPr>
          <w:rFonts w:eastAsia="Arial"/>
          <w:b/>
          <w:bCs/>
          <w:color w:val="1A1C1E"/>
          <w:highlight w:val="white"/>
        </w:rPr>
        <w:t>Tên đề tài:</w:t>
      </w:r>
      <w:r w:rsidRPr="00F40480">
        <w:rPr>
          <w:rFonts w:eastAsia="Arial"/>
          <w:color w:val="1A1C1E"/>
          <w:highlight w:val="white"/>
        </w:rPr>
        <w:t xml:space="preserve"> Hệ thống hỗ trợ học tập thông minh – </w:t>
      </w:r>
      <w:r w:rsidRPr="00F40480">
        <w:rPr>
          <w:rFonts w:eastAsia="Arial"/>
          <w:b/>
          <w:bCs/>
          <w:color w:val="1A1C1E"/>
          <w:highlight w:val="white"/>
        </w:rPr>
        <w:t>Agent For Edu</w:t>
      </w:r>
    </w:p>
    <w:p w14:paraId="0502F3E6" w14:textId="77777777" w:rsidR="00B21D74" w:rsidRPr="00686531" w:rsidRDefault="00B21D74" w:rsidP="00B21D74">
      <w:pPr>
        <w:pStyle w:val="Heading3"/>
        <w:keepNext w:val="0"/>
        <w:shd w:val="clear" w:color="auto" w:fill="FFFFFF"/>
        <w:spacing w:before="0" w:after="0" w:line="360" w:lineRule="auto"/>
        <w:ind w:firstLine="270"/>
        <w:jc w:val="both"/>
        <w:rPr>
          <w:rFonts w:eastAsia="Arial"/>
          <w:i w:val="0"/>
          <w:iCs/>
          <w:color w:val="1A1C1E"/>
          <w:highlight w:val="white"/>
        </w:rPr>
      </w:pPr>
      <w:bookmarkStart w:id="43" w:name="_Toc218847481"/>
      <w:r w:rsidRPr="00686531">
        <w:rPr>
          <w:rFonts w:eastAsia="Arial"/>
          <w:i w:val="0"/>
          <w:iCs/>
          <w:color w:val="1A1C1E"/>
          <w:highlight w:val="white"/>
        </w:rPr>
        <w:t>2.1.1. Mục tiêu và lý do hình thành</w:t>
      </w:r>
      <w:bookmarkEnd w:id="43"/>
    </w:p>
    <w:p w14:paraId="05336256" w14:textId="6FAF168C" w:rsidR="00B21D74" w:rsidRPr="00B21D74" w:rsidRDefault="00B21D74" w:rsidP="00B21D74">
      <w:pPr>
        <w:shd w:val="clear" w:color="auto" w:fill="FFFFFF"/>
        <w:spacing w:line="360" w:lineRule="auto"/>
        <w:ind w:firstLine="360"/>
        <w:jc w:val="both"/>
        <w:rPr>
          <w:rFonts w:eastAsia="Arial"/>
          <w:color w:val="1A1C1E"/>
          <w:highlight w:val="white"/>
        </w:rPr>
      </w:pPr>
      <w:bookmarkStart w:id="44" w:name="_Hlk218839107"/>
      <w:r w:rsidRPr="00FC1C6E">
        <w:rPr>
          <w:rFonts w:eastAsia="Arial"/>
          <w:color w:val="1A1C1E"/>
          <w:highlight w:val="white"/>
        </w:rPr>
        <w:t>Trong bối cảnh chuyển đổi số giáo dục, việc tự học và quản lý lộ trình học tập trở nên thách thức đối với sinh viên. Hệ thống Agent For Edu được xây dựng nhằm tạo ra một môi trường học tập cá nhân hóa, nơi trí tuệ nhân tạo (AI) không chỉ đóng vai trò là một trợ lý mà còn là công cụ giúp tối ưu hóa khả năng ghi nhớ và đánh giá kiến thức. Đặc biệt, hệ thống được thiết kế hướng tới việc hỗ trợ sinh viên trường Đại học Trà Vinh (TVU) trong việc tích hợp dữ liệu học tập thực tế.</w:t>
      </w:r>
      <w:bookmarkEnd w:id="44"/>
    </w:p>
    <w:p w14:paraId="4CD72383" w14:textId="77777777" w:rsidR="00B21D74" w:rsidRPr="00686531" w:rsidRDefault="00B21D74" w:rsidP="00B21D74">
      <w:pPr>
        <w:pStyle w:val="Heading3"/>
        <w:keepNext w:val="0"/>
        <w:shd w:val="clear" w:color="auto" w:fill="FFFFFF"/>
        <w:spacing w:before="0" w:after="0" w:line="360" w:lineRule="auto"/>
        <w:ind w:firstLine="270"/>
        <w:jc w:val="both"/>
        <w:rPr>
          <w:rFonts w:eastAsia="Arial"/>
          <w:i w:val="0"/>
          <w:iCs/>
          <w:color w:val="1A1C1E"/>
          <w:highlight w:val="white"/>
        </w:rPr>
      </w:pPr>
      <w:bookmarkStart w:id="45" w:name="_Toc218847482"/>
      <w:r w:rsidRPr="00686531">
        <w:rPr>
          <w:rFonts w:eastAsia="Arial"/>
          <w:i w:val="0"/>
          <w:iCs/>
          <w:color w:val="1A1C1E"/>
          <w:highlight w:val="white"/>
        </w:rPr>
        <w:t>2.1.2. Các phân hệ chức năng chính</w:t>
      </w:r>
      <w:bookmarkEnd w:id="45"/>
    </w:p>
    <w:p w14:paraId="0A98F5D0" w14:textId="77777777" w:rsidR="00B21D74" w:rsidRPr="00FC1C6E" w:rsidRDefault="00B21D74" w:rsidP="00B21D74">
      <w:pPr>
        <w:shd w:val="clear" w:color="auto" w:fill="FFFFFF"/>
        <w:spacing w:line="360" w:lineRule="auto"/>
        <w:jc w:val="both"/>
        <w:rPr>
          <w:rFonts w:eastAsia="Arial"/>
          <w:color w:val="1A1C1E"/>
          <w:highlight w:val="white"/>
        </w:rPr>
      </w:pPr>
      <w:r w:rsidRPr="00FC1C6E">
        <w:rPr>
          <w:rFonts w:eastAsia="Arial"/>
          <w:color w:val="1A1C1E"/>
          <w:highlight w:val="white"/>
        </w:rPr>
        <w:t>Hệ thống được chia thành các phân hệ chính nhằm phục vụ quy trình học tập khép kín:</w:t>
      </w:r>
    </w:p>
    <w:p w14:paraId="291ADA1F" w14:textId="77777777" w:rsidR="00B21D74" w:rsidRPr="00FC1C6E" w:rsidRDefault="00B21D74" w:rsidP="00686531">
      <w:pPr>
        <w:pStyle w:val="ListParagraph"/>
        <w:numPr>
          <w:ilvl w:val="0"/>
          <w:numId w:val="17"/>
        </w:numPr>
        <w:shd w:val="clear" w:color="auto" w:fill="FFFFFF"/>
        <w:spacing w:line="360" w:lineRule="auto"/>
        <w:ind w:left="0" w:firstLine="450"/>
        <w:jc w:val="both"/>
        <w:rPr>
          <w:highlight w:val="white"/>
        </w:rPr>
      </w:pPr>
      <w:r w:rsidRPr="00FC1C6E">
        <w:rPr>
          <w:rFonts w:eastAsia="Arial"/>
          <w:color w:val="1A1C1E"/>
          <w:highlight w:val="white"/>
        </w:rPr>
        <w:t>Quản lý học tập cốt lõi: Cho phép tạo dựng cấu trúc khóa học và bài học một cách khoa học. Sinh viên có thể đăng ký và theo dõi tiến độ học tập theo thời gian thực.</w:t>
      </w:r>
    </w:p>
    <w:p w14:paraId="062E9B86" w14:textId="77777777" w:rsidR="00B21D74" w:rsidRPr="00FC1C6E" w:rsidRDefault="00B21D74" w:rsidP="00686531">
      <w:pPr>
        <w:pStyle w:val="ListParagraph"/>
        <w:numPr>
          <w:ilvl w:val="0"/>
          <w:numId w:val="17"/>
        </w:numPr>
        <w:shd w:val="clear" w:color="auto" w:fill="FFFFFF"/>
        <w:spacing w:line="360" w:lineRule="auto"/>
        <w:ind w:left="0" w:firstLine="450"/>
        <w:jc w:val="both"/>
        <w:rPr>
          <w:highlight w:val="white"/>
        </w:rPr>
      </w:pPr>
      <w:r w:rsidRPr="00FC1C6E">
        <w:rPr>
          <w:rFonts w:eastAsia="Arial"/>
          <w:color w:val="1A1C1E"/>
          <w:highlight w:val="white"/>
        </w:rPr>
        <w:t>Trợ lý ảo AI (Chatbot): Tích hợp mô hình ngôn ngữ lớn (LLM) để giải đáp các thắc mắc về kiến thức chuyên môn, tóm tắt nội dung bài học và hỗ trợ tìm kiếm tài liệu 24/7.</w:t>
      </w:r>
    </w:p>
    <w:p w14:paraId="4511295D" w14:textId="77777777" w:rsidR="00B21D74" w:rsidRPr="00FC1C6E" w:rsidRDefault="00B21D74" w:rsidP="00686531">
      <w:pPr>
        <w:pStyle w:val="ListParagraph"/>
        <w:numPr>
          <w:ilvl w:val="0"/>
          <w:numId w:val="17"/>
        </w:numPr>
        <w:shd w:val="clear" w:color="auto" w:fill="FFFFFF"/>
        <w:spacing w:line="360" w:lineRule="auto"/>
        <w:ind w:left="0" w:firstLine="450"/>
        <w:jc w:val="both"/>
        <w:rPr>
          <w:highlight w:val="white"/>
        </w:rPr>
      </w:pPr>
      <w:r w:rsidRPr="00FC1C6E">
        <w:rPr>
          <w:rFonts w:eastAsia="Arial"/>
          <w:color w:val="1A1C1E"/>
          <w:highlight w:val="white"/>
        </w:rPr>
        <w:t>Hệ thống ôn tập thông minh (Flashcard): Áp dụng thuật toán lặp lại ngắt quãng (Spaced Repetition), giúp sinh viên ghi nhớ các thuật ngữ, khái niệm quan trọng một cách tự nhiên và bền vững.</w:t>
      </w:r>
    </w:p>
    <w:p w14:paraId="3E6CABC7" w14:textId="77777777" w:rsidR="00B21D74" w:rsidRPr="00FC1C6E" w:rsidRDefault="00B21D74" w:rsidP="00686531">
      <w:pPr>
        <w:pStyle w:val="ListParagraph"/>
        <w:numPr>
          <w:ilvl w:val="0"/>
          <w:numId w:val="17"/>
        </w:numPr>
        <w:shd w:val="clear" w:color="auto" w:fill="FFFFFF"/>
        <w:spacing w:line="360" w:lineRule="auto"/>
        <w:ind w:left="0" w:firstLine="450"/>
        <w:jc w:val="both"/>
        <w:rPr>
          <w:highlight w:val="white"/>
        </w:rPr>
      </w:pPr>
      <w:r w:rsidRPr="00FC1C6E">
        <w:rPr>
          <w:rFonts w:eastAsia="Arial"/>
          <w:color w:val="1A1C1E"/>
          <w:highlight w:val="white"/>
        </w:rPr>
        <w:t>Đánh giá tự động (Quiz AI): Thay vì các bài kiểm tra cố định, AI sẽ tự động phân tích nội dung bài học để sinh ra các câu hỏi trắc nghiệm, giúp sinh viên tự kiểm tra kiến thức ngay sau khi học.</w:t>
      </w:r>
    </w:p>
    <w:p w14:paraId="511E1859" w14:textId="2428EC97" w:rsidR="00B21D74" w:rsidRPr="00B21D74" w:rsidRDefault="00B21D74" w:rsidP="00B21D74">
      <w:pPr>
        <w:shd w:val="clear" w:color="auto" w:fill="FFFFFF"/>
        <w:spacing w:line="360" w:lineRule="auto"/>
        <w:ind w:firstLine="270"/>
        <w:jc w:val="both"/>
        <w:rPr>
          <w:highlight w:val="white"/>
        </w:rPr>
      </w:pPr>
      <w:r>
        <w:rPr>
          <w:rFonts w:eastAsia="Arial"/>
          <w:color w:val="1A1C1E"/>
          <w:highlight w:val="white"/>
        </w:rPr>
        <w:t xml:space="preserve">- </w:t>
      </w:r>
      <w:r w:rsidRPr="00FC1C6E">
        <w:rPr>
          <w:rFonts w:eastAsia="Arial"/>
          <w:color w:val="1A1C1E"/>
          <w:highlight w:val="white"/>
        </w:rPr>
        <w:t>Cá nhân hóa lịch trình (Schedule): Tích hợp khả năng đồng bộ thời khóa biểu trực tiếp từ hệ thống quản lý đào tạo của TVU, kết hợp với các công cụ từ hệ sinh thái Google (Calendar, Drive) để quản lý thời gian toàn diện.</w:t>
      </w:r>
    </w:p>
    <w:p w14:paraId="3F4DEE32" w14:textId="77777777" w:rsidR="00B21D74" w:rsidRPr="00686531" w:rsidRDefault="00B21D74" w:rsidP="00B21D74">
      <w:pPr>
        <w:pStyle w:val="Heading3"/>
        <w:keepNext w:val="0"/>
        <w:shd w:val="clear" w:color="auto" w:fill="FFFFFF"/>
        <w:spacing w:before="0" w:after="0" w:line="360" w:lineRule="auto"/>
        <w:ind w:firstLine="270"/>
        <w:jc w:val="both"/>
        <w:rPr>
          <w:rFonts w:eastAsia="Arial"/>
          <w:i w:val="0"/>
          <w:iCs/>
          <w:color w:val="1A1C1E"/>
          <w:highlight w:val="white"/>
        </w:rPr>
      </w:pPr>
      <w:bookmarkStart w:id="46" w:name="_Toc218847483"/>
      <w:r w:rsidRPr="00686531">
        <w:rPr>
          <w:rFonts w:eastAsia="Arial"/>
          <w:i w:val="0"/>
          <w:iCs/>
          <w:color w:val="1A1C1E"/>
          <w:highlight w:val="white"/>
        </w:rPr>
        <w:t>2.1.3. Đối tượng sử dụng hệ thống</w:t>
      </w:r>
      <w:bookmarkEnd w:id="46"/>
    </w:p>
    <w:p w14:paraId="4A6676CD" w14:textId="77777777" w:rsidR="00B21D74" w:rsidRDefault="00B21D74" w:rsidP="00B21D74">
      <w:pPr>
        <w:shd w:val="clear" w:color="auto" w:fill="FFFFFF"/>
        <w:spacing w:line="360" w:lineRule="auto"/>
        <w:ind w:firstLine="360"/>
        <w:jc w:val="both"/>
        <w:rPr>
          <w:rFonts w:eastAsia="Arial"/>
          <w:color w:val="1A1C1E"/>
          <w:highlight w:val="white"/>
        </w:rPr>
      </w:pPr>
      <w:r w:rsidRPr="00FC1C6E">
        <w:rPr>
          <w:rFonts w:eastAsia="Arial"/>
          <w:color w:val="1A1C1E"/>
          <w:highlight w:val="white"/>
        </w:rPr>
        <w:t>Hệ thống xác định 03 đối tượng tác động chính với các quyền hạn và nhiệm vụ khác nhau:</w:t>
      </w:r>
    </w:p>
    <w:p w14:paraId="53EEEC95" w14:textId="77777777" w:rsidR="00B21D74" w:rsidRDefault="00B21D74" w:rsidP="00B21D74">
      <w:pPr>
        <w:shd w:val="clear" w:color="auto" w:fill="FFFFFF"/>
        <w:spacing w:line="360" w:lineRule="auto"/>
        <w:ind w:firstLine="360"/>
        <w:jc w:val="both"/>
        <w:rPr>
          <w:rFonts w:eastAsia="Arial"/>
          <w:color w:val="1A1C1E"/>
          <w:highlight w:val="white"/>
        </w:rPr>
      </w:pPr>
    </w:p>
    <w:p w14:paraId="11F5B8AD" w14:textId="77777777" w:rsidR="00B21D74" w:rsidRDefault="00B21D74" w:rsidP="00B21D74">
      <w:pPr>
        <w:shd w:val="clear" w:color="auto" w:fill="FFFFFF"/>
        <w:spacing w:line="360" w:lineRule="auto"/>
        <w:ind w:firstLine="360"/>
        <w:jc w:val="both"/>
        <w:rPr>
          <w:rFonts w:eastAsia="Arial"/>
          <w:color w:val="1A1C1E"/>
          <w:highlight w:val="white"/>
        </w:rPr>
      </w:pPr>
    </w:p>
    <w:p w14:paraId="7BA290F8" w14:textId="77777777" w:rsidR="00B21D74" w:rsidRPr="00F40480" w:rsidRDefault="00B21D74" w:rsidP="00B21D74">
      <w:pPr>
        <w:pStyle w:val="Bng"/>
        <w:rPr>
          <w:highlight w:val="white"/>
        </w:rPr>
      </w:pPr>
      <w:bookmarkStart w:id="47" w:name="_Toc218844914"/>
      <w:r w:rsidRPr="00F40480">
        <w:rPr>
          <w:highlight w:val="white"/>
        </w:rPr>
        <w:lastRenderedPageBreak/>
        <w:t>Bảng 2.1: Danh sách Actors và vai trò</w:t>
      </w:r>
      <w:bookmarkEnd w:id="47"/>
    </w:p>
    <w:tbl>
      <w:tblPr>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45"/>
        <w:gridCol w:w="1515"/>
        <w:gridCol w:w="5445"/>
      </w:tblGrid>
      <w:tr w:rsidR="00B21D74" w:rsidRPr="00F40480" w14:paraId="6EB15C25" w14:textId="77777777" w:rsidTr="00477A27">
        <w:trPr>
          <w:trHeight w:val="480"/>
        </w:trPr>
        <w:tc>
          <w:tcPr>
            <w:tcW w:w="1845" w:type="dxa"/>
            <w:tcMar>
              <w:top w:w="100" w:type="dxa"/>
              <w:left w:w="180" w:type="dxa"/>
              <w:bottom w:w="100" w:type="dxa"/>
              <w:right w:w="180" w:type="dxa"/>
            </w:tcMar>
          </w:tcPr>
          <w:p w14:paraId="26A07581" w14:textId="77777777" w:rsidR="00B21D74" w:rsidRPr="00F40480" w:rsidRDefault="00B21D74" w:rsidP="00477A27">
            <w:pPr>
              <w:spacing w:line="360" w:lineRule="auto"/>
              <w:rPr>
                <w:rFonts w:eastAsia="Arial"/>
                <w:b/>
                <w:bCs/>
                <w:color w:val="1A1C1E"/>
                <w:highlight w:val="white"/>
              </w:rPr>
            </w:pPr>
            <w:r w:rsidRPr="00F40480">
              <w:rPr>
                <w:rFonts w:eastAsia="Arial"/>
                <w:b/>
                <w:bCs/>
                <w:color w:val="1A1C1E"/>
                <w:highlight w:val="white"/>
              </w:rPr>
              <w:t>Actor</w:t>
            </w:r>
          </w:p>
        </w:tc>
        <w:tc>
          <w:tcPr>
            <w:tcW w:w="1515" w:type="dxa"/>
            <w:tcMar>
              <w:top w:w="100" w:type="dxa"/>
              <w:left w:w="180" w:type="dxa"/>
              <w:bottom w:w="100" w:type="dxa"/>
              <w:right w:w="180" w:type="dxa"/>
            </w:tcMar>
          </w:tcPr>
          <w:p w14:paraId="74C88FA1" w14:textId="77777777" w:rsidR="00B21D74" w:rsidRPr="00F40480" w:rsidRDefault="00B21D74" w:rsidP="00477A27">
            <w:pPr>
              <w:spacing w:line="360" w:lineRule="auto"/>
              <w:rPr>
                <w:rFonts w:eastAsia="Arial"/>
                <w:b/>
                <w:bCs/>
                <w:color w:val="1A1C1E"/>
                <w:highlight w:val="white"/>
              </w:rPr>
            </w:pPr>
            <w:r w:rsidRPr="00F40480">
              <w:rPr>
                <w:rFonts w:eastAsia="Arial"/>
                <w:b/>
                <w:bCs/>
                <w:color w:val="1A1C1E"/>
                <w:highlight w:val="white"/>
              </w:rPr>
              <w:t>Vai trò</w:t>
            </w:r>
          </w:p>
        </w:tc>
        <w:tc>
          <w:tcPr>
            <w:tcW w:w="5445" w:type="dxa"/>
            <w:tcMar>
              <w:top w:w="100" w:type="dxa"/>
              <w:left w:w="180" w:type="dxa"/>
              <w:bottom w:w="100" w:type="dxa"/>
              <w:right w:w="180" w:type="dxa"/>
            </w:tcMar>
          </w:tcPr>
          <w:p w14:paraId="4D3B156A" w14:textId="77777777" w:rsidR="00B21D74" w:rsidRPr="00F40480" w:rsidRDefault="00B21D74" w:rsidP="00477A27">
            <w:pPr>
              <w:spacing w:line="360" w:lineRule="auto"/>
              <w:rPr>
                <w:rFonts w:eastAsia="Arial"/>
                <w:b/>
                <w:bCs/>
                <w:color w:val="1A1C1E"/>
                <w:highlight w:val="white"/>
              </w:rPr>
            </w:pPr>
            <w:r w:rsidRPr="00F40480">
              <w:rPr>
                <w:rFonts w:eastAsia="Arial"/>
                <w:b/>
                <w:bCs/>
                <w:color w:val="1A1C1E"/>
                <w:highlight w:val="white"/>
              </w:rPr>
              <w:t>Chức năng chính</w:t>
            </w:r>
          </w:p>
        </w:tc>
      </w:tr>
      <w:tr w:rsidR="00B21D74" w:rsidRPr="00F40480" w14:paraId="7DCFB13B" w14:textId="77777777" w:rsidTr="00477A27">
        <w:trPr>
          <w:trHeight w:val="780"/>
        </w:trPr>
        <w:tc>
          <w:tcPr>
            <w:tcW w:w="1845" w:type="dxa"/>
            <w:tcMar>
              <w:top w:w="100" w:type="dxa"/>
              <w:left w:w="180" w:type="dxa"/>
              <w:bottom w:w="100" w:type="dxa"/>
              <w:right w:w="180" w:type="dxa"/>
            </w:tcMar>
          </w:tcPr>
          <w:p w14:paraId="2528F313"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Sinh viên (Student)</w:t>
            </w:r>
          </w:p>
        </w:tc>
        <w:tc>
          <w:tcPr>
            <w:tcW w:w="1515" w:type="dxa"/>
            <w:tcMar>
              <w:top w:w="100" w:type="dxa"/>
              <w:left w:w="180" w:type="dxa"/>
              <w:bottom w:w="100" w:type="dxa"/>
              <w:right w:w="180" w:type="dxa"/>
            </w:tcMar>
          </w:tcPr>
          <w:p w14:paraId="2F01EEA7"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Người dùng cuối</w:t>
            </w:r>
          </w:p>
        </w:tc>
        <w:tc>
          <w:tcPr>
            <w:tcW w:w="5445" w:type="dxa"/>
            <w:tcMar>
              <w:top w:w="100" w:type="dxa"/>
              <w:left w:w="180" w:type="dxa"/>
              <w:bottom w:w="100" w:type="dxa"/>
              <w:right w:w="180" w:type="dxa"/>
            </w:tcMar>
          </w:tcPr>
          <w:p w14:paraId="782D52D5"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Tìm kiếm khóa học, tham gia học tập, trao đổi với AI, làm bài Quiz, quản lý lịch học và bộ thẻ ghi nhớ.</w:t>
            </w:r>
          </w:p>
        </w:tc>
      </w:tr>
      <w:tr w:rsidR="00B21D74" w:rsidRPr="00F40480" w14:paraId="4F386F09" w14:textId="77777777" w:rsidTr="00477A27">
        <w:trPr>
          <w:trHeight w:val="1080"/>
        </w:trPr>
        <w:tc>
          <w:tcPr>
            <w:tcW w:w="1845" w:type="dxa"/>
            <w:tcMar>
              <w:top w:w="100" w:type="dxa"/>
              <w:left w:w="180" w:type="dxa"/>
              <w:bottom w:w="100" w:type="dxa"/>
              <w:right w:w="180" w:type="dxa"/>
            </w:tcMar>
          </w:tcPr>
          <w:p w14:paraId="23CF2E61"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Giảng viên (Teacher)</w:t>
            </w:r>
          </w:p>
        </w:tc>
        <w:tc>
          <w:tcPr>
            <w:tcW w:w="1515" w:type="dxa"/>
            <w:tcMar>
              <w:top w:w="100" w:type="dxa"/>
              <w:left w:w="180" w:type="dxa"/>
              <w:bottom w:w="100" w:type="dxa"/>
              <w:right w:w="180" w:type="dxa"/>
            </w:tcMar>
          </w:tcPr>
          <w:p w14:paraId="5E330226"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Người tạo nội dung</w:t>
            </w:r>
          </w:p>
        </w:tc>
        <w:tc>
          <w:tcPr>
            <w:tcW w:w="5445" w:type="dxa"/>
            <w:tcMar>
              <w:top w:w="100" w:type="dxa"/>
              <w:left w:w="180" w:type="dxa"/>
              <w:bottom w:w="100" w:type="dxa"/>
              <w:right w:w="180" w:type="dxa"/>
            </w:tcMar>
          </w:tcPr>
          <w:p w14:paraId="65E64D82"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Xây dựng cấu trúc khóa học, đăng tải bài học, quản lý danh sách sinh viên và theo dõi kết quả học tập của lớp.</w:t>
            </w:r>
          </w:p>
        </w:tc>
      </w:tr>
      <w:tr w:rsidR="00B21D74" w:rsidRPr="00F40480" w14:paraId="3BC70BEF" w14:textId="77777777" w:rsidTr="00477A27">
        <w:trPr>
          <w:trHeight w:val="780"/>
        </w:trPr>
        <w:tc>
          <w:tcPr>
            <w:tcW w:w="1845" w:type="dxa"/>
            <w:tcMar>
              <w:top w:w="100" w:type="dxa"/>
              <w:left w:w="180" w:type="dxa"/>
              <w:bottom w:w="100" w:type="dxa"/>
              <w:right w:w="180" w:type="dxa"/>
            </w:tcMar>
          </w:tcPr>
          <w:p w14:paraId="43087AF2"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Quản trị viên (Admin)</w:t>
            </w:r>
          </w:p>
        </w:tc>
        <w:tc>
          <w:tcPr>
            <w:tcW w:w="1515" w:type="dxa"/>
            <w:tcMar>
              <w:top w:w="100" w:type="dxa"/>
              <w:left w:w="180" w:type="dxa"/>
              <w:bottom w:w="100" w:type="dxa"/>
              <w:right w:w="180" w:type="dxa"/>
            </w:tcMar>
          </w:tcPr>
          <w:p w14:paraId="3761651D"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Người điều phối</w:t>
            </w:r>
          </w:p>
        </w:tc>
        <w:tc>
          <w:tcPr>
            <w:tcW w:w="5445" w:type="dxa"/>
            <w:tcMar>
              <w:top w:w="100" w:type="dxa"/>
              <w:left w:w="180" w:type="dxa"/>
              <w:bottom w:w="100" w:type="dxa"/>
              <w:right w:w="180" w:type="dxa"/>
            </w:tcMar>
          </w:tcPr>
          <w:p w14:paraId="2E70E327" w14:textId="77777777" w:rsidR="00B21D74" w:rsidRPr="00FC1C6E" w:rsidRDefault="00B21D74" w:rsidP="00477A27">
            <w:pPr>
              <w:spacing w:line="360" w:lineRule="auto"/>
              <w:rPr>
                <w:rFonts w:eastAsia="Arial"/>
                <w:color w:val="1A1C1E"/>
                <w:highlight w:val="white"/>
              </w:rPr>
            </w:pPr>
            <w:r w:rsidRPr="00FC1C6E">
              <w:rPr>
                <w:rFonts w:eastAsia="Arial"/>
                <w:color w:val="1A1C1E"/>
                <w:highlight w:val="white"/>
              </w:rPr>
              <w:t>Quản lý tài khoản người dùng, giám sát hiệu suất hệ thống và cấu hình các thông số cho dịch vụ AI.</w:t>
            </w:r>
          </w:p>
        </w:tc>
      </w:tr>
    </w:tbl>
    <w:p w14:paraId="27505DF0" w14:textId="77777777" w:rsidR="00B21D74" w:rsidRPr="00B21D74" w:rsidRDefault="00B21D74" w:rsidP="00B21D74">
      <w:pPr>
        <w:spacing w:line="360" w:lineRule="auto"/>
        <w:jc w:val="both"/>
        <w:rPr>
          <w:rFonts w:eastAsia="Arial"/>
          <w:b/>
          <w:bCs/>
          <w:color w:val="1A1C1E"/>
          <w:highlight w:val="white"/>
        </w:rPr>
      </w:pPr>
    </w:p>
    <w:p w14:paraId="598D0F40" w14:textId="62EAF549" w:rsidR="00B21D74" w:rsidRDefault="00B21D74" w:rsidP="00B21D74">
      <w:pPr>
        <w:pStyle w:val="Heading2-TimesNewRowman"/>
        <w:numPr>
          <w:ilvl w:val="0"/>
          <w:numId w:val="13"/>
        </w:numPr>
        <w:tabs>
          <w:tab w:val="left" w:pos="540"/>
        </w:tabs>
        <w:spacing w:line="360" w:lineRule="auto"/>
        <w:ind w:left="0" w:firstLine="0"/>
      </w:pPr>
      <w:bookmarkStart w:id="48" w:name="_Toc208052926"/>
      <w:bookmarkStart w:id="49" w:name="_Toc218847484"/>
      <w:r>
        <w:t xml:space="preserve">KIẾN TRÚC </w:t>
      </w:r>
      <w:r w:rsidR="006D71B5">
        <w:t>HỆ THỐNG</w:t>
      </w:r>
      <w:bookmarkEnd w:id="48"/>
      <w:bookmarkEnd w:id="49"/>
    </w:p>
    <w:p w14:paraId="16756D31" w14:textId="12AF9E8C" w:rsidR="006D71B5" w:rsidRPr="00686531" w:rsidRDefault="006D71B5" w:rsidP="00B21D74">
      <w:pPr>
        <w:pStyle w:val="Heading3"/>
        <w:numPr>
          <w:ilvl w:val="0"/>
          <w:numId w:val="15"/>
        </w:numPr>
        <w:tabs>
          <w:tab w:val="left" w:pos="900"/>
        </w:tabs>
        <w:spacing w:before="0" w:after="0" w:line="360" w:lineRule="auto"/>
        <w:ind w:left="270" w:firstLine="0"/>
        <w:rPr>
          <w:rFonts w:cs="Times New Roman"/>
          <w:i w:val="0"/>
        </w:rPr>
      </w:pPr>
      <w:bookmarkStart w:id="50" w:name="_Toc208052927"/>
      <w:bookmarkStart w:id="51" w:name="_Toc218847485"/>
      <w:r w:rsidRPr="00686531">
        <w:rPr>
          <w:rFonts w:cs="Times New Roman"/>
          <w:i w:val="0"/>
        </w:rPr>
        <w:t xml:space="preserve">Mô hình </w:t>
      </w:r>
      <w:bookmarkEnd w:id="50"/>
      <w:r w:rsidR="00B21D74" w:rsidRPr="00686531">
        <w:rPr>
          <w:rFonts w:cs="Times New Roman"/>
          <w:i w:val="0"/>
        </w:rPr>
        <w:t>kiến trúc tổng quát</w:t>
      </w:r>
      <w:bookmarkEnd w:id="51"/>
    </w:p>
    <w:p w14:paraId="70A48BC1" w14:textId="77777777" w:rsidR="00B21D74" w:rsidRPr="00F73699" w:rsidRDefault="00B21D74" w:rsidP="00B21D74">
      <w:pPr>
        <w:keepNext/>
        <w:shd w:val="clear" w:color="auto" w:fill="FFFFFF"/>
        <w:spacing w:line="360" w:lineRule="auto"/>
        <w:ind w:firstLine="360"/>
        <w:jc w:val="both"/>
        <w:rPr>
          <w:rFonts w:eastAsia="Arial"/>
          <w:color w:val="1A1C1E"/>
        </w:rPr>
      </w:pPr>
      <w:r w:rsidRPr="00F73699">
        <w:rPr>
          <w:rFonts w:eastAsia="Arial"/>
          <w:color w:val="1A1C1E"/>
        </w:rPr>
        <w:t>Hệ thống được chia thành 4 lớp thành phần tách biệt:</w:t>
      </w:r>
    </w:p>
    <w:p w14:paraId="73924F5D" w14:textId="77777777" w:rsidR="00B21D74" w:rsidRPr="00F73699" w:rsidRDefault="00B21D74" w:rsidP="00451A67">
      <w:pPr>
        <w:pStyle w:val="ListParagraph"/>
        <w:keepNext/>
        <w:numPr>
          <w:ilvl w:val="0"/>
          <w:numId w:val="39"/>
        </w:numPr>
        <w:shd w:val="clear" w:color="auto" w:fill="FFFFFF"/>
        <w:spacing w:line="360" w:lineRule="auto"/>
        <w:ind w:left="0" w:firstLine="360"/>
        <w:jc w:val="both"/>
      </w:pPr>
      <w:r w:rsidRPr="00F73699">
        <w:rPr>
          <w:rFonts w:eastAsia="Arial"/>
          <w:color w:val="1A1C1E"/>
        </w:rPr>
        <w:t>Giao diện người dùng (Frontend): Sử dụng React 18 và TypeScript để xây dựng ứng dụng đơn trang (SPA). Giao diện tập trung vào tính tương tác cao và phản hồi nhanh (Responsive).</w:t>
      </w:r>
    </w:p>
    <w:p w14:paraId="4EFBA47C" w14:textId="77777777" w:rsidR="00B21D74" w:rsidRPr="00F73699" w:rsidRDefault="00B21D74" w:rsidP="00451A67">
      <w:pPr>
        <w:pStyle w:val="ListParagraph"/>
        <w:keepNext/>
        <w:numPr>
          <w:ilvl w:val="0"/>
          <w:numId w:val="39"/>
        </w:numPr>
        <w:shd w:val="clear" w:color="auto" w:fill="FFFFFF"/>
        <w:spacing w:line="360" w:lineRule="auto"/>
        <w:ind w:left="0" w:firstLine="360"/>
        <w:jc w:val="both"/>
      </w:pPr>
      <w:r w:rsidRPr="00F73699">
        <w:rPr>
          <w:rFonts w:eastAsia="Arial"/>
          <w:color w:val="1A1C1E"/>
        </w:rPr>
        <w:t>Dịch vụ lõi (Backend - Laravel API): Đóng vai trò là trung tâm điều phối. Xử lý các nghiệp vụ về xác thực, quản lý cơ sở dữ liệu quan hệ, và cung cấp API cho Frontend.</w:t>
      </w:r>
    </w:p>
    <w:p w14:paraId="26E21312" w14:textId="77777777" w:rsidR="00B21D74" w:rsidRPr="00F73699" w:rsidRDefault="00B21D74" w:rsidP="00451A67">
      <w:pPr>
        <w:pStyle w:val="ListParagraph"/>
        <w:keepNext/>
        <w:numPr>
          <w:ilvl w:val="0"/>
          <w:numId w:val="39"/>
        </w:numPr>
        <w:shd w:val="clear" w:color="auto" w:fill="FFFFFF"/>
        <w:spacing w:line="360" w:lineRule="auto"/>
        <w:ind w:left="0" w:firstLine="360"/>
        <w:jc w:val="both"/>
      </w:pPr>
      <w:r w:rsidRPr="00F73699">
        <w:rPr>
          <w:rFonts w:eastAsia="Arial"/>
          <w:color w:val="1A1C1E"/>
        </w:rPr>
        <w:t>Dịch vụ trí tuệ nhân tạo (AI Service): Một dịch vụ độc lập viết bằng Python (FastAPI). Chuyên trách việc giao tiếp với các mô hình AI thông qua LangChain, xử lý kỹ thuật RAG (Retrieval-Augmented Generation) để cung cấp kiến thức chính xác.</w:t>
      </w:r>
    </w:p>
    <w:p w14:paraId="31EAA6D3" w14:textId="07D4FE88" w:rsidR="006D71B5" w:rsidRPr="00451A67" w:rsidRDefault="00B21D74" w:rsidP="00451A67">
      <w:pPr>
        <w:pStyle w:val="ListParagraph"/>
        <w:numPr>
          <w:ilvl w:val="0"/>
          <w:numId w:val="39"/>
        </w:numPr>
        <w:spacing w:line="360" w:lineRule="auto"/>
        <w:ind w:left="0" w:firstLine="360"/>
        <w:rPr>
          <w:rFonts w:eastAsia="Arial"/>
          <w:color w:val="1A1C1E"/>
        </w:rPr>
      </w:pPr>
      <w:r w:rsidRPr="00451A67">
        <w:rPr>
          <w:rFonts w:eastAsia="Arial"/>
          <w:color w:val="1A1C1E"/>
        </w:rPr>
        <w:t>Tầng lưu trữ dữ liệu (Database Layer): Kết hợp giữa cơ sở dữ liệu có cấu trúc và cơ sở dữ liệu vector</w:t>
      </w:r>
      <w:r w:rsidR="002C2E6A" w:rsidRPr="00451A67">
        <w:rPr>
          <w:rFonts w:eastAsia="Arial"/>
          <w:color w:val="1A1C1E"/>
        </w:rPr>
        <w:t>.</w:t>
      </w:r>
    </w:p>
    <w:p w14:paraId="119FB2BC" w14:textId="55C27A53" w:rsidR="00823711" w:rsidRDefault="002C2E6A" w:rsidP="00B21D74">
      <w:pPr>
        <w:spacing w:line="360" w:lineRule="auto"/>
        <w:rPr>
          <w:rFonts w:eastAsia="Arial"/>
          <w:color w:val="1A1C1E"/>
        </w:rPr>
      </w:pPr>
      <w:r w:rsidRPr="002C2E6A">
        <w:rPr>
          <w:rFonts w:eastAsia="Arial"/>
          <w:color w:val="1A1C1E"/>
        </w:rPr>
        <w:lastRenderedPageBreak/>
        <w:drawing>
          <wp:inline distT="0" distB="0" distL="0" distR="0" wp14:anchorId="20DBB432" wp14:editId="23E660FF">
            <wp:extent cx="5829300" cy="3048000"/>
            <wp:effectExtent l="0" t="0" r="0" b="0"/>
            <wp:docPr id="18589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91034" name=""/>
                    <pic:cNvPicPr/>
                  </pic:nvPicPr>
                  <pic:blipFill>
                    <a:blip r:embed="rId10"/>
                    <a:stretch>
                      <a:fillRect/>
                    </a:stretch>
                  </pic:blipFill>
                  <pic:spPr>
                    <a:xfrm>
                      <a:off x="0" y="0"/>
                      <a:ext cx="5841402" cy="3054328"/>
                    </a:xfrm>
                    <a:prstGeom prst="rect">
                      <a:avLst/>
                    </a:prstGeom>
                  </pic:spPr>
                </pic:pic>
              </a:graphicData>
            </a:graphic>
          </wp:inline>
        </w:drawing>
      </w:r>
    </w:p>
    <w:p w14:paraId="33FD39E4" w14:textId="56CCD08C" w:rsidR="00823711" w:rsidRDefault="00451A67" w:rsidP="002C2E6A">
      <w:pPr>
        <w:pStyle w:val="Hnh"/>
      </w:pPr>
      <w:bookmarkStart w:id="52" w:name="_Toc218851555"/>
      <w:r>
        <w:rPr>
          <w:rFonts w:eastAsia="Arial"/>
          <w:color w:val="1A1C1E"/>
        </w:rPr>
        <w:t>Hình</w:t>
      </w:r>
      <w:r w:rsidR="002C2E6A">
        <w:rPr>
          <w:rFonts w:eastAsia="Arial"/>
          <w:color w:val="1A1C1E"/>
        </w:rPr>
        <w:t xml:space="preserve"> 2.1: </w:t>
      </w:r>
      <w:r w:rsidR="002C2E6A">
        <w:rPr>
          <w:lang w:val="vi-VN"/>
        </w:rPr>
        <w:t>Kiến trúc tổng quan</w:t>
      </w:r>
      <w:bookmarkEnd w:id="52"/>
    </w:p>
    <w:p w14:paraId="319BF2CF" w14:textId="77777777" w:rsidR="00E760C4" w:rsidRPr="00E760C4" w:rsidRDefault="00E760C4" w:rsidP="002C2E6A">
      <w:pPr>
        <w:pStyle w:val="Hnh"/>
        <w:rPr>
          <w:rFonts w:eastAsia="Arial"/>
          <w:color w:val="1A1C1E"/>
        </w:rPr>
      </w:pPr>
    </w:p>
    <w:p w14:paraId="3EC4EDF5" w14:textId="2D118457" w:rsidR="00B21D74" w:rsidRDefault="00E760C4" w:rsidP="00E760C4">
      <w:pPr>
        <w:pStyle w:val="Heading3"/>
        <w:numPr>
          <w:ilvl w:val="0"/>
          <w:numId w:val="15"/>
        </w:numPr>
        <w:tabs>
          <w:tab w:val="left" w:pos="900"/>
        </w:tabs>
        <w:spacing w:before="0" w:after="0" w:line="360" w:lineRule="auto"/>
        <w:ind w:left="284" w:firstLine="0"/>
        <w:jc w:val="both"/>
        <w:rPr>
          <w:rFonts w:cs="Times New Roman"/>
          <w:i w:val="0"/>
        </w:rPr>
      </w:pPr>
      <w:r>
        <w:rPr>
          <w:rFonts w:cs="Times New Roman"/>
          <w:i w:val="0"/>
        </w:rPr>
        <w:t xml:space="preserve"> Kiến trúc Frontend</w:t>
      </w:r>
    </w:p>
    <w:p w14:paraId="01D8DF13" w14:textId="77777777" w:rsidR="00E760C4" w:rsidRDefault="00E760C4" w:rsidP="00E760C4">
      <w:pPr>
        <w:spacing w:line="360" w:lineRule="auto"/>
        <w:ind w:firstLine="360"/>
        <w:jc w:val="both"/>
      </w:pPr>
      <w:r>
        <w:t>Ứng dụng Frontend được tổ chức theo cấu trúc Feature-based Folder Structure, giúp dễ dàng mở rộng và bảo trì code trong các dự án lớn.</w:t>
      </w:r>
    </w:p>
    <w:p w14:paraId="77F280D7" w14:textId="77777777" w:rsidR="00E760C4" w:rsidRDefault="00E760C4" w:rsidP="00E760C4">
      <w:pPr>
        <w:numPr>
          <w:ilvl w:val="0"/>
          <w:numId w:val="37"/>
        </w:numPr>
        <w:suppressAutoHyphens/>
        <w:spacing w:line="360" w:lineRule="auto"/>
        <w:ind w:left="0" w:firstLine="360"/>
        <w:jc w:val="both"/>
      </w:pPr>
      <w:r>
        <w:t>Quản trị trạng thái (State Management): Sử dụng Zustand để quản lý trạng thái toàn cục (Auth, Theme) một cách nhẹ nhàng. Kết hợp với React Query để quản lý trạng thái dữ liệu từ Server (caching, auto-refetching).</w:t>
      </w:r>
    </w:p>
    <w:p w14:paraId="2D45A701" w14:textId="77777777" w:rsidR="00E760C4" w:rsidRDefault="00E760C4" w:rsidP="00E760C4">
      <w:pPr>
        <w:numPr>
          <w:ilvl w:val="0"/>
          <w:numId w:val="37"/>
        </w:numPr>
        <w:suppressAutoHyphens/>
        <w:spacing w:line="360" w:lineRule="auto"/>
        <w:ind w:left="0" w:firstLine="360"/>
        <w:jc w:val="both"/>
      </w:pPr>
      <w:r>
        <w:t>Hệ thống Component: Phân cấp theo mô hình từ dưới lên:</w:t>
      </w:r>
    </w:p>
    <w:p w14:paraId="64249552" w14:textId="47981BE4" w:rsidR="00E760C4" w:rsidRDefault="00E760C4" w:rsidP="00E760C4">
      <w:pPr>
        <w:suppressAutoHyphens/>
        <w:spacing w:line="360" w:lineRule="auto"/>
        <w:ind w:firstLine="540"/>
        <w:jc w:val="both"/>
      </w:pPr>
      <w:r>
        <w:t xml:space="preserve">+ </w:t>
      </w:r>
      <w:r>
        <w:t>Atomic Components: Các thành phần nhỏ nhất (Button, Input, Badge).</w:t>
      </w:r>
    </w:p>
    <w:p w14:paraId="6A816153" w14:textId="0A81132C" w:rsidR="00E760C4" w:rsidRDefault="00E760C4" w:rsidP="00E760C4">
      <w:pPr>
        <w:tabs>
          <w:tab w:val="left" w:pos="720"/>
        </w:tabs>
        <w:suppressAutoHyphens/>
        <w:spacing w:line="360" w:lineRule="auto"/>
        <w:ind w:firstLine="540"/>
        <w:jc w:val="both"/>
      </w:pPr>
      <w:r>
        <w:t>+</w:t>
      </w:r>
      <w:r>
        <w:t xml:space="preserve"> </w:t>
      </w:r>
      <w:r>
        <w:t>Feature Components: Các thành phần gắn liền nghiệp vụ (ChatInput, FlashcardCard).</w:t>
      </w:r>
    </w:p>
    <w:p w14:paraId="007F94A2" w14:textId="298FB18E" w:rsidR="00E760C4" w:rsidRDefault="00E760C4" w:rsidP="00E760C4">
      <w:pPr>
        <w:suppressAutoHyphens/>
        <w:spacing w:line="360" w:lineRule="auto"/>
        <w:ind w:firstLine="540"/>
        <w:jc w:val="both"/>
      </w:pPr>
      <w:r>
        <w:t xml:space="preserve">+ </w:t>
      </w:r>
      <w:r>
        <w:t xml:space="preserve"> </w:t>
      </w:r>
      <w:r>
        <w:t>Page Components: Các trang hoàn chỉnh tương ứng với các route của ứng dụng.</w:t>
      </w:r>
    </w:p>
    <w:p w14:paraId="0EB2F11F" w14:textId="324DD2C9" w:rsidR="00E760C4" w:rsidRPr="00E760C4" w:rsidRDefault="00E760C4" w:rsidP="00E760C4">
      <w:pPr>
        <w:numPr>
          <w:ilvl w:val="0"/>
          <w:numId w:val="37"/>
        </w:numPr>
        <w:suppressAutoHyphens/>
        <w:spacing w:line="360" w:lineRule="auto"/>
        <w:ind w:left="0" w:firstLine="360"/>
        <w:jc w:val="both"/>
      </w:pPr>
      <w:r>
        <w:t>Lớp dịch vụ (Service Layer): Tách biệt các logic gọi API ra khỏi giao diện, giúp code sạch và dễ viết Unit Test.</w:t>
      </w:r>
    </w:p>
    <w:p w14:paraId="1E98F9A1" w14:textId="01266D3F" w:rsidR="00E760C4" w:rsidRDefault="00E760C4" w:rsidP="00E760C4">
      <w:pPr>
        <w:pStyle w:val="Heading3"/>
        <w:numPr>
          <w:ilvl w:val="0"/>
          <w:numId w:val="15"/>
        </w:numPr>
        <w:tabs>
          <w:tab w:val="num" w:pos="360"/>
          <w:tab w:val="left" w:pos="900"/>
        </w:tabs>
        <w:spacing w:before="0" w:after="0" w:line="360" w:lineRule="auto"/>
        <w:ind w:left="284" w:firstLine="0"/>
        <w:jc w:val="both"/>
        <w:rPr>
          <w:rFonts w:cs="Times New Roman"/>
          <w:i w:val="0"/>
        </w:rPr>
      </w:pPr>
      <w:r>
        <w:rPr>
          <w:b w:val="0"/>
          <w:bCs w:val="0"/>
        </w:rPr>
        <w:t xml:space="preserve"> </w:t>
      </w:r>
      <w:r>
        <w:rPr>
          <w:rFonts w:cs="Times New Roman"/>
          <w:i w:val="0"/>
        </w:rPr>
        <w:t>Kiến trúc Backend Laraver</w:t>
      </w:r>
    </w:p>
    <w:p w14:paraId="68578069" w14:textId="77777777" w:rsidR="00E760C4" w:rsidRPr="00E760C4" w:rsidRDefault="00E760C4" w:rsidP="00E760C4">
      <w:pPr>
        <w:spacing w:line="360" w:lineRule="auto"/>
        <w:ind w:firstLine="284"/>
        <w:jc w:val="both"/>
        <w:rPr>
          <w:lang w:val="vi-VN"/>
        </w:rPr>
      </w:pPr>
      <w:r w:rsidRPr="00E760C4">
        <w:rPr>
          <w:lang w:val="vi-VN"/>
        </w:rPr>
        <w:t xml:space="preserve">Kiến trúc Backend được thiết kế theo mô hình Service-Repository Pattern để đảm bảo tính chuyên môn hóa cao: Controller Layer: Chỉ đảm nhận nhiệm vụ tiếp nhận Request, điều phối dữ liệu và trả về Response. Service Layer: </w:t>
      </w:r>
    </w:p>
    <w:p w14:paraId="7FE63467" w14:textId="77777777" w:rsidR="00E760C4" w:rsidRPr="00E760C4" w:rsidRDefault="00E760C4" w:rsidP="00E760C4">
      <w:pPr>
        <w:spacing w:line="360" w:lineRule="auto"/>
        <w:ind w:firstLine="284"/>
        <w:jc w:val="both"/>
        <w:rPr>
          <w:lang w:val="vi-VN"/>
        </w:rPr>
      </w:pPr>
      <w:r w:rsidRPr="00E760C4">
        <w:rPr>
          <w:lang w:val="vi-VN"/>
        </w:rPr>
        <w:t xml:space="preserve">Nơi tập trung toàn bộ "Business Logic". Ví dụ: Logic tính toán khoảng cách ôn tập theo SM-2 hoặc logic điều phối lịch học sẽ được đóng gói tại đây. Repository Layer: </w:t>
      </w:r>
      <w:r w:rsidRPr="00E760C4">
        <w:rPr>
          <w:lang w:val="vi-VN"/>
        </w:rPr>
        <w:lastRenderedPageBreak/>
        <w:t>Trừu tượng hóa việc truy vấn dữ liệu, tách biệt logic nghiệp vụ khỏi lớp lưu trữ MySQL, giúp mã nguồn dễ viết Unit Test.</w:t>
      </w:r>
    </w:p>
    <w:p w14:paraId="04BA7C63" w14:textId="33D15963" w:rsidR="00E760C4" w:rsidRPr="00E760C4" w:rsidRDefault="00E760C4" w:rsidP="00E760C4">
      <w:pPr>
        <w:spacing w:line="360" w:lineRule="auto"/>
        <w:ind w:firstLine="284"/>
        <w:jc w:val="both"/>
        <w:rPr>
          <w:lang w:val="vi-VN"/>
        </w:rPr>
      </w:pPr>
      <w:r w:rsidRPr="00E760C4">
        <w:rPr>
          <w:lang w:val="vi-VN"/>
        </w:rPr>
        <w:t>Integration Layer: Một lớp chuyên biệt để giao tiếp với FastAPI, chịu trách nhiệm đóng gói các Prompt và xử lý kết quả trả về từ các mô hình LLM.</w:t>
      </w:r>
    </w:p>
    <w:p w14:paraId="30E7A07C" w14:textId="2999CEE2" w:rsidR="00E760C4" w:rsidRDefault="00E760C4" w:rsidP="00451A67">
      <w:pPr>
        <w:pStyle w:val="Heading3"/>
        <w:numPr>
          <w:ilvl w:val="0"/>
          <w:numId w:val="15"/>
        </w:numPr>
        <w:tabs>
          <w:tab w:val="num" w:pos="360"/>
          <w:tab w:val="left" w:pos="810"/>
          <w:tab w:val="left" w:pos="900"/>
          <w:tab w:val="left" w:pos="990"/>
        </w:tabs>
        <w:spacing w:before="0" w:after="0" w:line="360" w:lineRule="auto"/>
        <w:ind w:left="0" w:firstLine="360"/>
        <w:jc w:val="both"/>
        <w:rPr>
          <w:rFonts w:cs="Times New Roman"/>
          <w:i w:val="0"/>
        </w:rPr>
      </w:pPr>
      <w:r w:rsidRPr="00E760C4">
        <w:rPr>
          <w:rFonts w:cs="Times New Roman"/>
          <w:i w:val="0"/>
          <w:lang w:val="vi-VN"/>
        </w:rPr>
        <w:t xml:space="preserve"> </w:t>
      </w:r>
      <w:r>
        <w:rPr>
          <w:rFonts w:cs="Times New Roman"/>
          <w:i w:val="0"/>
        </w:rPr>
        <w:t xml:space="preserve">Kiến trúc </w:t>
      </w:r>
      <w:r>
        <w:rPr>
          <w:rFonts w:cs="Times New Roman"/>
          <w:i w:val="0"/>
        </w:rPr>
        <w:t>AI/RAG</w:t>
      </w:r>
    </w:p>
    <w:p w14:paraId="5C24F1ED" w14:textId="77777777" w:rsidR="00E760C4" w:rsidRPr="009C467A" w:rsidRDefault="00E760C4" w:rsidP="00451A67">
      <w:pPr>
        <w:spacing w:line="360" w:lineRule="auto"/>
        <w:ind w:firstLine="360"/>
        <w:jc w:val="both"/>
        <w:rPr>
          <w:lang w:val="fr-FR"/>
        </w:rPr>
      </w:pPr>
      <w:r>
        <w:rPr>
          <w:lang w:val="fr-FR"/>
        </w:rPr>
        <w:t>Kiến trúc RAG là linh hồn của dự án, được thiết kế theo quy trình khép kín gồm 2 pipeline chính:</w:t>
      </w:r>
    </w:p>
    <w:p w14:paraId="1061E76B" w14:textId="77777777" w:rsidR="00E760C4" w:rsidRDefault="00E760C4" w:rsidP="00451A67">
      <w:pPr>
        <w:spacing w:line="360" w:lineRule="auto"/>
        <w:ind w:firstLine="360"/>
        <w:jc w:val="both"/>
      </w:pPr>
      <w:r>
        <w:rPr>
          <w:b/>
          <w:bCs/>
        </w:rPr>
        <w:t>1. Pipeline Lập chỉ mục (Indexing Pipeline - Offline/Background):</w:t>
      </w:r>
    </w:p>
    <w:p w14:paraId="16F7B0F1" w14:textId="77777777" w:rsidR="00E760C4" w:rsidRDefault="00E760C4" w:rsidP="00451A67">
      <w:pPr>
        <w:numPr>
          <w:ilvl w:val="0"/>
          <w:numId w:val="37"/>
        </w:numPr>
        <w:suppressAutoHyphens/>
        <w:spacing w:line="360" w:lineRule="auto"/>
        <w:ind w:left="0" w:firstLine="360"/>
        <w:jc w:val="both"/>
      </w:pPr>
      <w:r>
        <w:t>Tài liệu được bóc tách thành các đoạn văn bản (Chunks).</w:t>
      </w:r>
    </w:p>
    <w:p w14:paraId="374BC273" w14:textId="77777777" w:rsidR="00E760C4" w:rsidRDefault="00E760C4" w:rsidP="00451A67">
      <w:pPr>
        <w:numPr>
          <w:ilvl w:val="0"/>
          <w:numId w:val="37"/>
        </w:numPr>
        <w:suppressAutoHyphens/>
        <w:spacing w:line="360" w:lineRule="auto"/>
        <w:ind w:left="0" w:firstLine="360"/>
        <w:jc w:val="both"/>
      </w:pPr>
      <w:r>
        <w:t>Sử dụng mô hình text-embedding-004 của Gemini để chuyển đổi sang không gian Vector.</w:t>
      </w:r>
    </w:p>
    <w:p w14:paraId="706F98C1" w14:textId="77777777" w:rsidR="00E760C4" w:rsidRDefault="00E760C4" w:rsidP="00451A67">
      <w:pPr>
        <w:numPr>
          <w:ilvl w:val="0"/>
          <w:numId w:val="37"/>
        </w:numPr>
        <w:suppressAutoHyphens/>
        <w:spacing w:line="360" w:lineRule="auto"/>
        <w:ind w:left="0" w:firstLine="360"/>
        <w:jc w:val="both"/>
      </w:pPr>
      <w:r>
        <w:t>Lưu trữ vào ChromaDB kèm theo các Metadata (course_id, lesson_id) để phục vụ việc lọc dữ liệu.</w:t>
      </w:r>
    </w:p>
    <w:p w14:paraId="0444224C" w14:textId="77777777" w:rsidR="00E760C4" w:rsidRDefault="00E760C4" w:rsidP="00451A67">
      <w:pPr>
        <w:spacing w:line="360" w:lineRule="auto"/>
        <w:ind w:firstLine="360"/>
        <w:jc w:val="both"/>
      </w:pPr>
      <w:r>
        <w:rPr>
          <w:b/>
          <w:bCs/>
        </w:rPr>
        <w:t>2. Pipeline Truy xuất và Sinh văn bản (Retrieval &amp; Generation Pipeline - Online):</w:t>
      </w:r>
    </w:p>
    <w:p w14:paraId="44E46C97" w14:textId="77777777" w:rsidR="00E760C4" w:rsidRDefault="00E760C4" w:rsidP="00451A67">
      <w:pPr>
        <w:numPr>
          <w:ilvl w:val="0"/>
          <w:numId w:val="37"/>
        </w:numPr>
        <w:suppressAutoHyphens/>
        <w:spacing w:line="360" w:lineRule="auto"/>
        <w:ind w:left="0" w:firstLine="360"/>
        <w:jc w:val="both"/>
      </w:pPr>
      <w:r>
        <w:t>Retrieval: Khi người dùng hỏi, hệ thống thực hiện tìm kiếm tương đồng (Similarity Search). Chỉ những đoạn văn bản có độ tương đồng trên ngưỡng 0.3 mới được đưa vào context để tránh nhiễu thông tin.</w:t>
      </w:r>
    </w:p>
    <w:p w14:paraId="0A26B26D" w14:textId="77777777" w:rsidR="00E760C4" w:rsidRDefault="00E760C4" w:rsidP="00451A67">
      <w:pPr>
        <w:pStyle w:val="ListParagraph"/>
        <w:numPr>
          <w:ilvl w:val="0"/>
          <w:numId w:val="38"/>
        </w:numPr>
        <w:suppressAutoHyphens/>
        <w:spacing w:line="360" w:lineRule="auto"/>
        <w:ind w:left="0" w:firstLine="360"/>
        <w:jc w:val="both"/>
      </w:pPr>
      <w:r>
        <w:t>Augmentation: Hệ thống kết hợp "Context" (dữ liệu tìm được) và "Query" (câu hỏi của user) vào một System Prompt được thiết kế kỹ lưỡng (Prompt Engineering).</w:t>
      </w:r>
    </w:p>
    <w:p w14:paraId="0997C3B6" w14:textId="77777777" w:rsidR="00E760C4" w:rsidRDefault="00E760C4" w:rsidP="00451A67">
      <w:pPr>
        <w:pStyle w:val="ListParagraph"/>
        <w:numPr>
          <w:ilvl w:val="0"/>
          <w:numId w:val="38"/>
        </w:numPr>
        <w:suppressAutoHyphens/>
        <w:spacing w:line="360" w:lineRule="auto"/>
        <w:ind w:left="0" w:firstLine="360"/>
        <w:jc w:val="both"/>
      </w:pPr>
      <w:r>
        <w:t>Generation: Mô hình Gemini nhận Prompt và sinh ra câu trả lời cuối cùng. Quá trình này đảm bảo AI luôn trả lời dựa trên cơ sở tri thức thực tế, giảm thiểu tối đa hiện tượng "ảo giác" (hallucination).</w:t>
      </w:r>
    </w:p>
    <w:p w14:paraId="04495F81" w14:textId="4DCB12D3" w:rsidR="00451A67" w:rsidRDefault="00451A67" w:rsidP="00451A67">
      <w:pPr>
        <w:suppressAutoHyphens/>
        <w:spacing w:line="360" w:lineRule="auto"/>
        <w:jc w:val="both"/>
      </w:pPr>
      <w:r>
        <w:rPr>
          <w:noProof/>
        </w:rPr>
        <w:drawing>
          <wp:inline distT="0" distB="0" distL="0" distR="0" wp14:anchorId="029E0618" wp14:editId="4225E7B2">
            <wp:extent cx="5553075" cy="2179320"/>
            <wp:effectExtent l="0" t="0" r="9525" b="0"/>
            <wp:docPr id="8444833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pic:cNvPicPr>
                      <a:picLocks noChangeAspect="1" noChangeArrowheads="1"/>
                    </pic:cNvPicPr>
                  </pic:nvPicPr>
                  <pic:blipFill>
                    <a:blip r:embed="rId11">
                      <a:extLst>
                        <a:ext uri="{28A0092B-C50C-407E-A947-70E740481C1C}">
                          <a14:useLocalDpi xmlns:a14="http://schemas.microsoft.com/office/drawing/2010/main" val="0"/>
                        </a:ext>
                      </a:extLst>
                    </a:blip>
                    <a:srcRect t="-8" r="-6" b="10838"/>
                    <a:stretch>
                      <a:fillRect/>
                    </a:stretch>
                  </pic:blipFill>
                  <pic:spPr bwMode="auto">
                    <a:xfrm>
                      <a:off x="0" y="0"/>
                      <a:ext cx="5553075" cy="2179320"/>
                    </a:xfrm>
                    <a:prstGeom prst="rect">
                      <a:avLst/>
                    </a:prstGeom>
                    <a:solidFill>
                      <a:srgbClr val="FFFFFF"/>
                    </a:solidFill>
                    <a:ln>
                      <a:noFill/>
                    </a:ln>
                  </pic:spPr>
                </pic:pic>
              </a:graphicData>
            </a:graphic>
          </wp:inline>
        </w:drawing>
      </w:r>
    </w:p>
    <w:p w14:paraId="30C1CA81" w14:textId="6E7F19B8" w:rsidR="00451A67" w:rsidRDefault="00451A67" w:rsidP="00451A67">
      <w:pPr>
        <w:pStyle w:val="Hnh"/>
      </w:pPr>
      <w:bookmarkStart w:id="53" w:name="_Toc218851556"/>
      <w:r>
        <w:rPr>
          <w:rFonts w:eastAsia="Arial"/>
          <w:color w:val="1A1C1E"/>
        </w:rPr>
        <w:t>Hình 2.</w:t>
      </w:r>
      <w:r>
        <w:rPr>
          <w:rFonts w:eastAsia="Arial"/>
          <w:color w:val="1A1C1E"/>
        </w:rPr>
        <w:t>2</w:t>
      </w:r>
      <w:r>
        <w:rPr>
          <w:rFonts w:eastAsia="Arial"/>
          <w:color w:val="1A1C1E"/>
        </w:rPr>
        <w:t xml:space="preserve">: </w:t>
      </w:r>
      <w:r>
        <w:rPr>
          <w:lang w:val="vi-VN"/>
        </w:rPr>
        <w:t>Kiến trúc AI/RAG</w:t>
      </w:r>
      <w:bookmarkEnd w:id="53"/>
    </w:p>
    <w:p w14:paraId="08FCD20B" w14:textId="77777777" w:rsidR="00E760C4" w:rsidRPr="00E760C4" w:rsidRDefault="00E760C4" w:rsidP="00E760C4"/>
    <w:p w14:paraId="4E35A162" w14:textId="2EAAA62B" w:rsidR="00E760C4" w:rsidRDefault="00E760C4" w:rsidP="00451A67">
      <w:pPr>
        <w:pStyle w:val="Heading3"/>
        <w:numPr>
          <w:ilvl w:val="0"/>
          <w:numId w:val="15"/>
        </w:numPr>
        <w:tabs>
          <w:tab w:val="num" w:pos="360"/>
          <w:tab w:val="left" w:pos="900"/>
        </w:tabs>
        <w:spacing w:before="0" w:after="0" w:line="360" w:lineRule="auto"/>
        <w:ind w:left="284" w:firstLine="0"/>
        <w:jc w:val="both"/>
        <w:rPr>
          <w:rFonts w:cs="Times New Roman"/>
          <w:i w:val="0"/>
        </w:rPr>
      </w:pPr>
      <w:r w:rsidRPr="00E760C4">
        <w:rPr>
          <w:rFonts w:cs="Times New Roman"/>
        </w:rPr>
        <w:lastRenderedPageBreak/>
        <w:t xml:space="preserve"> </w:t>
      </w:r>
      <w:r>
        <w:rPr>
          <w:rFonts w:cs="Times New Roman"/>
          <w:i w:val="0"/>
        </w:rPr>
        <w:t>Cơ chế tương tác giữa các Service</w:t>
      </w:r>
    </w:p>
    <w:p w14:paraId="6182557C" w14:textId="77777777" w:rsidR="00451A67" w:rsidRDefault="00451A67" w:rsidP="00451A67">
      <w:pPr>
        <w:spacing w:line="360" w:lineRule="auto"/>
        <w:ind w:firstLine="360"/>
        <w:jc w:val="both"/>
      </w:pPr>
      <w:r>
        <w:rPr>
          <w:lang w:val="vi-VN"/>
        </w:rPr>
        <w:t>Hệ thống Agent For Edu vận hành theo cơ chế Hybrid Backend Interaction:</w:t>
      </w:r>
    </w:p>
    <w:p w14:paraId="60165B6C" w14:textId="77777777" w:rsidR="00451A67" w:rsidRPr="009577E7" w:rsidRDefault="00451A67" w:rsidP="00451A67">
      <w:pPr>
        <w:pStyle w:val="ListParagraph"/>
        <w:numPr>
          <w:ilvl w:val="0"/>
          <w:numId w:val="38"/>
        </w:numPr>
        <w:suppressAutoHyphens/>
        <w:spacing w:line="360" w:lineRule="auto"/>
        <w:ind w:left="0" w:firstLine="360"/>
        <w:jc w:val="both"/>
        <w:rPr>
          <w:lang w:val="vi-VN"/>
        </w:rPr>
      </w:pPr>
      <w:r w:rsidRPr="009577E7">
        <w:rPr>
          <w:lang w:val="vi-VN"/>
        </w:rPr>
        <w:t>Laravel (Orchestrator): Đóng vai trò là lớp điều phối chính. Khi sinh viên yêu cầu một tác vụ AI, Laravel sẽ kiểm tra quyền hạn (JWT) và gửi yêu cầu sang FastAPI thông qua giao thức REST (với HTTP Client (Guzzle) hoặc OpenFeign).</w:t>
      </w:r>
    </w:p>
    <w:p w14:paraId="2EF003C2" w14:textId="68B1F1D5" w:rsidR="00451A67" w:rsidRPr="00451A67" w:rsidRDefault="00451A67" w:rsidP="00451A67">
      <w:pPr>
        <w:pStyle w:val="ListParagraph"/>
        <w:numPr>
          <w:ilvl w:val="0"/>
          <w:numId w:val="38"/>
        </w:numPr>
        <w:suppressAutoHyphens/>
        <w:spacing w:line="360" w:lineRule="auto"/>
        <w:ind w:left="0" w:firstLine="360"/>
        <w:jc w:val="both"/>
        <w:rPr>
          <w:lang w:val="vi-VN"/>
        </w:rPr>
      </w:pPr>
      <w:r w:rsidRPr="009577E7">
        <w:rPr>
          <w:lang w:val="vi-VN"/>
        </w:rPr>
        <w:t>FastAPI (AI Engine): Thực hiện tính toán nặng liên quan đến LLM và Vector DB. Kết quả sau khi xử lý được trả về dưới dạng JSON chuẩn để Laravel thực hiện lưu trữ vào MySQL và phản hồi cho người dùng.</w:t>
      </w:r>
      <w:r w:rsidRPr="00451A67">
        <w:rPr>
          <w:lang w:val="vi-VN"/>
        </w:rPr>
        <w:t xml:space="preserve"> </w:t>
      </w:r>
      <w:r w:rsidRPr="00451A67">
        <w:rPr>
          <w:lang w:val="vi-VN"/>
        </w:rPr>
        <w:t>Cơ chế này giúp tận dụng tối đa khả năng xử lý giao dịch tin cậy của PHP và hệ sinh thái thư viện AI phong phú của Python.</w:t>
      </w:r>
    </w:p>
    <w:p w14:paraId="2BA2C8BE" w14:textId="4CB8153D" w:rsidR="00E760C4" w:rsidRPr="00451A67" w:rsidRDefault="00451A67" w:rsidP="00451A67">
      <w:pPr>
        <w:pStyle w:val="Heading3"/>
        <w:numPr>
          <w:ilvl w:val="0"/>
          <w:numId w:val="15"/>
        </w:numPr>
        <w:tabs>
          <w:tab w:val="num" w:pos="360"/>
          <w:tab w:val="left" w:pos="900"/>
        </w:tabs>
        <w:spacing w:before="0" w:after="0" w:line="360" w:lineRule="auto"/>
        <w:ind w:left="284" w:firstLine="0"/>
        <w:jc w:val="both"/>
        <w:rPr>
          <w:lang w:val="vi-VN"/>
        </w:rPr>
      </w:pPr>
      <w:r w:rsidRPr="00451A67">
        <w:rPr>
          <w:rFonts w:cs="Times New Roman"/>
          <w:i w:val="0"/>
          <w:lang w:val="vi-VN"/>
        </w:rPr>
        <w:t>C</w:t>
      </w:r>
      <w:r w:rsidRPr="00451A67">
        <w:rPr>
          <w:rFonts w:cs="Times New Roman"/>
          <w:i w:val="0"/>
          <w:lang w:val="vi-VN"/>
        </w:rPr>
        <w:t>hi tiết ngăn sếp công nghệ</w:t>
      </w:r>
    </w:p>
    <w:p w14:paraId="51639730" w14:textId="77777777" w:rsidR="00B21D74" w:rsidRPr="00B21D74" w:rsidRDefault="00B21D74" w:rsidP="00F04DF0">
      <w:pPr>
        <w:pStyle w:val="Bng"/>
        <w:ind w:firstLine="284"/>
        <w:jc w:val="both"/>
      </w:pPr>
      <w:bookmarkStart w:id="54" w:name="_Toc218844915"/>
      <w:r w:rsidRPr="00B21D74">
        <w:t>Bảng 2.2: Thành phần công nghệ trong hệ thống</w:t>
      </w:r>
      <w:bookmarkEnd w:id="54"/>
    </w:p>
    <w:tbl>
      <w:tblPr>
        <w:tblStyle w:val="TableGrid"/>
        <w:tblW w:w="0" w:type="auto"/>
        <w:tblLook w:val="04A0" w:firstRow="1" w:lastRow="0" w:firstColumn="1" w:lastColumn="0" w:noHBand="0" w:noVBand="1"/>
      </w:tblPr>
      <w:tblGrid>
        <w:gridCol w:w="3020"/>
        <w:gridCol w:w="3021"/>
        <w:gridCol w:w="3021"/>
      </w:tblGrid>
      <w:tr w:rsidR="00B21D74" w14:paraId="0B669B36" w14:textId="77777777" w:rsidTr="00477A27">
        <w:tc>
          <w:tcPr>
            <w:tcW w:w="3020" w:type="dxa"/>
          </w:tcPr>
          <w:p w14:paraId="74ABDD95" w14:textId="77777777" w:rsidR="00B21D74" w:rsidRDefault="00B21D74" w:rsidP="00477A27">
            <w:pPr>
              <w:keepNext/>
              <w:spacing w:line="360" w:lineRule="auto"/>
              <w:jc w:val="both"/>
              <w:rPr>
                <w:rFonts w:eastAsia="Arial"/>
                <w:b/>
                <w:bCs/>
                <w:color w:val="1A1C1E"/>
              </w:rPr>
            </w:pPr>
            <w:r w:rsidRPr="00F40480">
              <w:rPr>
                <w:rFonts w:eastAsia="Arial"/>
                <w:b/>
                <w:bCs/>
                <w:color w:val="1A1C1E"/>
              </w:rPr>
              <w:t>Thành phần</w:t>
            </w:r>
          </w:p>
        </w:tc>
        <w:tc>
          <w:tcPr>
            <w:tcW w:w="3021" w:type="dxa"/>
          </w:tcPr>
          <w:p w14:paraId="00609279" w14:textId="77777777" w:rsidR="00B21D74" w:rsidRDefault="00B21D74" w:rsidP="00477A27">
            <w:pPr>
              <w:keepNext/>
              <w:spacing w:line="360" w:lineRule="auto"/>
              <w:jc w:val="both"/>
              <w:rPr>
                <w:rFonts w:eastAsia="Arial"/>
                <w:b/>
                <w:bCs/>
                <w:color w:val="1A1C1E"/>
              </w:rPr>
            </w:pPr>
            <w:r w:rsidRPr="00F40480">
              <w:rPr>
                <w:rFonts w:eastAsia="Arial"/>
                <w:b/>
                <w:bCs/>
                <w:color w:val="1A1C1E"/>
              </w:rPr>
              <w:t>Công nghệ sử dụng</w:t>
            </w:r>
          </w:p>
        </w:tc>
        <w:tc>
          <w:tcPr>
            <w:tcW w:w="3021" w:type="dxa"/>
          </w:tcPr>
          <w:p w14:paraId="13DFCA75" w14:textId="77777777" w:rsidR="00B21D74" w:rsidRDefault="00B21D74" w:rsidP="00477A27">
            <w:pPr>
              <w:keepNext/>
              <w:spacing w:line="360" w:lineRule="auto"/>
              <w:jc w:val="both"/>
              <w:rPr>
                <w:rFonts w:eastAsia="Arial"/>
                <w:b/>
                <w:bCs/>
                <w:color w:val="1A1C1E"/>
              </w:rPr>
            </w:pPr>
            <w:r w:rsidRPr="00F40480">
              <w:rPr>
                <w:rFonts w:eastAsia="Arial"/>
                <w:b/>
                <w:bCs/>
                <w:color w:val="1A1C1E"/>
              </w:rPr>
              <w:t>Mục đích</w:t>
            </w:r>
          </w:p>
        </w:tc>
      </w:tr>
      <w:tr w:rsidR="00B21D74" w14:paraId="60B5EFCF" w14:textId="77777777" w:rsidTr="00477A27">
        <w:tc>
          <w:tcPr>
            <w:tcW w:w="3020" w:type="dxa"/>
          </w:tcPr>
          <w:p w14:paraId="7A5D2B01" w14:textId="77777777" w:rsidR="00B21D74" w:rsidRDefault="00B21D74" w:rsidP="00477A27">
            <w:pPr>
              <w:keepNext/>
              <w:spacing w:line="360" w:lineRule="auto"/>
              <w:jc w:val="both"/>
              <w:rPr>
                <w:rFonts w:eastAsia="Arial"/>
                <w:b/>
                <w:bCs/>
                <w:color w:val="1A1C1E"/>
              </w:rPr>
            </w:pPr>
            <w:r w:rsidRPr="00F73699">
              <w:rPr>
                <w:rFonts w:eastAsia="Arial"/>
                <w:color w:val="1A1C1E"/>
              </w:rPr>
              <w:t>Backend Framework</w:t>
            </w:r>
          </w:p>
        </w:tc>
        <w:tc>
          <w:tcPr>
            <w:tcW w:w="3021" w:type="dxa"/>
          </w:tcPr>
          <w:p w14:paraId="6347C732" w14:textId="77777777" w:rsidR="00B21D74" w:rsidRDefault="00B21D74" w:rsidP="00477A27">
            <w:pPr>
              <w:keepNext/>
              <w:spacing w:line="360" w:lineRule="auto"/>
              <w:jc w:val="both"/>
              <w:rPr>
                <w:rFonts w:eastAsia="Arial"/>
                <w:b/>
                <w:bCs/>
                <w:color w:val="1A1C1E"/>
              </w:rPr>
            </w:pPr>
            <w:r w:rsidRPr="00F73699">
              <w:rPr>
                <w:rFonts w:eastAsia="Arial"/>
                <w:color w:val="1A1C1E"/>
              </w:rPr>
              <w:t>Laravel 10 (PHP 8.1)</w:t>
            </w:r>
          </w:p>
        </w:tc>
        <w:tc>
          <w:tcPr>
            <w:tcW w:w="3021" w:type="dxa"/>
          </w:tcPr>
          <w:p w14:paraId="53B1A28D" w14:textId="77777777" w:rsidR="00B21D74" w:rsidRDefault="00B21D74" w:rsidP="00477A27">
            <w:pPr>
              <w:keepNext/>
              <w:spacing w:line="360" w:lineRule="auto"/>
              <w:jc w:val="both"/>
              <w:rPr>
                <w:rFonts w:eastAsia="Arial"/>
                <w:b/>
                <w:bCs/>
                <w:color w:val="1A1C1E"/>
              </w:rPr>
            </w:pPr>
            <w:r w:rsidRPr="00F73699">
              <w:rPr>
                <w:rFonts w:eastAsia="Arial"/>
                <w:color w:val="1A1C1E"/>
              </w:rPr>
              <w:t>Quản lý xác thực (JWT), Business Logic, RESTful API.</w:t>
            </w:r>
          </w:p>
        </w:tc>
      </w:tr>
      <w:tr w:rsidR="00B21D74" w14:paraId="25CD077E" w14:textId="77777777" w:rsidTr="00477A27">
        <w:tc>
          <w:tcPr>
            <w:tcW w:w="3020" w:type="dxa"/>
          </w:tcPr>
          <w:p w14:paraId="3EBDCA51" w14:textId="77777777" w:rsidR="00B21D74" w:rsidRDefault="00B21D74" w:rsidP="00477A27">
            <w:pPr>
              <w:keepNext/>
              <w:spacing w:line="360" w:lineRule="auto"/>
              <w:jc w:val="both"/>
              <w:rPr>
                <w:rFonts w:eastAsia="Arial"/>
                <w:b/>
                <w:bCs/>
                <w:color w:val="1A1C1E"/>
              </w:rPr>
            </w:pPr>
            <w:r w:rsidRPr="00F73699">
              <w:rPr>
                <w:rFonts w:eastAsia="Arial"/>
                <w:color w:val="1A1C1E"/>
              </w:rPr>
              <w:t>AI Framework</w:t>
            </w:r>
          </w:p>
        </w:tc>
        <w:tc>
          <w:tcPr>
            <w:tcW w:w="3021" w:type="dxa"/>
          </w:tcPr>
          <w:p w14:paraId="12075168" w14:textId="77777777" w:rsidR="00B21D74" w:rsidRDefault="00B21D74" w:rsidP="00477A27">
            <w:pPr>
              <w:keepNext/>
              <w:spacing w:line="360" w:lineRule="auto"/>
              <w:jc w:val="both"/>
              <w:rPr>
                <w:rFonts w:eastAsia="Arial"/>
                <w:b/>
                <w:bCs/>
                <w:color w:val="1A1C1E"/>
              </w:rPr>
            </w:pPr>
            <w:r w:rsidRPr="00F73699">
              <w:rPr>
                <w:rFonts w:eastAsia="Arial"/>
                <w:color w:val="1A1C1E"/>
              </w:rPr>
              <w:t>Python, FastAPI, LangChain</w:t>
            </w:r>
          </w:p>
        </w:tc>
        <w:tc>
          <w:tcPr>
            <w:tcW w:w="3021" w:type="dxa"/>
          </w:tcPr>
          <w:p w14:paraId="3DCABD4D" w14:textId="77777777" w:rsidR="00B21D74" w:rsidRDefault="00B21D74" w:rsidP="00477A27">
            <w:pPr>
              <w:keepNext/>
              <w:spacing w:line="360" w:lineRule="auto"/>
              <w:jc w:val="both"/>
              <w:rPr>
                <w:rFonts w:eastAsia="Arial"/>
                <w:b/>
                <w:bCs/>
                <w:color w:val="1A1C1E"/>
              </w:rPr>
            </w:pPr>
            <w:r w:rsidRPr="00F73699">
              <w:rPr>
                <w:rFonts w:eastAsia="Arial"/>
                <w:color w:val="1A1C1E"/>
              </w:rPr>
              <w:t>Xử lý ngôn ngữ tự nhiên, sinh câu hỏi, quản lý phiên chat.</w:t>
            </w:r>
          </w:p>
        </w:tc>
      </w:tr>
      <w:tr w:rsidR="00B21D74" w14:paraId="2847B963" w14:textId="77777777" w:rsidTr="00477A27">
        <w:tc>
          <w:tcPr>
            <w:tcW w:w="3020" w:type="dxa"/>
          </w:tcPr>
          <w:p w14:paraId="45A5426B" w14:textId="77777777" w:rsidR="00B21D74" w:rsidRDefault="00B21D74" w:rsidP="00477A27">
            <w:pPr>
              <w:keepNext/>
              <w:spacing w:line="360" w:lineRule="auto"/>
              <w:jc w:val="both"/>
              <w:rPr>
                <w:rFonts w:eastAsia="Arial"/>
                <w:b/>
                <w:bCs/>
                <w:color w:val="1A1C1E"/>
              </w:rPr>
            </w:pPr>
            <w:r w:rsidRPr="00F73699">
              <w:rPr>
                <w:rFonts w:eastAsia="Arial"/>
                <w:color w:val="1A1C1E"/>
              </w:rPr>
              <w:t>Frontend Library</w:t>
            </w:r>
          </w:p>
        </w:tc>
        <w:tc>
          <w:tcPr>
            <w:tcW w:w="3021" w:type="dxa"/>
          </w:tcPr>
          <w:p w14:paraId="6FF1CDF2" w14:textId="77777777" w:rsidR="00B21D74" w:rsidRDefault="00B21D74" w:rsidP="00477A27">
            <w:pPr>
              <w:keepNext/>
              <w:spacing w:line="360" w:lineRule="auto"/>
              <w:jc w:val="both"/>
              <w:rPr>
                <w:rFonts w:eastAsia="Arial"/>
                <w:b/>
                <w:bCs/>
                <w:color w:val="1A1C1E"/>
              </w:rPr>
            </w:pPr>
            <w:r w:rsidRPr="00F73699">
              <w:rPr>
                <w:rFonts w:eastAsia="Arial"/>
                <w:color w:val="1A1C1E"/>
              </w:rPr>
              <w:t>React 18, Tailwind CSS</w:t>
            </w:r>
          </w:p>
        </w:tc>
        <w:tc>
          <w:tcPr>
            <w:tcW w:w="3021" w:type="dxa"/>
          </w:tcPr>
          <w:p w14:paraId="2A76BD45" w14:textId="77777777" w:rsidR="00B21D74" w:rsidRDefault="00B21D74" w:rsidP="00477A27">
            <w:pPr>
              <w:keepNext/>
              <w:spacing w:line="360" w:lineRule="auto"/>
              <w:jc w:val="both"/>
              <w:rPr>
                <w:rFonts w:eastAsia="Arial"/>
                <w:b/>
                <w:bCs/>
                <w:color w:val="1A1C1E"/>
              </w:rPr>
            </w:pPr>
            <w:r w:rsidRPr="00F73699">
              <w:rPr>
                <w:rFonts w:eastAsia="Arial"/>
                <w:color w:val="1A1C1E"/>
              </w:rPr>
              <w:t>Xây dựng giao diện hiện đại, tối ưu trải nghiệm (UX).</w:t>
            </w:r>
          </w:p>
        </w:tc>
      </w:tr>
      <w:tr w:rsidR="00B21D74" w14:paraId="1FFC6EF6" w14:textId="77777777" w:rsidTr="00477A27">
        <w:tc>
          <w:tcPr>
            <w:tcW w:w="3020" w:type="dxa"/>
          </w:tcPr>
          <w:p w14:paraId="629FE314" w14:textId="77777777" w:rsidR="00B21D74" w:rsidRDefault="00B21D74" w:rsidP="00477A27">
            <w:pPr>
              <w:keepNext/>
              <w:spacing w:line="360" w:lineRule="auto"/>
              <w:jc w:val="both"/>
              <w:rPr>
                <w:rFonts w:eastAsia="Arial"/>
                <w:b/>
                <w:bCs/>
                <w:color w:val="1A1C1E"/>
              </w:rPr>
            </w:pPr>
            <w:r w:rsidRPr="00F73699">
              <w:rPr>
                <w:rFonts w:eastAsia="Arial"/>
                <w:color w:val="1A1C1E"/>
              </w:rPr>
              <w:t>Relational Database</w:t>
            </w:r>
          </w:p>
        </w:tc>
        <w:tc>
          <w:tcPr>
            <w:tcW w:w="3021" w:type="dxa"/>
          </w:tcPr>
          <w:p w14:paraId="2AD7677C" w14:textId="77777777" w:rsidR="00B21D74" w:rsidRDefault="00B21D74" w:rsidP="00477A27">
            <w:pPr>
              <w:keepNext/>
              <w:spacing w:line="360" w:lineRule="auto"/>
              <w:jc w:val="both"/>
              <w:rPr>
                <w:rFonts w:eastAsia="Arial"/>
                <w:b/>
                <w:bCs/>
                <w:color w:val="1A1C1E"/>
              </w:rPr>
            </w:pPr>
            <w:r w:rsidRPr="00F73699">
              <w:rPr>
                <w:rFonts w:eastAsia="Arial"/>
                <w:color w:val="1A1C1E"/>
              </w:rPr>
              <w:t>MySQL 8.0</w:t>
            </w:r>
          </w:p>
        </w:tc>
        <w:tc>
          <w:tcPr>
            <w:tcW w:w="3021" w:type="dxa"/>
          </w:tcPr>
          <w:p w14:paraId="24A9C522" w14:textId="77777777" w:rsidR="00B21D74" w:rsidRDefault="00B21D74" w:rsidP="00477A27">
            <w:pPr>
              <w:keepNext/>
              <w:spacing w:line="360" w:lineRule="auto"/>
              <w:jc w:val="both"/>
              <w:rPr>
                <w:rFonts w:eastAsia="Arial"/>
                <w:b/>
                <w:bCs/>
                <w:color w:val="1A1C1E"/>
              </w:rPr>
            </w:pPr>
            <w:r w:rsidRPr="00F73699">
              <w:rPr>
                <w:rFonts w:eastAsia="Arial"/>
                <w:color w:val="1A1C1E"/>
              </w:rPr>
              <w:t>Lưu trữ thông tin người dùng, khóa học, lịch học, kết quả.</w:t>
            </w:r>
          </w:p>
        </w:tc>
      </w:tr>
      <w:tr w:rsidR="00B21D74" w14:paraId="6F40FB12" w14:textId="77777777" w:rsidTr="00477A27">
        <w:tc>
          <w:tcPr>
            <w:tcW w:w="3020" w:type="dxa"/>
          </w:tcPr>
          <w:p w14:paraId="3239A364" w14:textId="77777777" w:rsidR="00B21D74" w:rsidRPr="00F73699" w:rsidRDefault="00B21D74" w:rsidP="00477A27">
            <w:pPr>
              <w:keepNext/>
              <w:spacing w:line="360" w:lineRule="auto"/>
              <w:jc w:val="both"/>
              <w:rPr>
                <w:rFonts w:eastAsia="Arial"/>
                <w:color w:val="1A1C1E"/>
              </w:rPr>
            </w:pPr>
            <w:r w:rsidRPr="00F73699">
              <w:rPr>
                <w:rFonts w:eastAsia="Arial"/>
                <w:color w:val="1A1C1E"/>
              </w:rPr>
              <w:t>Vector Database</w:t>
            </w:r>
          </w:p>
        </w:tc>
        <w:tc>
          <w:tcPr>
            <w:tcW w:w="3021" w:type="dxa"/>
          </w:tcPr>
          <w:p w14:paraId="683E0CDE" w14:textId="77777777" w:rsidR="00B21D74" w:rsidRPr="00F73699" w:rsidRDefault="00B21D74" w:rsidP="00477A27">
            <w:pPr>
              <w:keepNext/>
              <w:spacing w:line="360" w:lineRule="auto"/>
              <w:jc w:val="both"/>
              <w:rPr>
                <w:rFonts w:eastAsia="Arial"/>
                <w:color w:val="1A1C1E"/>
              </w:rPr>
            </w:pPr>
            <w:r w:rsidRPr="00F73699">
              <w:rPr>
                <w:rFonts w:eastAsia="Arial"/>
                <w:color w:val="1A1C1E"/>
              </w:rPr>
              <w:t>ChromaDB</w:t>
            </w:r>
          </w:p>
        </w:tc>
        <w:tc>
          <w:tcPr>
            <w:tcW w:w="3021" w:type="dxa"/>
          </w:tcPr>
          <w:p w14:paraId="2F807CD0" w14:textId="77777777" w:rsidR="00B21D74" w:rsidRPr="00F73699" w:rsidRDefault="00B21D74" w:rsidP="00477A27">
            <w:pPr>
              <w:keepNext/>
              <w:spacing w:line="360" w:lineRule="auto"/>
              <w:jc w:val="both"/>
              <w:rPr>
                <w:rFonts w:eastAsia="Arial"/>
                <w:color w:val="1A1C1E"/>
              </w:rPr>
            </w:pPr>
            <w:r w:rsidRPr="00F73699">
              <w:rPr>
                <w:rFonts w:eastAsia="Arial"/>
                <w:color w:val="1A1C1E"/>
              </w:rPr>
              <w:t>Lưu trữ các vector nhúng (embeddings) phục vụ tìm kiếm ngữ nghĩa cho AI.</w:t>
            </w:r>
          </w:p>
        </w:tc>
      </w:tr>
      <w:tr w:rsidR="00B21D74" w14:paraId="739940D3" w14:textId="77777777" w:rsidTr="00477A27">
        <w:tc>
          <w:tcPr>
            <w:tcW w:w="3020" w:type="dxa"/>
          </w:tcPr>
          <w:p w14:paraId="2AECD4A1" w14:textId="77777777" w:rsidR="00B21D74" w:rsidRPr="00F73699" w:rsidRDefault="00B21D74" w:rsidP="00477A27">
            <w:pPr>
              <w:keepNext/>
              <w:spacing w:line="360" w:lineRule="auto"/>
              <w:jc w:val="both"/>
              <w:rPr>
                <w:rFonts w:eastAsia="Arial"/>
                <w:color w:val="1A1C1E"/>
              </w:rPr>
            </w:pPr>
            <w:r w:rsidRPr="00F73699">
              <w:rPr>
                <w:rFonts w:eastAsia="Arial"/>
                <w:color w:val="1A1C1E"/>
              </w:rPr>
              <w:t>Integration APIs</w:t>
            </w:r>
          </w:p>
        </w:tc>
        <w:tc>
          <w:tcPr>
            <w:tcW w:w="3021" w:type="dxa"/>
          </w:tcPr>
          <w:p w14:paraId="5AA5FE53" w14:textId="77777777" w:rsidR="00B21D74" w:rsidRPr="00F73699" w:rsidRDefault="00B21D74" w:rsidP="00477A27">
            <w:pPr>
              <w:keepNext/>
              <w:spacing w:line="360" w:lineRule="auto"/>
              <w:jc w:val="both"/>
              <w:rPr>
                <w:rFonts w:eastAsia="Arial"/>
                <w:color w:val="1A1C1E"/>
              </w:rPr>
            </w:pPr>
            <w:r w:rsidRPr="00F73699">
              <w:rPr>
                <w:rFonts w:eastAsia="Arial"/>
                <w:color w:val="1A1C1E"/>
              </w:rPr>
              <w:t>Google API, TVU Portal</w:t>
            </w:r>
          </w:p>
        </w:tc>
        <w:tc>
          <w:tcPr>
            <w:tcW w:w="3021" w:type="dxa"/>
          </w:tcPr>
          <w:p w14:paraId="2D1AAE30" w14:textId="77777777" w:rsidR="00B21D74" w:rsidRPr="00F73699" w:rsidRDefault="00B21D74" w:rsidP="00477A27">
            <w:pPr>
              <w:keepNext/>
              <w:spacing w:line="360" w:lineRule="auto"/>
              <w:jc w:val="both"/>
              <w:rPr>
                <w:rFonts w:eastAsia="Arial"/>
                <w:color w:val="1A1C1E"/>
              </w:rPr>
            </w:pPr>
            <w:r w:rsidRPr="00F73699">
              <w:rPr>
                <w:rFonts w:eastAsia="Arial"/>
                <w:color w:val="1A1C1E"/>
              </w:rPr>
              <w:t>Đồng bộ Gmail, Calendar và dữ liệu thời khóa biểu.</w:t>
            </w:r>
          </w:p>
        </w:tc>
      </w:tr>
    </w:tbl>
    <w:p w14:paraId="699AD726" w14:textId="77777777" w:rsidR="00B21D74" w:rsidRPr="00B21D74" w:rsidRDefault="00B21D74" w:rsidP="00B21D74"/>
    <w:p w14:paraId="5D0629EC" w14:textId="0A882D7E" w:rsidR="00B21D74" w:rsidRPr="00B21D74" w:rsidRDefault="00B21D74" w:rsidP="00B21D74">
      <w:pPr>
        <w:pStyle w:val="Heading2-TimesNewRowman"/>
        <w:numPr>
          <w:ilvl w:val="0"/>
          <w:numId w:val="13"/>
        </w:numPr>
        <w:tabs>
          <w:tab w:val="left" w:pos="630"/>
        </w:tabs>
        <w:spacing w:line="360" w:lineRule="auto"/>
        <w:ind w:left="0" w:firstLine="0"/>
        <w:rPr>
          <w:b w:val="0"/>
        </w:rPr>
      </w:pPr>
      <w:bookmarkStart w:id="55" w:name="_Toc218847487"/>
      <w:r>
        <w:lastRenderedPageBreak/>
        <w:t>PHÂN TÍCH THIẾT KẾ HỆ THỐNG</w:t>
      </w:r>
      <w:bookmarkEnd w:id="55"/>
      <w:r>
        <w:t xml:space="preserve"> </w:t>
      </w:r>
    </w:p>
    <w:p w14:paraId="2A849F1B" w14:textId="66E78BB8" w:rsidR="00B21D74" w:rsidRPr="00686531" w:rsidRDefault="00B21D74" w:rsidP="00B21D74">
      <w:pPr>
        <w:pStyle w:val="Heading3"/>
        <w:tabs>
          <w:tab w:val="left" w:pos="900"/>
        </w:tabs>
        <w:spacing w:before="0" w:after="0" w:line="360" w:lineRule="auto"/>
        <w:ind w:left="270"/>
        <w:jc w:val="both"/>
        <w:rPr>
          <w:rFonts w:cs="Times New Roman"/>
          <w:i w:val="0"/>
          <w:iCs/>
        </w:rPr>
      </w:pPr>
      <w:bookmarkStart w:id="56" w:name="_89pl30mpalmo" w:colFirst="0" w:colLast="0"/>
      <w:bookmarkStart w:id="57" w:name="_Toc218847488"/>
      <w:bookmarkEnd w:id="56"/>
      <w:r w:rsidRPr="00686531">
        <w:rPr>
          <w:rFonts w:eastAsia="Arial"/>
          <w:i w:val="0"/>
          <w:iCs/>
          <w:color w:val="1A1C1E"/>
        </w:rPr>
        <w:t xml:space="preserve">2.3.1. </w:t>
      </w:r>
      <w:r w:rsidRPr="00686531">
        <w:rPr>
          <w:rFonts w:cs="Times New Roman"/>
          <w:i w:val="0"/>
          <w:iCs/>
        </w:rPr>
        <w:t>Mô hình ERD</w:t>
      </w:r>
      <w:bookmarkEnd w:id="57"/>
    </w:p>
    <w:p w14:paraId="012112FA" w14:textId="6CE1ADDA" w:rsidR="00B21D74" w:rsidRDefault="00B21D74" w:rsidP="00451A67">
      <w:pPr>
        <w:jc w:val="center"/>
      </w:pPr>
      <w:r>
        <w:rPr>
          <w:noProof/>
        </w:rPr>
        <w:drawing>
          <wp:inline distT="0" distB="0" distL="0" distR="0" wp14:anchorId="28D76468" wp14:editId="0A9B1AB8">
            <wp:extent cx="5105400" cy="7569200"/>
            <wp:effectExtent l="0" t="0" r="0" b="0"/>
            <wp:docPr id="18439938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pic:cNvPicPr>
                      <a:picLocks noChangeAspect="1" noChangeArrowheads="1"/>
                    </pic:cNvPicPr>
                  </pic:nvPicPr>
                  <pic:blipFill>
                    <a:blip r:embed="rId12" cstate="print">
                      <a:extLst>
                        <a:ext uri="{28A0092B-C50C-407E-A947-70E740481C1C}">
                          <a14:useLocalDpi xmlns:a14="http://schemas.microsoft.com/office/drawing/2010/main" val="0"/>
                        </a:ext>
                      </a:extLst>
                    </a:blip>
                    <a:srcRect t="-8" r="-12" b="-8"/>
                    <a:stretch>
                      <a:fillRect/>
                    </a:stretch>
                  </pic:blipFill>
                  <pic:spPr bwMode="auto">
                    <a:xfrm>
                      <a:off x="0" y="0"/>
                      <a:ext cx="5105951" cy="7570017"/>
                    </a:xfrm>
                    <a:prstGeom prst="rect">
                      <a:avLst/>
                    </a:prstGeom>
                    <a:solidFill>
                      <a:srgbClr val="FFFFFF"/>
                    </a:solidFill>
                    <a:ln>
                      <a:noFill/>
                    </a:ln>
                  </pic:spPr>
                </pic:pic>
              </a:graphicData>
            </a:graphic>
          </wp:inline>
        </w:drawing>
      </w:r>
    </w:p>
    <w:p w14:paraId="31373B05" w14:textId="77777777" w:rsidR="00B21D74" w:rsidRDefault="00B21D74" w:rsidP="00B21D74"/>
    <w:p w14:paraId="61ECFB65" w14:textId="1980D0EA" w:rsidR="00B21D74" w:rsidRPr="00B21D74" w:rsidRDefault="00B21D74" w:rsidP="00B21D74">
      <w:pPr>
        <w:pStyle w:val="Hnh"/>
      </w:pPr>
      <w:bookmarkStart w:id="58" w:name="_Toc218851557"/>
      <w:r>
        <w:t>Hình 2.</w:t>
      </w:r>
      <w:r w:rsidR="00F04DF0">
        <w:t>2</w:t>
      </w:r>
      <w:r>
        <w:t xml:space="preserve">: </w:t>
      </w:r>
      <w:r w:rsidRPr="00B21D74">
        <w:t>Mô hình ERD</w:t>
      </w:r>
      <w:bookmarkEnd w:id="58"/>
    </w:p>
    <w:p w14:paraId="6E1A7774" w14:textId="23298EB0" w:rsidR="00B21D74" w:rsidRDefault="00B21D74" w:rsidP="00B21D74"/>
    <w:p w14:paraId="406ED88C" w14:textId="77777777" w:rsidR="00823711" w:rsidRPr="00B21D74" w:rsidRDefault="00823711" w:rsidP="00B21D74"/>
    <w:p w14:paraId="70EC88C8" w14:textId="3C039F30" w:rsidR="00B21D74" w:rsidRDefault="00B21D74" w:rsidP="00686531">
      <w:pPr>
        <w:pStyle w:val="Heading3"/>
        <w:numPr>
          <w:ilvl w:val="2"/>
          <w:numId w:val="36"/>
        </w:numPr>
        <w:tabs>
          <w:tab w:val="left" w:pos="900"/>
          <w:tab w:val="left" w:pos="990"/>
        </w:tabs>
        <w:spacing w:before="0" w:after="0" w:line="360" w:lineRule="auto"/>
        <w:ind w:hanging="450"/>
        <w:rPr>
          <w:rFonts w:cs="Times New Roman"/>
          <w:i w:val="0"/>
        </w:rPr>
      </w:pPr>
      <w:bookmarkStart w:id="59" w:name="_Toc208052928"/>
      <w:bookmarkStart w:id="60" w:name="_Toc218847489"/>
      <w:r w:rsidRPr="00B21D74">
        <w:rPr>
          <w:rFonts w:cs="Times New Roman"/>
          <w:i w:val="0"/>
        </w:rPr>
        <w:lastRenderedPageBreak/>
        <w:t>Lược đồ CSDL</w:t>
      </w:r>
      <w:bookmarkEnd w:id="59"/>
      <w:bookmarkEnd w:id="60"/>
    </w:p>
    <w:p w14:paraId="643B408D" w14:textId="77777777" w:rsidR="00B21D74" w:rsidRPr="00823711" w:rsidRDefault="00B21D74" w:rsidP="00F04DF0">
      <w:pPr>
        <w:shd w:val="clear" w:color="auto" w:fill="FFFFFF"/>
        <w:spacing w:line="360" w:lineRule="auto"/>
        <w:ind w:firstLine="270"/>
        <w:jc w:val="both"/>
        <w:rPr>
          <w:rFonts w:eastAsia="Arial"/>
        </w:rPr>
      </w:pPr>
      <w:r w:rsidRPr="00823711">
        <w:rPr>
          <w:rFonts w:eastAsia="Arial"/>
          <w:b/>
          <w:bCs/>
        </w:rPr>
        <w:t>1. Phân hệ Định danh và Bảo mật</w:t>
      </w:r>
      <w:r w:rsidRPr="00823711">
        <w:rPr>
          <w:rFonts w:eastAsia="Arial"/>
        </w:rPr>
        <w:t xml:space="preserve"> </w:t>
      </w:r>
    </w:p>
    <w:p w14:paraId="50284840" w14:textId="6A220D18" w:rsidR="00B21D74" w:rsidRPr="00B21D74" w:rsidRDefault="00B21D74" w:rsidP="00F04DF0">
      <w:pPr>
        <w:shd w:val="clear" w:color="auto" w:fill="FFFFFF"/>
        <w:spacing w:line="360" w:lineRule="auto"/>
        <w:ind w:firstLine="270"/>
        <w:jc w:val="both"/>
        <w:rPr>
          <w:rFonts w:eastAsia="Arial"/>
        </w:rPr>
      </w:pPr>
      <w:r w:rsidRPr="00B21D74">
        <w:rPr>
          <w:rFonts w:eastAsia="Arial"/>
        </w:rPr>
        <w:t xml:space="preserve">Phân hệ này quản lý thông tin người dùng và quyền truy cập vào hệ thống. </w:t>
      </w:r>
    </w:p>
    <w:p w14:paraId="34688FB9" w14:textId="2894F0A5" w:rsidR="00B21D74" w:rsidRPr="00B21D74" w:rsidRDefault="00B21D74" w:rsidP="00F04DF0">
      <w:pPr>
        <w:pStyle w:val="Bng"/>
        <w:ind w:firstLine="270"/>
      </w:pPr>
      <w:bookmarkStart w:id="61" w:name="_Toc218844916"/>
      <w:r w:rsidRPr="00B21D74">
        <w:t>Bảng</w:t>
      </w:r>
      <w:r>
        <w:t xml:space="preserve"> 2.3</w:t>
      </w:r>
      <w:r w:rsidRPr="00B21D74">
        <w:t>: Người dùng (</w:t>
      </w:r>
      <w:r w:rsidRPr="00B21D74">
        <w:rPr>
          <w:rFonts w:eastAsia="Courier New"/>
        </w:rPr>
        <w:t>users</w:t>
      </w:r>
      <w:r w:rsidRPr="00B21D74">
        <w:t>)</w:t>
      </w:r>
      <w:bookmarkEnd w:id="61"/>
      <w:r w:rsidRPr="00B21D74">
        <w:t xml:space="preserve"> </w:t>
      </w:r>
    </w:p>
    <w:tbl>
      <w:tblPr>
        <w:tblStyle w:val="TableGrid"/>
        <w:tblW w:w="9085" w:type="dxa"/>
        <w:tblLayout w:type="fixed"/>
        <w:tblLook w:val="0600" w:firstRow="0" w:lastRow="0" w:firstColumn="0" w:lastColumn="0" w:noHBand="1" w:noVBand="1"/>
      </w:tblPr>
      <w:tblGrid>
        <w:gridCol w:w="2425"/>
        <w:gridCol w:w="1710"/>
        <w:gridCol w:w="4950"/>
      </w:tblGrid>
      <w:tr w:rsidR="00B21D74" w:rsidRPr="00F40480" w14:paraId="1928625A" w14:textId="77777777" w:rsidTr="00477A27">
        <w:trPr>
          <w:trHeight w:val="645"/>
        </w:trPr>
        <w:tc>
          <w:tcPr>
            <w:tcW w:w="2425" w:type="dxa"/>
          </w:tcPr>
          <w:p w14:paraId="2A5E8932" w14:textId="77777777" w:rsidR="00B21D74" w:rsidRPr="00F40480" w:rsidRDefault="00B21D74" w:rsidP="00477A27">
            <w:pPr>
              <w:spacing w:line="360" w:lineRule="auto"/>
              <w:ind w:left="-80"/>
              <w:jc w:val="both"/>
              <w:rPr>
                <w:rFonts w:eastAsia="Arial"/>
              </w:rPr>
            </w:pPr>
            <w:r w:rsidRPr="00F40480">
              <w:rPr>
                <w:rFonts w:eastAsia="Arial"/>
                <w:b/>
                <w:bCs/>
              </w:rPr>
              <w:t>Tên cột (Tiếng Việt)</w:t>
            </w:r>
            <w:r w:rsidRPr="00F40480">
              <w:rPr>
                <w:rFonts w:eastAsia="Arial"/>
              </w:rPr>
              <w:t xml:space="preserve"> </w:t>
            </w:r>
          </w:p>
        </w:tc>
        <w:tc>
          <w:tcPr>
            <w:tcW w:w="1710" w:type="dxa"/>
          </w:tcPr>
          <w:p w14:paraId="07C2069A" w14:textId="77777777" w:rsidR="00B21D74" w:rsidRPr="00F40480" w:rsidRDefault="00B21D74" w:rsidP="00477A27">
            <w:pPr>
              <w:spacing w:line="360" w:lineRule="auto"/>
              <w:ind w:left="-80"/>
              <w:jc w:val="both"/>
              <w:rPr>
                <w:rFonts w:eastAsia="Arial"/>
              </w:rPr>
            </w:pPr>
            <w:r w:rsidRPr="00F40480">
              <w:rPr>
                <w:rFonts w:eastAsia="Arial"/>
                <w:b/>
                <w:bCs/>
              </w:rPr>
              <w:t>Kiểu dữ liệu</w:t>
            </w:r>
            <w:r w:rsidRPr="00F40480">
              <w:rPr>
                <w:rFonts w:eastAsia="Arial"/>
              </w:rPr>
              <w:t xml:space="preserve"> </w:t>
            </w:r>
          </w:p>
        </w:tc>
        <w:tc>
          <w:tcPr>
            <w:tcW w:w="4950" w:type="dxa"/>
          </w:tcPr>
          <w:p w14:paraId="398407B4" w14:textId="77777777" w:rsidR="00B21D74" w:rsidRPr="00F40480" w:rsidRDefault="00B21D74" w:rsidP="00477A27">
            <w:pPr>
              <w:spacing w:line="360" w:lineRule="auto"/>
              <w:ind w:left="-80"/>
              <w:jc w:val="both"/>
              <w:rPr>
                <w:rFonts w:eastAsia="Arial"/>
              </w:rPr>
            </w:pPr>
            <w:r w:rsidRPr="00F40480">
              <w:rPr>
                <w:rFonts w:eastAsia="Arial"/>
                <w:b/>
                <w:bCs/>
              </w:rPr>
              <w:t>Mô tả chi tiết</w:t>
            </w:r>
            <w:r w:rsidRPr="00F40480">
              <w:rPr>
                <w:rFonts w:eastAsia="Arial"/>
              </w:rPr>
              <w:t xml:space="preserve"> </w:t>
            </w:r>
          </w:p>
        </w:tc>
      </w:tr>
      <w:tr w:rsidR="00B21D74" w:rsidRPr="00F40480" w14:paraId="41A13F29" w14:textId="77777777" w:rsidTr="00477A27">
        <w:trPr>
          <w:trHeight w:val="390"/>
        </w:trPr>
        <w:tc>
          <w:tcPr>
            <w:tcW w:w="2425" w:type="dxa"/>
          </w:tcPr>
          <w:p w14:paraId="3D51E7FE" w14:textId="77777777" w:rsidR="00B21D74" w:rsidRPr="00F40480" w:rsidRDefault="00B21D74" w:rsidP="00477A27">
            <w:pPr>
              <w:spacing w:line="360" w:lineRule="auto"/>
              <w:ind w:left="-80"/>
              <w:jc w:val="both"/>
              <w:rPr>
                <w:rFonts w:eastAsia="Arial"/>
              </w:rPr>
            </w:pPr>
            <w:r w:rsidRPr="00F40480">
              <w:rPr>
                <w:rFonts w:eastAsia="Arial"/>
                <w:b/>
                <w:bCs/>
              </w:rPr>
              <w:t>Mã định danh</w:t>
            </w:r>
            <w:r w:rsidRPr="00F40480">
              <w:rPr>
                <w:rFonts w:eastAsia="Arial"/>
              </w:rPr>
              <w:t xml:space="preserve"> </w:t>
            </w:r>
          </w:p>
        </w:tc>
        <w:tc>
          <w:tcPr>
            <w:tcW w:w="1710" w:type="dxa"/>
          </w:tcPr>
          <w:p w14:paraId="0A3DD830" w14:textId="77777777" w:rsidR="00B21D74" w:rsidRPr="00F40480" w:rsidRDefault="00B21D74" w:rsidP="00477A27">
            <w:pPr>
              <w:spacing w:line="360" w:lineRule="auto"/>
              <w:ind w:left="-80"/>
              <w:jc w:val="both"/>
              <w:rPr>
                <w:rFonts w:eastAsia="Arial"/>
              </w:rPr>
            </w:pPr>
            <w:r w:rsidRPr="00F40480">
              <w:rPr>
                <w:rFonts w:eastAsia="Arial"/>
              </w:rPr>
              <w:t xml:space="preserve">bigint, PK </w:t>
            </w:r>
          </w:p>
        </w:tc>
        <w:tc>
          <w:tcPr>
            <w:tcW w:w="4950" w:type="dxa"/>
          </w:tcPr>
          <w:p w14:paraId="019B65E9" w14:textId="77777777" w:rsidR="00B21D74" w:rsidRPr="00F40480" w:rsidRDefault="00B21D74" w:rsidP="00477A27">
            <w:pPr>
              <w:spacing w:line="360" w:lineRule="auto"/>
              <w:ind w:left="-80"/>
              <w:jc w:val="both"/>
              <w:rPr>
                <w:rFonts w:eastAsia="Arial"/>
              </w:rPr>
            </w:pPr>
            <w:r w:rsidRPr="00F40480">
              <w:rPr>
                <w:rFonts w:eastAsia="Arial"/>
              </w:rPr>
              <w:t xml:space="preserve">Khóa chính duy nhất cho mỗi người dùng. </w:t>
            </w:r>
          </w:p>
        </w:tc>
      </w:tr>
      <w:tr w:rsidR="00B21D74" w:rsidRPr="00F40480" w14:paraId="5B7D77AE" w14:textId="77777777" w:rsidTr="00477A27">
        <w:trPr>
          <w:trHeight w:val="645"/>
        </w:trPr>
        <w:tc>
          <w:tcPr>
            <w:tcW w:w="2425" w:type="dxa"/>
          </w:tcPr>
          <w:p w14:paraId="6200E57B" w14:textId="77777777" w:rsidR="00B21D74" w:rsidRPr="00F40480" w:rsidRDefault="00B21D74" w:rsidP="00477A27">
            <w:pPr>
              <w:spacing w:line="360" w:lineRule="auto"/>
              <w:ind w:left="-80"/>
              <w:jc w:val="both"/>
              <w:rPr>
                <w:rFonts w:eastAsia="Arial"/>
              </w:rPr>
            </w:pPr>
            <w:r w:rsidRPr="00F40480">
              <w:rPr>
                <w:rFonts w:eastAsia="Arial"/>
                <w:b/>
                <w:bCs/>
              </w:rPr>
              <w:t>Tên đăng nhập</w:t>
            </w:r>
            <w:r w:rsidRPr="00F40480">
              <w:rPr>
                <w:rFonts w:eastAsia="Arial"/>
              </w:rPr>
              <w:t xml:space="preserve"> </w:t>
            </w:r>
          </w:p>
        </w:tc>
        <w:tc>
          <w:tcPr>
            <w:tcW w:w="1710" w:type="dxa"/>
          </w:tcPr>
          <w:p w14:paraId="57707FF7" w14:textId="77777777" w:rsidR="00B21D74" w:rsidRPr="00F40480" w:rsidRDefault="00B21D74" w:rsidP="00477A27">
            <w:pPr>
              <w:spacing w:line="360" w:lineRule="auto"/>
              <w:ind w:left="-80"/>
              <w:jc w:val="both"/>
              <w:rPr>
                <w:rFonts w:eastAsia="Arial"/>
              </w:rPr>
            </w:pPr>
            <w:r w:rsidRPr="00F40480">
              <w:rPr>
                <w:rFonts w:eastAsia="Arial"/>
              </w:rPr>
              <w:t xml:space="preserve">varchar(50) </w:t>
            </w:r>
          </w:p>
        </w:tc>
        <w:tc>
          <w:tcPr>
            <w:tcW w:w="4950" w:type="dxa"/>
          </w:tcPr>
          <w:p w14:paraId="11EA103C" w14:textId="77777777" w:rsidR="00B21D74" w:rsidRPr="00F40480" w:rsidRDefault="00B21D74" w:rsidP="00477A27">
            <w:pPr>
              <w:spacing w:line="360" w:lineRule="auto"/>
              <w:ind w:left="-80"/>
              <w:jc w:val="both"/>
              <w:rPr>
                <w:rFonts w:eastAsia="Arial"/>
              </w:rPr>
            </w:pPr>
            <w:r w:rsidRPr="00F40480">
              <w:rPr>
                <w:rFonts w:eastAsia="Arial"/>
              </w:rPr>
              <w:t xml:space="preserve">Tên dùng để đăng nhập vào hệ thống (duy nhất). </w:t>
            </w:r>
          </w:p>
        </w:tc>
      </w:tr>
      <w:tr w:rsidR="00B21D74" w:rsidRPr="00F40480" w14:paraId="5C25337D" w14:textId="77777777" w:rsidTr="00477A27">
        <w:trPr>
          <w:trHeight w:val="645"/>
        </w:trPr>
        <w:tc>
          <w:tcPr>
            <w:tcW w:w="2425" w:type="dxa"/>
          </w:tcPr>
          <w:p w14:paraId="77653CA7" w14:textId="77777777" w:rsidR="00B21D74" w:rsidRPr="00F40480" w:rsidRDefault="00B21D74" w:rsidP="00477A27">
            <w:pPr>
              <w:spacing w:line="360" w:lineRule="auto"/>
              <w:ind w:left="-80"/>
              <w:jc w:val="both"/>
              <w:rPr>
                <w:rFonts w:eastAsia="Arial"/>
              </w:rPr>
            </w:pPr>
            <w:r w:rsidRPr="00F40480">
              <w:rPr>
                <w:rFonts w:eastAsia="Arial"/>
                <w:b/>
                <w:bCs/>
              </w:rPr>
              <w:t>Thư điện tử</w:t>
            </w:r>
            <w:r w:rsidRPr="00F40480">
              <w:rPr>
                <w:rFonts w:eastAsia="Arial"/>
              </w:rPr>
              <w:t xml:space="preserve"> </w:t>
            </w:r>
          </w:p>
        </w:tc>
        <w:tc>
          <w:tcPr>
            <w:tcW w:w="1710" w:type="dxa"/>
          </w:tcPr>
          <w:p w14:paraId="01D4C8D6" w14:textId="77777777" w:rsidR="00B21D74" w:rsidRPr="00F40480" w:rsidRDefault="00B21D74" w:rsidP="00477A27">
            <w:pPr>
              <w:spacing w:line="360" w:lineRule="auto"/>
              <w:ind w:left="-80"/>
              <w:jc w:val="both"/>
              <w:rPr>
                <w:rFonts w:eastAsia="Arial"/>
              </w:rPr>
            </w:pPr>
            <w:r w:rsidRPr="00F40480">
              <w:rPr>
                <w:rFonts w:eastAsia="Arial"/>
              </w:rPr>
              <w:t xml:space="preserve">varchar(255) </w:t>
            </w:r>
          </w:p>
        </w:tc>
        <w:tc>
          <w:tcPr>
            <w:tcW w:w="4950" w:type="dxa"/>
          </w:tcPr>
          <w:p w14:paraId="5B295816" w14:textId="77777777" w:rsidR="00B21D74" w:rsidRPr="00F40480" w:rsidRDefault="00B21D74" w:rsidP="00477A27">
            <w:pPr>
              <w:spacing w:line="360" w:lineRule="auto"/>
              <w:ind w:left="-80"/>
              <w:jc w:val="both"/>
              <w:rPr>
                <w:rFonts w:eastAsia="Arial"/>
              </w:rPr>
            </w:pPr>
            <w:r w:rsidRPr="00F40480">
              <w:rPr>
                <w:rFonts w:eastAsia="Arial"/>
              </w:rPr>
              <w:t xml:space="preserve">Địa chỉ email của người dùng. </w:t>
            </w:r>
          </w:p>
        </w:tc>
      </w:tr>
      <w:tr w:rsidR="00B21D74" w:rsidRPr="00F40480" w14:paraId="56D9AC7C" w14:textId="77777777" w:rsidTr="00477A27">
        <w:trPr>
          <w:trHeight w:val="645"/>
        </w:trPr>
        <w:tc>
          <w:tcPr>
            <w:tcW w:w="2425" w:type="dxa"/>
          </w:tcPr>
          <w:p w14:paraId="1A3517AE" w14:textId="77777777" w:rsidR="00B21D74" w:rsidRPr="00F40480" w:rsidRDefault="00B21D74" w:rsidP="00477A27">
            <w:pPr>
              <w:spacing w:line="360" w:lineRule="auto"/>
              <w:ind w:left="-80"/>
              <w:jc w:val="both"/>
              <w:rPr>
                <w:rFonts w:eastAsia="Arial"/>
              </w:rPr>
            </w:pPr>
            <w:r w:rsidRPr="00F40480">
              <w:rPr>
                <w:rFonts w:eastAsia="Arial"/>
                <w:b/>
                <w:bCs/>
              </w:rPr>
              <w:t>Mật khẩu</w:t>
            </w:r>
            <w:r w:rsidRPr="00F40480">
              <w:rPr>
                <w:rFonts w:eastAsia="Arial"/>
              </w:rPr>
              <w:t xml:space="preserve"> </w:t>
            </w:r>
          </w:p>
        </w:tc>
        <w:tc>
          <w:tcPr>
            <w:tcW w:w="1710" w:type="dxa"/>
          </w:tcPr>
          <w:p w14:paraId="01DA3CD1" w14:textId="77777777" w:rsidR="00B21D74" w:rsidRPr="00F40480" w:rsidRDefault="00B21D74" w:rsidP="00477A27">
            <w:pPr>
              <w:spacing w:line="360" w:lineRule="auto"/>
              <w:ind w:left="-80"/>
              <w:jc w:val="both"/>
              <w:rPr>
                <w:rFonts w:eastAsia="Arial"/>
              </w:rPr>
            </w:pPr>
            <w:r w:rsidRPr="00F40480">
              <w:rPr>
                <w:rFonts w:eastAsia="Arial"/>
              </w:rPr>
              <w:t xml:space="preserve">varchar(255) </w:t>
            </w:r>
          </w:p>
        </w:tc>
        <w:tc>
          <w:tcPr>
            <w:tcW w:w="4950" w:type="dxa"/>
          </w:tcPr>
          <w:p w14:paraId="2C5BBFCB" w14:textId="77777777" w:rsidR="00B21D74" w:rsidRPr="00F40480" w:rsidRDefault="00B21D74" w:rsidP="00477A27">
            <w:pPr>
              <w:spacing w:line="360" w:lineRule="auto"/>
              <w:ind w:left="-80"/>
              <w:jc w:val="both"/>
              <w:rPr>
                <w:rFonts w:eastAsia="Arial"/>
              </w:rPr>
            </w:pPr>
            <w:r w:rsidRPr="00F40480">
              <w:rPr>
                <w:rFonts w:eastAsia="Arial"/>
              </w:rPr>
              <w:t xml:space="preserve">Mật khẩu đã được mã hóa bằng thuật toán BCrypt. </w:t>
            </w:r>
          </w:p>
        </w:tc>
      </w:tr>
      <w:tr w:rsidR="00B21D74" w:rsidRPr="00F40480" w14:paraId="55CB3898" w14:textId="77777777" w:rsidTr="00477A27">
        <w:trPr>
          <w:trHeight w:val="645"/>
        </w:trPr>
        <w:tc>
          <w:tcPr>
            <w:tcW w:w="2425" w:type="dxa"/>
          </w:tcPr>
          <w:p w14:paraId="77BAE470" w14:textId="77777777" w:rsidR="00B21D74" w:rsidRPr="00F40480" w:rsidRDefault="00B21D74" w:rsidP="00477A27">
            <w:pPr>
              <w:spacing w:line="360" w:lineRule="auto"/>
              <w:ind w:left="-80"/>
              <w:jc w:val="both"/>
              <w:rPr>
                <w:rFonts w:eastAsia="Arial"/>
              </w:rPr>
            </w:pPr>
            <w:r w:rsidRPr="00F40480">
              <w:rPr>
                <w:rFonts w:eastAsia="Arial"/>
                <w:b/>
                <w:bCs/>
              </w:rPr>
              <w:t>Họ và tên</w:t>
            </w:r>
            <w:r w:rsidRPr="00F40480">
              <w:rPr>
                <w:rFonts w:eastAsia="Arial"/>
              </w:rPr>
              <w:t xml:space="preserve"> </w:t>
            </w:r>
          </w:p>
        </w:tc>
        <w:tc>
          <w:tcPr>
            <w:tcW w:w="1710" w:type="dxa"/>
          </w:tcPr>
          <w:p w14:paraId="57DAA342" w14:textId="77777777" w:rsidR="00B21D74" w:rsidRPr="00F40480" w:rsidRDefault="00B21D74" w:rsidP="00477A27">
            <w:pPr>
              <w:spacing w:line="360" w:lineRule="auto"/>
              <w:ind w:left="-80"/>
              <w:jc w:val="both"/>
              <w:rPr>
                <w:rFonts w:eastAsia="Arial"/>
              </w:rPr>
            </w:pPr>
            <w:r w:rsidRPr="00F40480">
              <w:rPr>
                <w:rFonts w:eastAsia="Arial"/>
              </w:rPr>
              <w:t xml:space="preserve">varchar(100) </w:t>
            </w:r>
          </w:p>
        </w:tc>
        <w:tc>
          <w:tcPr>
            <w:tcW w:w="4950" w:type="dxa"/>
          </w:tcPr>
          <w:p w14:paraId="79B5FD81" w14:textId="77777777" w:rsidR="00B21D74" w:rsidRPr="00F40480" w:rsidRDefault="00B21D74" w:rsidP="00477A27">
            <w:pPr>
              <w:spacing w:line="360" w:lineRule="auto"/>
              <w:ind w:left="-80"/>
              <w:jc w:val="both"/>
              <w:rPr>
                <w:rFonts w:eastAsia="Arial"/>
              </w:rPr>
            </w:pPr>
            <w:r w:rsidRPr="00F40480">
              <w:rPr>
                <w:rFonts w:eastAsia="Arial"/>
              </w:rPr>
              <w:t xml:space="preserve">Họ và tên đầy đủ của người dùng. </w:t>
            </w:r>
          </w:p>
        </w:tc>
      </w:tr>
      <w:tr w:rsidR="00B21D74" w:rsidRPr="00F40480" w14:paraId="769BC7DC" w14:textId="77777777" w:rsidTr="00477A27">
        <w:trPr>
          <w:trHeight w:val="800"/>
        </w:trPr>
        <w:tc>
          <w:tcPr>
            <w:tcW w:w="2425" w:type="dxa"/>
          </w:tcPr>
          <w:p w14:paraId="70470D70" w14:textId="77777777" w:rsidR="00B21D74" w:rsidRPr="00F40480" w:rsidRDefault="00B21D74" w:rsidP="00477A27">
            <w:pPr>
              <w:spacing w:line="360" w:lineRule="auto"/>
              <w:ind w:left="-80"/>
              <w:jc w:val="both"/>
              <w:rPr>
                <w:rFonts w:eastAsia="Arial"/>
              </w:rPr>
            </w:pPr>
            <w:r w:rsidRPr="00F40480">
              <w:rPr>
                <w:rFonts w:eastAsia="Arial"/>
                <w:b/>
                <w:bCs/>
              </w:rPr>
              <w:t>Vai trò</w:t>
            </w:r>
            <w:r w:rsidRPr="00F40480">
              <w:rPr>
                <w:rFonts w:eastAsia="Arial"/>
              </w:rPr>
              <w:t xml:space="preserve"> </w:t>
            </w:r>
          </w:p>
        </w:tc>
        <w:tc>
          <w:tcPr>
            <w:tcW w:w="1710" w:type="dxa"/>
          </w:tcPr>
          <w:p w14:paraId="70DB62F1" w14:textId="77777777" w:rsidR="00B21D74" w:rsidRPr="00F40480" w:rsidRDefault="00B21D74" w:rsidP="00477A27">
            <w:pPr>
              <w:spacing w:line="360" w:lineRule="auto"/>
              <w:ind w:left="-80"/>
              <w:jc w:val="both"/>
              <w:rPr>
                <w:rFonts w:eastAsia="Arial"/>
              </w:rPr>
            </w:pPr>
            <w:r w:rsidRPr="00F40480">
              <w:rPr>
                <w:rFonts w:eastAsia="Arial"/>
              </w:rPr>
              <w:t xml:space="preserve">enum </w:t>
            </w:r>
          </w:p>
        </w:tc>
        <w:tc>
          <w:tcPr>
            <w:tcW w:w="4950" w:type="dxa"/>
          </w:tcPr>
          <w:p w14:paraId="2B6FAF10" w14:textId="77777777" w:rsidR="00B21D74" w:rsidRPr="00F40480" w:rsidRDefault="00B21D74" w:rsidP="00477A27">
            <w:pPr>
              <w:spacing w:line="360" w:lineRule="auto"/>
              <w:ind w:left="-80"/>
              <w:jc w:val="both"/>
              <w:rPr>
                <w:rFonts w:eastAsia="Arial"/>
              </w:rPr>
            </w:pPr>
            <w:r w:rsidRPr="00F40480">
              <w:rPr>
                <w:rFonts w:eastAsia="Arial"/>
              </w:rPr>
              <w:t xml:space="preserve">Phân quyền: Sinh viên, Giảng viên hoặc Quản trị viên. </w:t>
            </w:r>
          </w:p>
        </w:tc>
      </w:tr>
      <w:tr w:rsidR="00B21D74" w:rsidRPr="00F40480" w14:paraId="19C028B0" w14:textId="77777777" w:rsidTr="00477A27">
        <w:trPr>
          <w:trHeight w:val="645"/>
        </w:trPr>
        <w:tc>
          <w:tcPr>
            <w:tcW w:w="2425" w:type="dxa"/>
          </w:tcPr>
          <w:p w14:paraId="514F34F6" w14:textId="77777777" w:rsidR="00B21D74" w:rsidRPr="00F40480" w:rsidRDefault="00B21D74" w:rsidP="00477A27">
            <w:pPr>
              <w:spacing w:line="360" w:lineRule="auto"/>
              <w:ind w:left="-80"/>
              <w:jc w:val="both"/>
              <w:rPr>
                <w:rFonts w:eastAsia="Arial"/>
              </w:rPr>
            </w:pPr>
            <w:r w:rsidRPr="00F40480">
              <w:rPr>
                <w:rFonts w:eastAsia="Arial"/>
                <w:b/>
                <w:bCs/>
              </w:rPr>
              <w:t>Ảnh đại diện</w:t>
            </w:r>
            <w:r w:rsidRPr="00F40480">
              <w:rPr>
                <w:rFonts w:eastAsia="Arial"/>
              </w:rPr>
              <w:t xml:space="preserve"> </w:t>
            </w:r>
          </w:p>
        </w:tc>
        <w:tc>
          <w:tcPr>
            <w:tcW w:w="1710" w:type="dxa"/>
          </w:tcPr>
          <w:p w14:paraId="66AFACE3" w14:textId="77777777" w:rsidR="00B21D74" w:rsidRPr="00F40480" w:rsidRDefault="00B21D74" w:rsidP="00477A27">
            <w:pPr>
              <w:spacing w:line="360" w:lineRule="auto"/>
              <w:ind w:left="-80"/>
              <w:jc w:val="both"/>
              <w:rPr>
                <w:rFonts w:eastAsia="Arial"/>
              </w:rPr>
            </w:pPr>
            <w:r w:rsidRPr="00F40480">
              <w:rPr>
                <w:rFonts w:eastAsia="Arial"/>
              </w:rPr>
              <w:t xml:space="preserve">varchar(255) </w:t>
            </w:r>
          </w:p>
        </w:tc>
        <w:tc>
          <w:tcPr>
            <w:tcW w:w="4950" w:type="dxa"/>
          </w:tcPr>
          <w:p w14:paraId="7C887367" w14:textId="77777777" w:rsidR="00B21D74" w:rsidRPr="00F40480" w:rsidRDefault="00B21D74" w:rsidP="00477A27">
            <w:pPr>
              <w:spacing w:line="360" w:lineRule="auto"/>
              <w:ind w:left="-80"/>
              <w:jc w:val="both"/>
              <w:rPr>
                <w:rFonts w:eastAsia="Arial"/>
              </w:rPr>
            </w:pPr>
            <w:r w:rsidRPr="00F40480">
              <w:rPr>
                <w:rFonts w:eastAsia="Arial"/>
              </w:rPr>
              <w:t xml:space="preserve">Đường dẫn liên kết đến ảnh đại diện. </w:t>
            </w:r>
          </w:p>
        </w:tc>
      </w:tr>
      <w:tr w:rsidR="00B21D74" w:rsidRPr="00F40480" w14:paraId="3A0AB514" w14:textId="77777777" w:rsidTr="00477A27">
        <w:trPr>
          <w:trHeight w:val="593"/>
        </w:trPr>
        <w:tc>
          <w:tcPr>
            <w:tcW w:w="2425" w:type="dxa"/>
          </w:tcPr>
          <w:p w14:paraId="7BE59B8F" w14:textId="77777777" w:rsidR="00B21D74" w:rsidRPr="00F40480" w:rsidRDefault="00B21D74" w:rsidP="00477A27">
            <w:pPr>
              <w:spacing w:line="360" w:lineRule="auto"/>
              <w:ind w:left="-80"/>
              <w:jc w:val="both"/>
              <w:rPr>
                <w:rFonts w:eastAsia="Arial"/>
              </w:rPr>
            </w:pPr>
            <w:r w:rsidRPr="00F40480">
              <w:rPr>
                <w:rFonts w:eastAsia="Arial"/>
                <w:b/>
                <w:bCs/>
              </w:rPr>
              <w:t>Ngày tạo</w:t>
            </w:r>
            <w:r w:rsidRPr="00F40480">
              <w:rPr>
                <w:rFonts w:eastAsia="Arial"/>
              </w:rPr>
              <w:t xml:space="preserve"> </w:t>
            </w:r>
          </w:p>
        </w:tc>
        <w:tc>
          <w:tcPr>
            <w:tcW w:w="1710" w:type="dxa"/>
          </w:tcPr>
          <w:p w14:paraId="328DC2EC" w14:textId="77777777" w:rsidR="00B21D74" w:rsidRPr="00F40480" w:rsidRDefault="00B21D74" w:rsidP="00477A27">
            <w:pPr>
              <w:spacing w:line="360" w:lineRule="auto"/>
              <w:ind w:left="-80"/>
              <w:jc w:val="both"/>
              <w:rPr>
                <w:rFonts w:eastAsia="Arial"/>
              </w:rPr>
            </w:pPr>
            <w:r w:rsidRPr="00F40480">
              <w:rPr>
                <w:rFonts w:eastAsia="Arial"/>
              </w:rPr>
              <w:t xml:space="preserve">timestamp </w:t>
            </w:r>
          </w:p>
        </w:tc>
        <w:tc>
          <w:tcPr>
            <w:tcW w:w="4950" w:type="dxa"/>
          </w:tcPr>
          <w:p w14:paraId="037BA8E3" w14:textId="77777777" w:rsidR="00B21D74" w:rsidRPr="00F40480" w:rsidRDefault="00B21D74" w:rsidP="00477A27">
            <w:pPr>
              <w:spacing w:line="360" w:lineRule="auto"/>
              <w:ind w:left="-80"/>
              <w:jc w:val="both"/>
              <w:rPr>
                <w:rFonts w:eastAsia="Arial"/>
              </w:rPr>
            </w:pPr>
            <w:r w:rsidRPr="00F40480">
              <w:rPr>
                <w:rFonts w:eastAsia="Arial"/>
              </w:rPr>
              <w:t xml:space="preserve">Thời điểm tài khoản được khởi tạo. </w:t>
            </w:r>
          </w:p>
        </w:tc>
      </w:tr>
      <w:tr w:rsidR="00B21D74" w:rsidRPr="00F40480" w14:paraId="23DAFCF3" w14:textId="77777777" w:rsidTr="00477A27">
        <w:trPr>
          <w:trHeight w:val="645"/>
        </w:trPr>
        <w:tc>
          <w:tcPr>
            <w:tcW w:w="2425" w:type="dxa"/>
          </w:tcPr>
          <w:p w14:paraId="47D184FA" w14:textId="77777777" w:rsidR="00B21D74" w:rsidRPr="00F40480" w:rsidRDefault="00B21D74" w:rsidP="00477A27">
            <w:pPr>
              <w:spacing w:line="360" w:lineRule="auto"/>
              <w:ind w:left="-80"/>
              <w:jc w:val="both"/>
              <w:rPr>
                <w:rFonts w:eastAsia="Arial"/>
              </w:rPr>
            </w:pPr>
            <w:r w:rsidRPr="00F40480">
              <w:rPr>
                <w:rFonts w:eastAsia="Arial"/>
                <w:b/>
                <w:bCs/>
              </w:rPr>
              <w:t>Ngày cập nhật</w:t>
            </w:r>
            <w:r w:rsidRPr="00F40480">
              <w:rPr>
                <w:rFonts w:eastAsia="Arial"/>
              </w:rPr>
              <w:t xml:space="preserve"> </w:t>
            </w:r>
          </w:p>
        </w:tc>
        <w:tc>
          <w:tcPr>
            <w:tcW w:w="1710" w:type="dxa"/>
          </w:tcPr>
          <w:p w14:paraId="4BE733F3" w14:textId="77777777" w:rsidR="00B21D74" w:rsidRPr="00F40480" w:rsidRDefault="00B21D74" w:rsidP="00477A27">
            <w:pPr>
              <w:spacing w:line="360" w:lineRule="auto"/>
              <w:ind w:left="-80"/>
              <w:jc w:val="both"/>
              <w:rPr>
                <w:rFonts w:eastAsia="Arial"/>
              </w:rPr>
            </w:pPr>
            <w:r w:rsidRPr="00F40480">
              <w:rPr>
                <w:rFonts w:eastAsia="Arial"/>
              </w:rPr>
              <w:t xml:space="preserve">timestamp </w:t>
            </w:r>
          </w:p>
        </w:tc>
        <w:tc>
          <w:tcPr>
            <w:tcW w:w="4950" w:type="dxa"/>
          </w:tcPr>
          <w:p w14:paraId="7FC0D5E7" w14:textId="77777777" w:rsidR="00B21D74" w:rsidRPr="00F40480" w:rsidRDefault="00B21D74" w:rsidP="00477A27">
            <w:pPr>
              <w:spacing w:line="360" w:lineRule="auto"/>
              <w:ind w:left="-80"/>
              <w:jc w:val="both"/>
              <w:rPr>
                <w:rFonts w:eastAsia="Arial"/>
              </w:rPr>
            </w:pPr>
            <w:r w:rsidRPr="00F40480">
              <w:rPr>
                <w:rFonts w:eastAsia="Arial"/>
              </w:rPr>
              <w:t xml:space="preserve">Thời điểm cập nhật thông tin gần nhất. </w:t>
            </w:r>
          </w:p>
        </w:tc>
      </w:tr>
    </w:tbl>
    <w:p w14:paraId="7CCF410A" w14:textId="77777777" w:rsidR="00B21D74" w:rsidRPr="00F40480" w:rsidRDefault="00B21D74" w:rsidP="00B21D74">
      <w:pPr>
        <w:shd w:val="clear" w:color="auto" w:fill="FFFFFF"/>
        <w:spacing w:line="360" w:lineRule="auto"/>
        <w:jc w:val="both"/>
        <w:rPr>
          <w:rFonts w:eastAsia="Arial"/>
        </w:rPr>
      </w:pPr>
    </w:p>
    <w:p w14:paraId="35FF2334" w14:textId="77777777" w:rsidR="00B21D74" w:rsidRPr="00823711" w:rsidRDefault="00B21D74" w:rsidP="00F04DF0">
      <w:pPr>
        <w:shd w:val="clear" w:color="auto" w:fill="FFFFFF"/>
        <w:spacing w:line="360" w:lineRule="auto"/>
        <w:ind w:firstLine="360"/>
        <w:jc w:val="both"/>
        <w:rPr>
          <w:rFonts w:eastAsia="Arial"/>
        </w:rPr>
      </w:pPr>
      <w:r w:rsidRPr="00823711">
        <w:rPr>
          <w:rFonts w:eastAsia="Arial"/>
          <w:b/>
          <w:bCs/>
        </w:rPr>
        <w:t>2. Phân hệ Quản lý Đào tạo và Học thuật</w:t>
      </w:r>
      <w:r w:rsidRPr="00823711">
        <w:rPr>
          <w:rFonts w:eastAsia="Arial"/>
        </w:rPr>
        <w:t xml:space="preserve"> </w:t>
      </w:r>
    </w:p>
    <w:p w14:paraId="17F6646D" w14:textId="77777777" w:rsidR="00B21D74" w:rsidRPr="00F40480" w:rsidRDefault="00B21D74" w:rsidP="00F04DF0">
      <w:pPr>
        <w:shd w:val="clear" w:color="auto" w:fill="FFFFFF"/>
        <w:spacing w:line="360" w:lineRule="auto"/>
        <w:ind w:firstLine="360"/>
        <w:jc w:val="both"/>
        <w:rPr>
          <w:rFonts w:eastAsia="Arial"/>
        </w:rPr>
      </w:pPr>
      <w:r w:rsidRPr="00F40480">
        <w:rPr>
          <w:rFonts w:eastAsia="Arial"/>
        </w:rPr>
        <w:t>Phân hệ này quản lý cấu trúc nội dung bài học và tài liệu</w:t>
      </w:r>
      <w:r w:rsidRPr="00F40480">
        <w:rPr>
          <w:rFonts w:eastAsia="Arial"/>
          <w:vertAlign w:val="superscript"/>
        </w:rPr>
        <w:t>9</w:t>
      </w:r>
      <w:r w:rsidRPr="00F40480">
        <w:rPr>
          <w:rFonts w:eastAsia="Arial"/>
        </w:rPr>
        <w:t xml:space="preserve">. </w:t>
      </w:r>
    </w:p>
    <w:p w14:paraId="6277579A" w14:textId="54C26538" w:rsidR="00B21D74" w:rsidRPr="00F40480" w:rsidRDefault="00B21D74" w:rsidP="00F04DF0">
      <w:pPr>
        <w:pStyle w:val="Bng"/>
        <w:ind w:firstLine="360"/>
      </w:pPr>
      <w:bookmarkStart w:id="62" w:name="_Toc218844917"/>
      <w:r w:rsidRPr="00F40480">
        <w:t>Bảng</w:t>
      </w:r>
      <w:r>
        <w:t xml:space="preserve"> 2.4</w:t>
      </w:r>
      <w:r w:rsidRPr="00F40480">
        <w:t>: Khóa học (</w:t>
      </w:r>
      <w:r w:rsidRPr="00F40480">
        <w:rPr>
          <w:rFonts w:eastAsia="Courier New"/>
        </w:rPr>
        <w:t>courses</w:t>
      </w:r>
      <w:r w:rsidRPr="00F40480">
        <w:t>)</w:t>
      </w:r>
      <w:bookmarkEnd w:id="62"/>
      <w:r w:rsidRPr="00F40480">
        <w:t xml:space="preserve"> </w:t>
      </w:r>
    </w:p>
    <w:tbl>
      <w:tblPr>
        <w:tblStyle w:val="TableGrid"/>
        <w:tblW w:w="9085" w:type="dxa"/>
        <w:tblLayout w:type="fixed"/>
        <w:tblLook w:val="0600" w:firstRow="0" w:lastRow="0" w:firstColumn="0" w:lastColumn="0" w:noHBand="1" w:noVBand="1"/>
      </w:tblPr>
      <w:tblGrid>
        <w:gridCol w:w="2425"/>
        <w:gridCol w:w="1710"/>
        <w:gridCol w:w="4950"/>
      </w:tblGrid>
      <w:tr w:rsidR="00B21D74" w:rsidRPr="00F40480" w14:paraId="1A3C8647" w14:textId="77777777" w:rsidTr="00477A27">
        <w:trPr>
          <w:trHeight w:val="645"/>
        </w:trPr>
        <w:tc>
          <w:tcPr>
            <w:tcW w:w="2425" w:type="dxa"/>
          </w:tcPr>
          <w:p w14:paraId="17689D05" w14:textId="77777777" w:rsidR="00B21D74" w:rsidRPr="00F40480" w:rsidRDefault="00B21D74" w:rsidP="00477A27">
            <w:pPr>
              <w:spacing w:line="360" w:lineRule="auto"/>
              <w:ind w:left="-80"/>
              <w:jc w:val="both"/>
              <w:rPr>
                <w:rFonts w:eastAsia="Arial"/>
              </w:rPr>
            </w:pPr>
            <w:r w:rsidRPr="00F40480">
              <w:rPr>
                <w:rFonts w:eastAsia="Arial"/>
                <w:b/>
                <w:bCs/>
              </w:rPr>
              <w:t>Tên cột (Tiếng Việt)</w:t>
            </w:r>
            <w:r w:rsidRPr="00F40480">
              <w:rPr>
                <w:rFonts w:eastAsia="Arial"/>
              </w:rPr>
              <w:t xml:space="preserve"> </w:t>
            </w:r>
          </w:p>
        </w:tc>
        <w:tc>
          <w:tcPr>
            <w:tcW w:w="1710" w:type="dxa"/>
          </w:tcPr>
          <w:p w14:paraId="235C75C7" w14:textId="77777777" w:rsidR="00B21D74" w:rsidRPr="00F40480" w:rsidRDefault="00B21D74" w:rsidP="00477A27">
            <w:pPr>
              <w:spacing w:line="360" w:lineRule="auto"/>
              <w:ind w:left="-80"/>
              <w:jc w:val="both"/>
              <w:rPr>
                <w:rFonts w:eastAsia="Arial"/>
              </w:rPr>
            </w:pPr>
            <w:r w:rsidRPr="00F40480">
              <w:rPr>
                <w:rFonts w:eastAsia="Arial"/>
                <w:b/>
                <w:bCs/>
              </w:rPr>
              <w:t>Kiểu dữ liệu</w:t>
            </w:r>
            <w:r w:rsidRPr="00F40480">
              <w:rPr>
                <w:rFonts w:eastAsia="Arial"/>
              </w:rPr>
              <w:t xml:space="preserve"> </w:t>
            </w:r>
          </w:p>
        </w:tc>
        <w:tc>
          <w:tcPr>
            <w:tcW w:w="4950" w:type="dxa"/>
          </w:tcPr>
          <w:p w14:paraId="2D1F062C" w14:textId="77777777" w:rsidR="00B21D74" w:rsidRPr="00F40480" w:rsidRDefault="00B21D74" w:rsidP="00477A27">
            <w:pPr>
              <w:spacing w:line="360" w:lineRule="auto"/>
              <w:ind w:left="-80"/>
              <w:jc w:val="both"/>
              <w:rPr>
                <w:rFonts w:eastAsia="Arial"/>
              </w:rPr>
            </w:pPr>
            <w:r w:rsidRPr="00F40480">
              <w:rPr>
                <w:rFonts w:eastAsia="Arial"/>
                <w:b/>
                <w:bCs/>
              </w:rPr>
              <w:t>Mô tả chi tiết</w:t>
            </w:r>
            <w:r w:rsidRPr="00F40480">
              <w:rPr>
                <w:rFonts w:eastAsia="Arial"/>
              </w:rPr>
              <w:t xml:space="preserve"> </w:t>
            </w:r>
          </w:p>
        </w:tc>
      </w:tr>
      <w:tr w:rsidR="00B21D74" w:rsidRPr="00F40480" w14:paraId="47C1CE22" w14:textId="77777777" w:rsidTr="00477A27">
        <w:trPr>
          <w:trHeight w:val="330"/>
        </w:trPr>
        <w:tc>
          <w:tcPr>
            <w:tcW w:w="2425" w:type="dxa"/>
          </w:tcPr>
          <w:p w14:paraId="1EF7FF6D" w14:textId="77777777" w:rsidR="00B21D74" w:rsidRPr="00F40480" w:rsidRDefault="00B21D74" w:rsidP="00477A27">
            <w:pPr>
              <w:spacing w:line="360" w:lineRule="auto"/>
              <w:ind w:left="-80"/>
              <w:jc w:val="both"/>
              <w:rPr>
                <w:rFonts w:eastAsia="Arial"/>
              </w:rPr>
            </w:pPr>
            <w:r w:rsidRPr="00F40480">
              <w:rPr>
                <w:rFonts w:eastAsia="Arial"/>
                <w:b/>
                <w:bCs/>
              </w:rPr>
              <w:t>Mã khóa học</w:t>
            </w:r>
            <w:r w:rsidRPr="00F40480">
              <w:rPr>
                <w:rFonts w:eastAsia="Arial"/>
              </w:rPr>
              <w:t xml:space="preserve"> </w:t>
            </w:r>
          </w:p>
        </w:tc>
        <w:tc>
          <w:tcPr>
            <w:tcW w:w="1710" w:type="dxa"/>
          </w:tcPr>
          <w:p w14:paraId="2B0EC3D4" w14:textId="77777777" w:rsidR="00B21D74" w:rsidRPr="00F40480" w:rsidRDefault="00B21D74" w:rsidP="00477A27">
            <w:pPr>
              <w:spacing w:line="360" w:lineRule="auto"/>
              <w:ind w:left="-80"/>
              <w:jc w:val="both"/>
              <w:rPr>
                <w:rFonts w:eastAsia="Arial"/>
              </w:rPr>
            </w:pPr>
            <w:r w:rsidRPr="00F40480">
              <w:rPr>
                <w:rFonts w:eastAsia="Arial"/>
              </w:rPr>
              <w:t xml:space="preserve">bigint, PK </w:t>
            </w:r>
          </w:p>
        </w:tc>
        <w:tc>
          <w:tcPr>
            <w:tcW w:w="4950" w:type="dxa"/>
          </w:tcPr>
          <w:p w14:paraId="707B5D93" w14:textId="77777777" w:rsidR="00B21D74" w:rsidRPr="00F40480" w:rsidRDefault="00B21D74" w:rsidP="00477A27">
            <w:pPr>
              <w:spacing w:line="360" w:lineRule="auto"/>
              <w:ind w:left="-80"/>
              <w:jc w:val="both"/>
              <w:rPr>
                <w:rFonts w:eastAsia="Arial"/>
              </w:rPr>
            </w:pPr>
            <w:r w:rsidRPr="00F40480">
              <w:rPr>
                <w:rFonts w:eastAsia="Arial"/>
              </w:rPr>
              <w:t xml:space="preserve">Khóa chính của khóa học. </w:t>
            </w:r>
          </w:p>
        </w:tc>
      </w:tr>
      <w:tr w:rsidR="00B21D74" w:rsidRPr="00F40480" w14:paraId="45409736" w14:textId="77777777" w:rsidTr="00477A27">
        <w:trPr>
          <w:trHeight w:val="705"/>
        </w:trPr>
        <w:tc>
          <w:tcPr>
            <w:tcW w:w="2425" w:type="dxa"/>
          </w:tcPr>
          <w:p w14:paraId="710DC065" w14:textId="77777777" w:rsidR="00B21D74" w:rsidRPr="00F40480" w:rsidRDefault="00B21D74" w:rsidP="00477A27">
            <w:pPr>
              <w:spacing w:line="360" w:lineRule="auto"/>
              <w:ind w:left="-80"/>
              <w:jc w:val="both"/>
              <w:rPr>
                <w:rFonts w:eastAsia="Arial"/>
              </w:rPr>
            </w:pPr>
            <w:r w:rsidRPr="00F40480">
              <w:rPr>
                <w:rFonts w:eastAsia="Arial"/>
                <w:b/>
                <w:bCs/>
              </w:rPr>
              <w:t>Mã giảng viên</w:t>
            </w:r>
            <w:r w:rsidRPr="00F40480">
              <w:rPr>
                <w:rFonts w:eastAsia="Arial"/>
              </w:rPr>
              <w:t xml:space="preserve"> </w:t>
            </w:r>
          </w:p>
        </w:tc>
        <w:tc>
          <w:tcPr>
            <w:tcW w:w="1710" w:type="dxa"/>
          </w:tcPr>
          <w:p w14:paraId="379ADEEC" w14:textId="77777777" w:rsidR="00B21D74" w:rsidRPr="00F40480" w:rsidRDefault="00B21D74" w:rsidP="00477A27">
            <w:pPr>
              <w:spacing w:line="360" w:lineRule="auto"/>
              <w:ind w:left="-80"/>
              <w:jc w:val="both"/>
              <w:rPr>
                <w:rFonts w:eastAsia="Arial"/>
              </w:rPr>
            </w:pPr>
            <w:r w:rsidRPr="00F40480">
              <w:rPr>
                <w:rFonts w:eastAsia="Arial"/>
              </w:rPr>
              <w:t xml:space="preserve">bigint, FK </w:t>
            </w:r>
          </w:p>
        </w:tc>
        <w:tc>
          <w:tcPr>
            <w:tcW w:w="4950" w:type="dxa"/>
          </w:tcPr>
          <w:p w14:paraId="4B66E3DE" w14:textId="77777777" w:rsidR="00B21D74" w:rsidRPr="00F40480" w:rsidRDefault="00B21D74" w:rsidP="00477A27">
            <w:pPr>
              <w:spacing w:line="360" w:lineRule="auto"/>
              <w:ind w:left="-80"/>
              <w:jc w:val="both"/>
              <w:rPr>
                <w:rFonts w:eastAsia="Arial"/>
              </w:rPr>
            </w:pPr>
            <w:r w:rsidRPr="00F40480">
              <w:rPr>
                <w:rFonts w:eastAsia="Arial"/>
              </w:rPr>
              <w:t xml:space="preserve">Liên kết tới người dạy (bảng Người dùng). </w:t>
            </w:r>
          </w:p>
        </w:tc>
      </w:tr>
      <w:tr w:rsidR="00B21D74" w:rsidRPr="00F40480" w14:paraId="64C6FE3C" w14:textId="77777777" w:rsidTr="00477A27">
        <w:trPr>
          <w:trHeight w:val="645"/>
        </w:trPr>
        <w:tc>
          <w:tcPr>
            <w:tcW w:w="2425" w:type="dxa"/>
          </w:tcPr>
          <w:p w14:paraId="59F5CB1B" w14:textId="77777777" w:rsidR="00B21D74" w:rsidRPr="00F40480" w:rsidRDefault="00B21D74" w:rsidP="00477A27">
            <w:pPr>
              <w:spacing w:line="360" w:lineRule="auto"/>
              <w:ind w:left="-80"/>
              <w:jc w:val="both"/>
              <w:rPr>
                <w:rFonts w:eastAsia="Arial"/>
              </w:rPr>
            </w:pPr>
            <w:r w:rsidRPr="00F40480">
              <w:rPr>
                <w:rFonts w:eastAsia="Arial"/>
                <w:b/>
                <w:bCs/>
              </w:rPr>
              <w:t>Tiêu đề</w:t>
            </w:r>
            <w:r w:rsidRPr="00F40480">
              <w:rPr>
                <w:rFonts w:eastAsia="Arial"/>
              </w:rPr>
              <w:t xml:space="preserve"> </w:t>
            </w:r>
          </w:p>
        </w:tc>
        <w:tc>
          <w:tcPr>
            <w:tcW w:w="1710" w:type="dxa"/>
          </w:tcPr>
          <w:p w14:paraId="457DB881" w14:textId="77777777" w:rsidR="00B21D74" w:rsidRPr="00F40480" w:rsidRDefault="00B21D74" w:rsidP="00477A27">
            <w:pPr>
              <w:spacing w:line="360" w:lineRule="auto"/>
              <w:ind w:left="-80"/>
              <w:jc w:val="both"/>
              <w:rPr>
                <w:rFonts w:eastAsia="Arial"/>
              </w:rPr>
            </w:pPr>
            <w:r w:rsidRPr="00F40480">
              <w:rPr>
                <w:rFonts w:eastAsia="Arial"/>
              </w:rPr>
              <w:t xml:space="preserve">varchar(255) </w:t>
            </w:r>
          </w:p>
        </w:tc>
        <w:tc>
          <w:tcPr>
            <w:tcW w:w="4950" w:type="dxa"/>
          </w:tcPr>
          <w:p w14:paraId="031C03B6" w14:textId="77777777" w:rsidR="00B21D74" w:rsidRPr="00F40480" w:rsidRDefault="00B21D74" w:rsidP="00477A27">
            <w:pPr>
              <w:spacing w:line="360" w:lineRule="auto"/>
              <w:ind w:left="-80"/>
              <w:jc w:val="both"/>
              <w:rPr>
                <w:rFonts w:eastAsia="Arial"/>
              </w:rPr>
            </w:pPr>
            <w:r w:rsidRPr="00F40480">
              <w:rPr>
                <w:rFonts w:eastAsia="Arial"/>
              </w:rPr>
              <w:t xml:space="preserve">Tên của khóa học. </w:t>
            </w:r>
          </w:p>
        </w:tc>
      </w:tr>
      <w:tr w:rsidR="00B21D74" w:rsidRPr="00F40480" w14:paraId="0408E1D3" w14:textId="77777777" w:rsidTr="00477A27">
        <w:trPr>
          <w:trHeight w:val="390"/>
        </w:trPr>
        <w:tc>
          <w:tcPr>
            <w:tcW w:w="2425" w:type="dxa"/>
          </w:tcPr>
          <w:p w14:paraId="41142894" w14:textId="77777777" w:rsidR="00B21D74" w:rsidRPr="00F40480" w:rsidRDefault="00B21D74" w:rsidP="00477A27">
            <w:pPr>
              <w:spacing w:line="360" w:lineRule="auto"/>
              <w:ind w:left="-80"/>
              <w:jc w:val="both"/>
              <w:rPr>
                <w:rFonts w:eastAsia="Arial"/>
              </w:rPr>
            </w:pPr>
            <w:r w:rsidRPr="00F40480">
              <w:rPr>
                <w:rFonts w:eastAsia="Arial"/>
                <w:b/>
                <w:bCs/>
              </w:rPr>
              <w:t>Mô tả</w:t>
            </w:r>
            <w:r w:rsidRPr="00F40480">
              <w:rPr>
                <w:rFonts w:eastAsia="Arial"/>
              </w:rPr>
              <w:t xml:space="preserve"> </w:t>
            </w:r>
          </w:p>
        </w:tc>
        <w:tc>
          <w:tcPr>
            <w:tcW w:w="1710" w:type="dxa"/>
          </w:tcPr>
          <w:p w14:paraId="3D658C02" w14:textId="77777777" w:rsidR="00B21D74" w:rsidRPr="00F40480" w:rsidRDefault="00B21D74" w:rsidP="00477A27">
            <w:pPr>
              <w:spacing w:line="360" w:lineRule="auto"/>
              <w:ind w:left="-80"/>
              <w:jc w:val="both"/>
              <w:rPr>
                <w:rFonts w:eastAsia="Arial"/>
              </w:rPr>
            </w:pPr>
            <w:r w:rsidRPr="00F40480">
              <w:rPr>
                <w:rFonts w:eastAsia="Arial"/>
              </w:rPr>
              <w:t xml:space="preserve">text </w:t>
            </w:r>
          </w:p>
        </w:tc>
        <w:tc>
          <w:tcPr>
            <w:tcW w:w="4950" w:type="dxa"/>
          </w:tcPr>
          <w:p w14:paraId="7BB9052F" w14:textId="77777777" w:rsidR="00B21D74" w:rsidRPr="00F40480" w:rsidRDefault="00B21D74" w:rsidP="00477A27">
            <w:pPr>
              <w:spacing w:line="360" w:lineRule="auto"/>
              <w:ind w:left="-80"/>
              <w:jc w:val="both"/>
              <w:rPr>
                <w:rFonts w:eastAsia="Arial"/>
              </w:rPr>
            </w:pPr>
            <w:r w:rsidRPr="00F40480">
              <w:rPr>
                <w:rFonts w:eastAsia="Arial"/>
              </w:rPr>
              <w:t xml:space="preserve">Nội dung giới thiệu chi tiết về khóa học. </w:t>
            </w:r>
          </w:p>
        </w:tc>
      </w:tr>
      <w:tr w:rsidR="00B21D74" w:rsidRPr="00F40480" w14:paraId="3E5B472C" w14:textId="77777777" w:rsidTr="00477A27">
        <w:trPr>
          <w:trHeight w:val="152"/>
        </w:trPr>
        <w:tc>
          <w:tcPr>
            <w:tcW w:w="2425" w:type="dxa"/>
          </w:tcPr>
          <w:p w14:paraId="63CC17F8" w14:textId="77777777" w:rsidR="00B21D74" w:rsidRPr="00F40480" w:rsidRDefault="00B21D74" w:rsidP="00477A27">
            <w:pPr>
              <w:spacing w:line="360" w:lineRule="auto"/>
              <w:ind w:left="-80"/>
              <w:jc w:val="both"/>
              <w:rPr>
                <w:rFonts w:eastAsia="Arial"/>
              </w:rPr>
            </w:pPr>
            <w:r w:rsidRPr="00F40480">
              <w:rPr>
                <w:rFonts w:eastAsia="Arial"/>
                <w:b/>
                <w:bCs/>
              </w:rPr>
              <w:t>Mã định danh môn</w:t>
            </w:r>
            <w:r w:rsidRPr="00F40480">
              <w:rPr>
                <w:rFonts w:eastAsia="Arial"/>
              </w:rPr>
              <w:t xml:space="preserve"> </w:t>
            </w:r>
          </w:p>
        </w:tc>
        <w:tc>
          <w:tcPr>
            <w:tcW w:w="1710" w:type="dxa"/>
          </w:tcPr>
          <w:p w14:paraId="27C06767" w14:textId="77777777" w:rsidR="00B21D74" w:rsidRPr="00F40480" w:rsidRDefault="00B21D74" w:rsidP="00477A27">
            <w:pPr>
              <w:spacing w:line="360" w:lineRule="auto"/>
              <w:ind w:left="-80"/>
              <w:jc w:val="both"/>
              <w:rPr>
                <w:rFonts w:eastAsia="Arial"/>
              </w:rPr>
            </w:pPr>
            <w:r w:rsidRPr="00F40480">
              <w:rPr>
                <w:rFonts w:eastAsia="Arial"/>
              </w:rPr>
              <w:t xml:space="preserve">varchar(50) </w:t>
            </w:r>
          </w:p>
        </w:tc>
        <w:tc>
          <w:tcPr>
            <w:tcW w:w="4950" w:type="dxa"/>
          </w:tcPr>
          <w:p w14:paraId="1B4B99E3" w14:textId="77777777" w:rsidR="00B21D74" w:rsidRPr="00F40480" w:rsidRDefault="00B21D74" w:rsidP="00477A27">
            <w:pPr>
              <w:spacing w:line="360" w:lineRule="auto"/>
              <w:ind w:left="-80"/>
              <w:jc w:val="both"/>
              <w:rPr>
                <w:rFonts w:eastAsia="Arial"/>
              </w:rPr>
            </w:pPr>
            <w:r w:rsidRPr="00F40480">
              <w:rPr>
                <w:rFonts w:eastAsia="Arial"/>
              </w:rPr>
              <w:t xml:space="preserve">Mã môn học theo quy định (ví dụ: IT001). </w:t>
            </w:r>
          </w:p>
        </w:tc>
      </w:tr>
    </w:tbl>
    <w:p w14:paraId="1E48CE60" w14:textId="77777777" w:rsidR="00B21D74" w:rsidRDefault="00B21D74" w:rsidP="00B21D74">
      <w:pPr>
        <w:shd w:val="clear" w:color="auto" w:fill="FFFFFF"/>
        <w:spacing w:line="360" w:lineRule="auto"/>
        <w:jc w:val="both"/>
        <w:rPr>
          <w:rFonts w:eastAsia="Arial"/>
          <w:b/>
          <w:bCs/>
          <w:i/>
          <w:iCs/>
          <w:color w:val="0F4761"/>
        </w:rPr>
      </w:pPr>
    </w:p>
    <w:p w14:paraId="24F30984" w14:textId="64EE1E6C" w:rsidR="00B21D74" w:rsidRPr="00F40480" w:rsidRDefault="00B21D74" w:rsidP="00F04DF0">
      <w:pPr>
        <w:pStyle w:val="Bng"/>
        <w:ind w:firstLine="360"/>
      </w:pPr>
      <w:bookmarkStart w:id="63" w:name="_Toc218844918"/>
      <w:r w:rsidRPr="00F40480">
        <w:lastRenderedPageBreak/>
        <w:t>Bảng</w:t>
      </w:r>
      <w:r>
        <w:t xml:space="preserve"> 2.5</w:t>
      </w:r>
      <w:r w:rsidRPr="00F40480">
        <w:t>: Bài học (</w:t>
      </w:r>
      <w:r w:rsidRPr="00F40480">
        <w:rPr>
          <w:rFonts w:eastAsia="Courier New"/>
        </w:rPr>
        <w:t>lessons</w:t>
      </w:r>
      <w:r w:rsidRPr="00F40480">
        <w:t>)</w:t>
      </w:r>
      <w:bookmarkEnd w:id="63"/>
      <w:r w:rsidRPr="00F40480">
        <w:t xml:space="preserve"> </w:t>
      </w:r>
    </w:p>
    <w:tbl>
      <w:tblPr>
        <w:tblStyle w:val="TableGrid"/>
        <w:tblW w:w="8040" w:type="dxa"/>
        <w:tblLayout w:type="fixed"/>
        <w:tblLook w:val="0600" w:firstRow="0" w:lastRow="0" w:firstColumn="0" w:lastColumn="0" w:noHBand="1" w:noVBand="1"/>
      </w:tblPr>
      <w:tblGrid>
        <w:gridCol w:w="2335"/>
        <w:gridCol w:w="1530"/>
        <w:gridCol w:w="4175"/>
      </w:tblGrid>
      <w:tr w:rsidR="00B21D74" w:rsidRPr="00F40480" w14:paraId="71388FF6" w14:textId="77777777" w:rsidTr="00477A27">
        <w:trPr>
          <w:trHeight w:val="645"/>
        </w:trPr>
        <w:tc>
          <w:tcPr>
            <w:tcW w:w="2335" w:type="dxa"/>
          </w:tcPr>
          <w:p w14:paraId="1AC0E4B2" w14:textId="77777777" w:rsidR="00B21D74" w:rsidRPr="00F40480" w:rsidRDefault="00B21D74" w:rsidP="00477A27">
            <w:pPr>
              <w:spacing w:line="360" w:lineRule="auto"/>
              <w:ind w:left="-80"/>
              <w:jc w:val="both"/>
              <w:rPr>
                <w:rFonts w:eastAsia="Arial"/>
              </w:rPr>
            </w:pPr>
            <w:r w:rsidRPr="00F40480">
              <w:rPr>
                <w:rFonts w:eastAsia="Arial"/>
                <w:b/>
                <w:bCs/>
              </w:rPr>
              <w:t>Tên cột (Tiếng Việt)</w:t>
            </w:r>
            <w:r w:rsidRPr="00F40480">
              <w:rPr>
                <w:rFonts w:eastAsia="Arial"/>
              </w:rPr>
              <w:t xml:space="preserve"> </w:t>
            </w:r>
          </w:p>
        </w:tc>
        <w:tc>
          <w:tcPr>
            <w:tcW w:w="1530" w:type="dxa"/>
          </w:tcPr>
          <w:p w14:paraId="75124F09" w14:textId="77777777" w:rsidR="00B21D74" w:rsidRPr="00F40480" w:rsidRDefault="00B21D74" w:rsidP="00477A27">
            <w:pPr>
              <w:spacing w:line="360" w:lineRule="auto"/>
              <w:ind w:left="-80"/>
              <w:jc w:val="both"/>
              <w:rPr>
                <w:rFonts w:eastAsia="Arial"/>
              </w:rPr>
            </w:pPr>
            <w:r w:rsidRPr="00F40480">
              <w:rPr>
                <w:rFonts w:eastAsia="Arial"/>
                <w:b/>
                <w:bCs/>
              </w:rPr>
              <w:t>Kiểu dữ liệu</w:t>
            </w:r>
            <w:r w:rsidRPr="00F40480">
              <w:rPr>
                <w:rFonts w:eastAsia="Arial"/>
              </w:rPr>
              <w:t xml:space="preserve"> </w:t>
            </w:r>
          </w:p>
        </w:tc>
        <w:tc>
          <w:tcPr>
            <w:tcW w:w="4175" w:type="dxa"/>
          </w:tcPr>
          <w:p w14:paraId="5A6F0C52" w14:textId="77777777" w:rsidR="00B21D74" w:rsidRPr="00F40480" w:rsidRDefault="00B21D74" w:rsidP="00477A27">
            <w:pPr>
              <w:spacing w:line="360" w:lineRule="auto"/>
              <w:ind w:left="-80"/>
              <w:jc w:val="both"/>
              <w:rPr>
                <w:rFonts w:eastAsia="Arial"/>
              </w:rPr>
            </w:pPr>
            <w:r w:rsidRPr="00F40480">
              <w:rPr>
                <w:rFonts w:eastAsia="Arial"/>
                <w:b/>
                <w:bCs/>
              </w:rPr>
              <w:t>Mô tả chi tiết</w:t>
            </w:r>
            <w:r w:rsidRPr="00F40480">
              <w:rPr>
                <w:rFonts w:eastAsia="Arial"/>
              </w:rPr>
              <w:t xml:space="preserve"> </w:t>
            </w:r>
          </w:p>
        </w:tc>
      </w:tr>
      <w:tr w:rsidR="00B21D74" w:rsidRPr="00F40480" w14:paraId="4C65AE94" w14:textId="77777777" w:rsidTr="00477A27">
        <w:trPr>
          <w:trHeight w:val="330"/>
        </w:trPr>
        <w:tc>
          <w:tcPr>
            <w:tcW w:w="2335" w:type="dxa"/>
          </w:tcPr>
          <w:p w14:paraId="21F7B8F8" w14:textId="77777777" w:rsidR="00B21D74" w:rsidRPr="00F40480" w:rsidRDefault="00B21D74" w:rsidP="00477A27">
            <w:pPr>
              <w:spacing w:line="360" w:lineRule="auto"/>
              <w:ind w:left="-80"/>
              <w:jc w:val="both"/>
              <w:rPr>
                <w:rFonts w:eastAsia="Arial"/>
              </w:rPr>
            </w:pPr>
            <w:r w:rsidRPr="00F40480">
              <w:rPr>
                <w:rFonts w:eastAsia="Arial"/>
                <w:b/>
                <w:bCs/>
              </w:rPr>
              <w:t>Mã bài học</w:t>
            </w:r>
            <w:r w:rsidRPr="00F40480">
              <w:rPr>
                <w:rFonts w:eastAsia="Arial"/>
              </w:rPr>
              <w:t xml:space="preserve"> </w:t>
            </w:r>
          </w:p>
        </w:tc>
        <w:tc>
          <w:tcPr>
            <w:tcW w:w="1530" w:type="dxa"/>
          </w:tcPr>
          <w:p w14:paraId="377FCB73" w14:textId="77777777" w:rsidR="00B21D74" w:rsidRPr="00F40480" w:rsidRDefault="00B21D74" w:rsidP="00477A27">
            <w:pPr>
              <w:spacing w:line="360" w:lineRule="auto"/>
              <w:ind w:left="-80"/>
              <w:jc w:val="both"/>
              <w:rPr>
                <w:rFonts w:eastAsia="Arial"/>
              </w:rPr>
            </w:pPr>
            <w:r w:rsidRPr="00F40480">
              <w:rPr>
                <w:rFonts w:eastAsia="Arial"/>
              </w:rPr>
              <w:t xml:space="preserve">bigint, PK </w:t>
            </w:r>
          </w:p>
        </w:tc>
        <w:tc>
          <w:tcPr>
            <w:tcW w:w="4175" w:type="dxa"/>
          </w:tcPr>
          <w:p w14:paraId="3CACCDF3" w14:textId="77777777" w:rsidR="00B21D74" w:rsidRPr="00F40480" w:rsidRDefault="00B21D74" w:rsidP="00477A27">
            <w:pPr>
              <w:spacing w:line="360" w:lineRule="auto"/>
              <w:ind w:left="-80"/>
              <w:jc w:val="both"/>
              <w:rPr>
                <w:rFonts w:eastAsia="Arial"/>
              </w:rPr>
            </w:pPr>
            <w:r w:rsidRPr="00F40480">
              <w:rPr>
                <w:rFonts w:eastAsia="Arial"/>
              </w:rPr>
              <w:t xml:space="preserve">Khóa chính của bài học. </w:t>
            </w:r>
          </w:p>
        </w:tc>
      </w:tr>
      <w:tr w:rsidR="00B21D74" w:rsidRPr="00F40480" w14:paraId="6B5A7079" w14:textId="77777777" w:rsidTr="00477A27">
        <w:trPr>
          <w:trHeight w:val="330"/>
        </w:trPr>
        <w:tc>
          <w:tcPr>
            <w:tcW w:w="2335" w:type="dxa"/>
          </w:tcPr>
          <w:p w14:paraId="73E752A8" w14:textId="77777777" w:rsidR="00B21D74" w:rsidRPr="00F40480" w:rsidRDefault="00B21D74" w:rsidP="00477A27">
            <w:pPr>
              <w:spacing w:line="360" w:lineRule="auto"/>
              <w:ind w:left="-80"/>
              <w:jc w:val="both"/>
              <w:rPr>
                <w:rFonts w:eastAsia="Arial"/>
              </w:rPr>
            </w:pPr>
            <w:r w:rsidRPr="00F40480">
              <w:rPr>
                <w:rFonts w:eastAsia="Arial"/>
                <w:b/>
                <w:bCs/>
              </w:rPr>
              <w:t>Mã khóa học</w:t>
            </w:r>
            <w:r w:rsidRPr="00F40480">
              <w:rPr>
                <w:rFonts w:eastAsia="Arial"/>
              </w:rPr>
              <w:t xml:space="preserve"> </w:t>
            </w:r>
          </w:p>
        </w:tc>
        <w:tc>
          <w:tcPr>
            <w:tcW w:w="1530" w:type="dxa"/>
          </w:tcPr>
          <w:p w14:paraId="0C5AF0A5" w14:textId="77777777" w:rsidR="00B21D74" w:rsidRPr="00F40480" w:rsidRDefault="00B21D74" w:rsidP="00477A27">
            <w:pPr>
              <w:spacing w:line="360" w:lineRule="auto"/>
              <w:ind w:left="-80"/>
              <w:jc w:val="both"/>
              <w:rPr>
                <w:rFonts w:eastAsia="Arial"/>
              </w:rPr>
            </w:pPr>
            <w:r w:rsidRPr="00F40480">
              <w:rPr>
                <w:rFonts w:eastAsia="Arial"/>
              </w:rPr>
              <w:t xml:space="preserve">bigint, FK </w:t>
            </w:r>
          </w:p>
        </w:tc>
        <w:tc>
          <w:tcPr>
            <w:tcW w:w="4175" w:type="dxa"/>
          </w:tcPr>
          <w:p w14:paraId="17CE95ED" w14:textId="77777777" w:rsidR="00B21D74" w:rsidRPr="00F40480" w:rsidRDefault="00B21D74" w:rsidP="00477A27">
            <w:pPr>
              <w:spacing w:line="360" w:lineRule="auto"/>
              <w:ind w:left="-80"/>
              <w:jc w:val="both"/>
              <w:rPr>
                <w:rFonts w:eastAsia="Arial"/>
              </w:rPr>
            </w:pPr>
            <w:r w:rsidRPr="00F40480">
              <w:rPr>
                <w:rFonts w:eastAsia="Arial"/>
              </w:rPr>
              <w:t xml:space="preserve">Thuộc về khóa học nào. </w:t>
            </w:r>
          </w:p>
        </w:tc>
      </w:tr>
      <w:tr w:rsidR="00B21D74" w:rsidRPr="00F40480" w14:paraId="734C8C4F" w14:textId="77777777" w:rsidTr="00477A27">
        <w:trPr>
          <w:trHeight w:val="645"/>
        </w:trPr>
        <w:tc>
          <w:tcPr>
            <w:tcW w:w="2335" w:type="dxa"/>
          </w:tcPr>
          <w:p w14:paraId="0799C7D3" w14:textId="77777777" w:rsidR="00B21D74" w:rsidRPr="00F40480" w:rsidRDefault="00B21D74" w:rsidP="00477A27">
            <w:pPr>
              <w:spacing w:line="360" w:lineRule="auto"/>
              <w:ind w:left="-80"/>
              <w:jc w:val="both"/>
              <w:rPr>
                <w:rFonts w:eastAsia="Arial"/>
              </w:rPr>
            </w:pPr>
            <w:r w:rsidRPr="00F40480">
              <w:rPr>
                <w:rFonts w:eastAsia="Arial"/>
                <w:b/>
                <w:bCs/>
              </w:rPr>
              <w:t>Tên bài học</w:t>
            </w:r>
            <w:r w:rsidRPr="00F40480">
              <w:rPr>
                <w:rFonts w:eastAsia="Arial"/>
              </w:rPr>
              <w:t xml:space="preserve"> </w:t>
            </w:r>
          </w:p>
        </w:tc>
        <w:tc>
          <w:tcPr>
            <w:tcW w:w="1530" w:type="dxa"/>
          </w:tcPr>
          <w:p w14:paraId="3193927D" w14:textId="77777777" w:rsidR="00B21D74" w:rsidRPr="00F40480" w:rsidRDefault="00B21D74" w:rsidP="00477A27">
            <w:pPr>
              <w:spacing w:line="360" w:lineRule="auto"/>
              <w:ind w:left="-80"/>
              <w:jc w:val="both"/>
              <w:rPr>
                <w:rFonts w:eastAsia="Arial"/>
              </w:rPr>
            </w:pPr>
            <w:r w:rsidRPr="00F40480">
              <w:rPr>
                <w:rFonts w:eastAsia="Arial"/>
              </w:rPr>
              <w:t xml:space="preserve">varchar(255) </w:t>
            </w:r>
          </w:p>
        </w:tc>
        <w:tc>
          <w:tcPr>
            <w:tcW w:w="4175" w:type="dxa"/>
          </w:tcPr>
          <w:p w14:paraId="05679F07" w14:textId="77777777" w:rsidR="00B21D74" w:rsidRPr="00F40480" w:rsidRDefault="00B21D74" w:rsidP="00477A27">
            <w:pPr>
              <w:spacing w:line="360" w:lineRule="auto"/>
              <w:ind w:left="-80"/>
              <w:jc w:val="both"/>
              <w:rPr>
                <w:rFonts w:eastAsia="Arial"/>
              </w:rPr>
            </w:pPr>
            <w:r w:rsidRPr="00F40480">
              <w:rPr>
                <w:rFonts w:eastAsia="Arial"/>
              </w:rPr>
              <w:t xml:space="preserve">Tiêu đề của bài học cụ thể. </w:t>
            </w:r>
          </w:p>
        </w:tc>
      </w:tr>
      <w:tr w:rsidR="00B21D74" w:rsidRPr="00F40480" w14:paraId="78176E50" w14:textId="77777777" w:rsidTr="00477A27">
        <w:trPr>
          <w:trHeight w:val="645"/>
        </w:trPr>
        <w:tc>
          <w:tcPr>
            <w:tcW w:w="2335" w:type="dxa"/>
          </w:tcPr>
          <w:p w14:paraId="5AAF9873" w14:textId="77777777" w:rsidR="00B21D74" w:rsidRPr="00F40480" w:rsidRDefault="00B21D74" w:rsidP="00477A27">
            <w:pPr>
              <w:spacing w:line="360" w:lineRule="auto"/>
              <w:ind w:left="-80"/>
              <w:jc w:val="both"/>
              <w:rPr>
                <w:rFonts w:eastAsia="Arial"/>
              </w:rPr>
            </w:pPr>
            <w:r w:rsidRPr="00F40480">
              <w:rPr>
                <w:rFonts w:eastAsia="Arial"/>
                <w:b/>
                <w:bCs/>
              </w:rPr>
              <w:t>Thứ tự</w:t>
            </w:r>
            <w:r w:rsidRPr="00F40480">
              <w:rPr>
                <w:rFonts w:eastAsia="Arial"/>
              </w:rPr>
              <w:t xml:space="preserve"> </w:t>
            </w:r>
          </w:p>
        </w:tc>
        <w:tc>
          <w:tcPr>
            <w:tcW w:w="1530" w:type="dxa"/>
          </w:tcPr>
          <w:p w14:paraId="1D786765" w14:textId="77777777" w:rsidR="00B21D74" w:rsidRPr="00F40480" w:rsidRDefault="00B21D74" w:rsidP="00477A27">
            <w:pPr>
              <w:spacing w:line="360" w:lineRule="auto"/>
              <w:ind w:left="-80"/>
              <w:jc w:val="both"/>
              <w:rPr>
                <w:rFonts w:eastAsia="Arial"/>
              </w:rPr>
            </w:pPr>
            <w:r w:rsidRPr="00F40480">
              <w:rPr>
                <w:rFonts w:eastAsia="Arial"/>
              </w:rPr>
              <w:t xml:space="preserve">int </w:t>
            </w:r>
          </w:p>
        </w:tc>
        <w:tc>
          <w:tcPr>
            <w:tcW w:w="4175" w:type="dxa"/>
          </w:tcPr>
          <w:p w14:paraId="2F234B95" w14:textId="77777777" w:rsidR="00B21D74" w:rsidRPr="00F40480" w:rsidRDefault="00B21D74" w:rsidP="00477A27">
            <w:pPr>
              <w:spacing w:line="360" w:lineRule="auto"/>
              <w:ind w:left="-80"/>
              <w:jc w:val="both"/>
              <w:rPr>
                <w:rFonts w:eastAsia="Arial"/>
              </w:rPr>
            </w:pPr>
            <w:r w:rsidRPr="00F40480">
              <w:rPr>
                <w:rFonts w:eastAsia="Arial"/>
              </w:rPr>
              <w:t xml:space="preserve">Vị trí sắp xếp của bài học trong khóa học. </w:t>
            </w:r>
          </w:p>
        </w:tc>
      </w:tr>
    </w:tbl>
    <w:p w14:paraId="7A548CFA" w14:textId="77777777" w:rsidR="00823711" w:rsidRDefault="00823711" w:rsidP="00B21D74">
      <w:pPr>
        <w:shd w:val="clear" w:color="auto" w:fill="FFFFFF"/>
        <w:spacing w:line="360" w:lineRule="auto"/>
        <w:jc w:val="both"/>
        <w:rPr>
          <w:rFonts w:eastAsia="Arial"/>
        </w:rPr>
      </w:pPr>
    </w:p>
    <w:p w14:paraId="51A7A5A0" w14:textId="432EED5B" w:rsidR="00B21D74" w:rsidRPr="00823711" w:rsidRDefault="00B21D74" w:rsidP="00F04DF0">
      <w:pPr>
        <w:shd w:val="clear" w:color="auto" w:fill="FFFFFF"/>
        <w:spacing w:line="360" w:lineRule="auto"/>
        <w:ind w:firstLine="360"/>
        <w:jc w:val="both"/>
        <w:rPr>
          <w:rFonts w:eastAsia="Arial"/>
        </w:rPr>
      </w:pPr>
      <w:r w:rsidRPr="00823711">
        <w:rPr>
          <w:rFonts w:eastAsia="Arial"/>
          <w:b/>
          <w:bCs/>
        </w:rPr>
        <w:t>3. Phân hệ Tự động hóa và Ghi nhớ</w:t>
      </w:r>
      <w:r w:rsidRPr="00823711">
        <w:rPr>
          <w:rFonts w:eastAsia="Arial"/>
        </w:rPr>
        <w:t xml:space="preserve"> </w:t>
      </w:r>
    </w:p>
    <w:p w14:paraId="2789C018" w14:textId="2F5B565E" w:rsidR="00B21D74" w:rsidRPr="00F40480" w:rsidRDefault="00B21D74" w:rsidP="00686531">
      <w:pPr>
        <w:shd w:val="clear" w:color="auto" w:fill="FFFFFF"/>
        <w:spacing w:line="360" w:lineRule="auto"/>
        <w:ind w:firstLine="360"/>
        <w:jc w:val="both"/>
        <w:rPr>
          <w:rFonts w:eastAsia="Arial"/>
        </w:rPr>
      </w:pPr>
      <w:r w:rsidRPr="00F40480">
        <w:rPr>
          <w:rFonts w:eastAsia="Arial"/>
        </w:rPr>
        <w:t xml:space="preserve">Đây là các bảng phục vụ tính năng thông minh như đồng bộ lịch và thuật toán ôn tập. </w:t>
      </w:r>
    </w:p>
    <w:p w14:paraId="6A9B31CE" w14:textId="62F420FB" w:rsidR="00B21D74" w:rsidRPr="00F40480" w:rsidRDefault="00B21D74" w:rsidP="00F04DF0">
      <w:pPr>
        <w:pStyle w:val="Bng"/>
        <w:ind w:firstLine="360"/>
      </w:pPr>
      <w:bookmarkStart w:id="64" w:name="_Toc218844919"/>
      <w:r w:rsidRPr="00F40480">
        <w:t>Bảng</w:t>
      </w:r>
      <w:r>
        <w:t xml:space="preserve"> 2.6</w:t>
      </w:r>
      <w:r w:rsidRPr="00F40480">
        <w:t>: Lịch học (</w:t>
      </w:r>
      <w:r w:rsidRPr="00F40480">
        <w:rPr>
          <w:rFonts w:eastAsia="Courier New"/>
        </w:rPr>
        <w:t>user_schedules</w:t>
      </w:r>
      <w:r w:rsidRPr="00F40480">
        <w:t>)</w:t>
      </w:r>
      <w:bookmarkEnd w:id="64"/>
      <w:r w:rsidRPr="00F40480">
        <w:t xml:space="preserve"> </w:t>
      </w:r>
    </w:p>
    <w:tbl>
      <w:tblPr>
        <w:tblStyle w:val="TableGrid"/>
        <w:tblW w:w="8635" w:type="dxa"/>
        <w:tblLayout w:type="fixed"/>
        <w:tblLook w:val="0600" w:firstRow="0" w:lastRow="0" w:firstColumn="0" w:lastColumn="0" w:noHBand="1" w:noVBand="1"/>
      </w:tblPr>
      <w:tblGrid>
        <w:gridCol w:w="2425"/>
        <w:gridCol w:w="1800"/>
        <w:gridCol w:w="4410"/>
      </w:tblGrid>
      <w:tr w:rsidR="00B21D74" w:rsidRPr="00F40480" w14:paraId="5977B4C1" w14:textId="77777777" w:rsidTr="00477A27">
        <w:trPr>
          <w:trHeight w:val="645"/>
        </w:trPr>
        <w:tc>
          <w:tcPr>
            <w:tcW w:w="2425" w:type="dxa"/>
          </w:tcPr>
          <w:p w14:paraId="5ED2AAEA" w14:textId="77777777" w:rsidR="00B21D74" w:rsidRPr="00F40480" w:rsidRDefault="00B21D74" w:rsidP="00477A27">
            <w:pPr>
              <w:spacing w:line="360" w:lineRule="auto"/>
              <w:ind w:left="-80"/>
              <w:jc w:val="both"/>
              <w:rPr>
                <w:rFonts w:eastAsia="Arial"/>
              </w:rPr>
            </w:pPr>
            <w:r w:rsidRPr="00F40480">
              <w:rPr>
                <w:rFonts w:eastAsia="Arial"/>
                <w:b/>
                <w:bCs/>
              </w:rPr>
              <w:t>Tên cột (Tiếng Việt)</w:t>
            </w:r>
            <w:r w:rsidRPr="00F40480">
              <w:rPr>
                <w:rFonts w:eastAsia="Arial"/>
              </w:rPr>
              <w:t xml:space="preserve"> </w:t>
            </w:r>
          </w:p>
        </w:tc>
        <w:tc>
          <w:tcPr>
            <w:tcW w:w="1800" w:type="dxa"/>
          </w:tcPr>
          <w:p w14:paraId="52F3AF3E" w14:textId="77777777" w:rsidR="00B21D74" w:rsidRPr="00F40480" w:rsidRDefault="00B21D74" w:rsidP="00477A27">
            <w:pPr>
              <w:spacing w:line="360" w:lineRule="auto"/>
              <w:ind w:left="-80"/>
              <w:jc w:val="both"/>
              <w:rPr>
                <w:rFonts w:eastAsia="Arial"/>
              </w:rPr>
            </w:pPr>
            <w:r w:rsidRPr="00F40480">
              <w:rPr>
                <w:rFonts w:eastAsia="Arial"/>
                <w:b/>
                <w:bCs/>
              </w:rPr>
              <w:t>Kiểu dữ liệu</w:t>
            </w:r>
            <w:r w:rsidRPr="00F40480">
              <w:rPr>
                <w:rFonts w:eastAsia="Arial"/>
              </w:rPr>
              <w:t xml:space="preserve"> </w:t>
            </w:r>
          </w:p>
        </w:tc>
        <w:tc>
          <w:tcPr>
            <w:tcW w:w="4410" w:type="dxa"/>
          </w:tcPr>
          <w:p w14:paraId="6996CE5D" w14:textId="77777777" w:rsidR="00B21D74" w:rsidRPr="00F40480" w:rsidRDefault="00B21D74" w:rsidP="00477A27">
            <w:pPr>
              <w:spacing w:line="360" w:lineRule="auto"/>
              <w:ind w:left="-80"/>
              <w:jc w:val="both"/>
              <w:rPr>
                <w:rFonts w:eastAsia="Arial"/>
              </w:rPr>
            </w:pPr>
            <w:r w:rsidRPr="00F40480">
              <w:rPr>
                <w:rFonts w:eastAsia="Arial"/>
                <w:b/>
                <w:bCs/>
              </w:rPr>
              <w:t>Mô tả chi tiết</w:t>
            </w:r>
            <w:r w:rsidRPr="00F40480">
              <w:rPr>
                <w:rFonts w:eastAsia="Arial"/>
              </w:rPr>
              <w:t xml:space="preserve"> </w:t>
            </w:r>
          </w:p>
        </w:tc>
      </w:tr>
      <w:tr w:rsidR="00B21D74" w:rsidRPr="00F40480" w14:paraId="5D643E61" w14:textId="77777777" w:rsidTr="00477A27">
        <w:trPr>
          <w:trHeight w:val="390"/>
        </w:trPr>
        <w:tc>
          <w:tcPr>
            <w:tcW w:w="2425" w:type="dxa"/>
          </w:tcPr>
          <w:p w14:paraId="605E2A53" w14:textId="77777777" w:rsidR="00B21D74" w:rsidRPr="00F40480" w:rsidRDefault="00B21D74" w:rsidP="00477A27">
            <w:pPr>
              <w:spacing w:line="360" w:lineRule="auto"/>
              <w:ind w:left="-80"/>
              <w:jc w:val="both"/>
              <w:rPr>
                <w:rFonts w:eastAsia="Arial"/>
              </w:rPr>
            </w:pPr>
            <w:r w:rsidRPr="00F40480">
              <w:rPr>
                <w:rFonts w:eastAsia="Arial"/>
                <w:b/>
                <w:bCs/>
              </w:rPr>
              <w:t>Mã lịch</w:t>
            </w:r>
            <w:r w:rsidRPr="00F40480">
              <w:rPr>
                <w:rFonts w:eastAsia="Arial"/>
              </w:rPr>
              <w:t xml:space="preserve"> </w:t>
            </w:r>
          </w:p>
        </w:tc>
        <w:tc>
          <w:tcPr>
            <w:tcW w:w="1800" w:type="dxa"/>
          </w:tcPr>
          <w:p w14:paraId="178AA6AB" w14:textId="77777777" w:rsidR="00B21D74" w:rsidRPr="00F40480" w:rsidRDefault="00B21D74" w:rsidP="00477A27">
            <w:pPr>
              <w:spacing w:line="360" w:lineRule="auto"/>
              <w:ind w:left="-80"/>
              <w:jc w:val="both"/>
              <w:rPr>
                <w:rFonts w:eastAsia="Arial"/>
              </w:rPr>
            </w:pPr>
            <w:r w:rsidRPr="00F40480">
              <w:rPr>
                <w:rFonts w:eastAsia="Arial"/>
              </w:rPr>
              <w:t xml:space="preserve">bigint, PK </w:t>
            </w:r>
          </w:p>
        </w:tc>
        <w:tc>
          <w:tcPr>
            <w:tcW w:w="4410" w:type="dxa"/>
          </w:tcPr>
          <w:p w14:paraId="3D28B2E8" w14:textId="77777777" w:rsidR="00B21D74" w:rsidRPr="00F40480" w:rsidRDefault="00B21D74" w:rsidP="00477A27">
            <w:pPr>
              <w:spacing w:line="360" w:lineRule="auto"/>
              <w:ind w:left="-80"/>
              <w:jc w:val="both"/>
              <w:rPr>
                <w:rFonts w:eastAsia="Arial"/>
              </w:rPr>
            </w:pPr>
            <w:r w:rsidRPr="00F40480">
              <w:rPr>
                <w:rFonts w:eastAsia="Arial"/>
              </w:rPr>
              <w:t>Khóa chính của bản ghi lịch học</w:t>
            </w:r>
          </w:p>
        </w:tc>
      </w:tr>
      <w:tr w:rsidR="00B21D74" w:rsidRPr="00F40480" w14:paraId="55EA4B09" w14:textId="77777777" w:rsidTr="00477A27">
        <w:trPr>
          <w:trHeight w:val="330"/>
        </w:trPr>
        <w:tc>
          <w:tcPr>
            <w:tcW w:w="2425" w:type="dxa"/>
          </w:tcPr>
          <w:p w14:paraId="69B9EFBE" w14:textId="77777777" w:rsidR="00B21D74" w:rsidRPr="00F40480" w:rsidRDefault="00B21D74" w:rsidP="00477A27">
            <w:pPr>
              <w:spacing w:line="360" w:lineRule="auto"/>
              <w:ind w:left="-80"/>
              <w:jc w:val="both"/>
              <w:rPr>
                <w:rFonts w:eastAsia="Arial"/>
              </w:rPr>
            </w:pPr>
            <w:r w:rsidRPr="00F40480">
              <w:rPr>
                <w:rFonts w:eastAsia="Arial"/>
                <w:b/>
                <w:bCs/>
              </w:rPr>
              <w:t>Mã người dùng</w:t>
            </w:r>
            <w:r w:rsidRPr="00F40480">
              <w:rPr>
                <w:rFonts w:eastAsia="Arial"/>
              </w:rPr>
              <w:t xml:space="preserve"> </w:t>
            </w:r>
          </w:p>
        </w:tc>
        <w:tc>
          <w:tcPr>
            <w:tcW w:w="1800" w:type="dxa"/>
          </w:tcPr>
          <w:p w14:paraId="1D2F4A6E" w14:textId="77777777" w:rsidR="00B21D74" w:rsidRPr="00F40480" w:rsidRDefault="00B21D74" w:rsidP="00477A27">
            <w:pPr>
              <w:spacing w:line="360" w:lineRule="auto"/>
              <w:ind w:left="-80"/>
              <w:jc w:val="both"/>
              <w:rPr>
                <w:rFonts w:eastAsia="Arial"/>
              </w:rPr>
            </w:pPr>
            <w:r w:rsidRPr="00F40480">
              <w:rPr>
                <w:rFonts w:eastAsia="Arial"/>
              </w:rPr>
              <w:t xml:space="preserve">bigint, FK </w:t>
            </w:r>
          </w:p>
        </w:tc>
        <w:tc>
          <w:tcPr>
            <w:tcW w:w="4410" w:type="dxa"/>
          </w:tcPr>
          <w:p w14:paraId="3A4721D9" w14:textId="77777777" w:rsidR="00B21D74" w:rsidRPr="00F40480" w:rsidRDefault="00B21D74" w:rsidP="00477A27">
            <w:pPr>
              <w:spacing w:line="360" w:lineRule="auto"/>
              <w:ind w:left="-80"/>
              <w:jc w:val="both"/>
              <w:rPr>
                <w:rFonts w:eastAsia="Arial"/>
              </w:rPr>
            </w:pPr>
            <w:r w:rsidRPr="00F40480">
              <w:rPr>
                <w:rFonts w:eastAsia="Arial"/>
              </w:rPr>
              <w:t>Lịch thuộc về sinh viên nào</w:t>
            </w:r>
          </w:p>
        </w:tc>
      </w:tr>
      <w:tr w:rsidR="00B21D74" w:rsidRPr="00F40480" w14:paraId="3B90965A" w14:textId="77777777" w:rsidTr="00477A27">
        <w:trPr>
          <w:trHeight w:val="705"/>
        </w:trPr>
        <w:tc>
          <w:tcPr>
            <w:tcW w:w="2425" w:type="dxa"/>
          </w:tcPr>
          <w:p w14:paraId="184D83DF" w14:textId="77777777" w:rsidR="00B21D74" w:rsidRPr="00F40480" w:rsidRDefault="00B21D74" w:rsidP="00477A27">
            <w:pPr>
              <w:spacing w:line="360" w:lineRule="auto"/>
              <w:ind w:left="-80"/>
              <w:jc w:val="both"/>
              <w:rPr>
                <w:rFonts w:eastAsia="Arial"/>
              </w:rPr>
            </w:pPr>
            <w:r w:rsidRPr="00F40480">
              <w:rPr>
                <w:rFonts w:eastAsia="Arial"/>
                <w:b/>
                <w:bCs/>
              </w:rPr>
              <w:t>Tên môn học</w:t>
            </w:r>
            <w:r w:rsidRPr="00F40480">
              <w:rPr>
                <w:rFonts w:eastAsia="Arial"/>
              </w:rPr>
              <w:t xml:space="preserve"> </w:t>
            </w:r>
          </w:p>
        </w:tc>
        <w:tc>
          <w:tcPr>
            <w:tcW w:w="1800" w:type="dxa"/>
          </w:tcPr>
          <w:p w14:paraId="70C8AF31" w14:textId="77777777" w:rsidR="00B21D74" w:rsidRPr="00F40480" w:rsidRDefault="00B21D74" w:rsidP="00477A27">
            <w:pPr>
              <w:spacing w:line="360" w:lineRule="auto"/>
              <w:ind w:left="-80"/>
              <w:jc w:val="both"/>
              <w:rPr>
                <w:rFonts w:eastAsia="Arial"/>
              </w:rPr>
            </w:pPr>
            <w:r w:rsidRPr="00F40480">
              <w:rPr>
                <w:rFonts w:eastAsia="Arial"/>
              </w:rPr>
              <w:t xml:space="preserve">varchar(255) </w:t>
            </w:r>
          </w:p>
        </w:tc>
        <w:tc>
          <w:tcPr>
            <w:tcW w:w="4410" w:type="dxa"/>
          </w:tcPr>
          <w:p w14:paraId="5DF5D8F2" w14:textId="77777777" w:rsidR="00B21D74" w:rsidRPr="00F40480" w:rsidRDefault="00B21D74" w:rsidP="00477A27">
            <w:pPr>
              <w:spacing w:line="360" w:lineRule="auto"/>
              <w:ind w:left="-80"/>
              <w:jc w:val="both"/>
              <w:rPr>
                <w:rFonts w:eastAsia="Arial"/>
              </w:rPr>
            </w:pPr>
            <w:r w:rsidRPr="00F40480">
              <w:rPr>
                <w:rFonts w:eastAsia="Arial"/>
              </w:rPr>
              <w:t>Tên môn trích xuất từ cổng TVU Portal</w:t>
            </w:r>
          </w:p>
        </w:tc>
      </w:tr>
      <w:tr w:rsidR="00B21D74" w:rsidRPr="00F40480" w14:paraId="5345F337" w14:textId="77777777" w:rsidTr="00477A27">
        <w:trPr>
          <w:trHeight w:val="645"/>
        </w:trPr>
        <w:tc>
          <w:tcPr>
            <w:tcW w:w="2425" w:type="dxa"/>
          </w:tcPr>
          <w:p w14:paraId="34E4DDC0" w14:textId="77777777" w:rsidR="00B21D74" w:rsidRPr="00F40480" w:rsidRDefault="00B21D74" w:rsidP="00477A27">
            <w:pPr>
              <w:spacing w:line="360" w:lineRule="auto"/>
              <w:ind w:left="-80"/>
              <w:jc w:val="both"/>
              <w:rPr>
                <w:rFonts w:eastAsia="Arial"/>
              </w:rPr>
            </w:pPr>
            <w:r w:rsidRPr="00F40480">
              <w:rPr>
                <w:rFonts w:eastAsia="Arial"/>
                <w:b/>
                <w:bCs/>
              </w:rPr>
              <w:t>Thời gian bắt đầu</w:t>
            </w:r>
            <w:r w:rsidRPr="00F40480">
              <w:rPr>
                <w:rFonts w:eastAsia="Arial"/>
              </w:rPr>
              <w:t xml:space="preserve"> </w:t>
            </w:r>
          </w:p>
        </w:tc>
        <w:tc>
          <w:tcPr>
            <w:tcW w:w="1800" w:type="dxa"/>
          </w:tcPr>
          <w:p w14:paraId="4B1BED89" w14:textId="77777777" w:rsidR="00B21D74" w:rsidRPr="00F40480" w:rsidRDefault="00B21D74" w:rsidP="00477A27">
            <w:pPr>
              <w:spacing w:line="360" w:lineRule="auto"/>
              <w:ind w:left="-80"/>
              <w:jc w:val="both"/>
              <w:rPr>
                <w:rFonts w:eastAsia="Arial"/>
              </w:rPr>
            </w:pPr>
            <w:r w:rsidRPr="00F40480">
              <w:rPr>
                <w:rFonts w:eastAsia="Arial"/>
              </w:rPr>
              <w:t xml:space="preserve">datetime </w:t>
            </w:r>
          </w:p>
        </w:tc>
        <w:tc>
          <w:tcPr>
            <w:tcW w:w="4410" w:type="dxa"/>
          </w:tcPr>
          <w:p w14:paraId="097471FF" w14:textId="77777777" w:rsidR="00B21D74" w:rsidRPr="00F40480" w:rsidRDefault="00B21D74" w:rsidP="00477A27">
            <w:pPr>
              <w:spacing w:line="360" w:lineRule="auto"/>
              <w:ind w:left="-80"/>
              <w:jc w:val="both"/>
              <w:rPr>
                <w:rFonts w:eastAsia="Arial"/>
              </w:rPr>
            </w:pPr>
            <w:r w:rsidRPr="00F40480">
              <w:rPr>
                <w:rFonts w:eastAsia="Arial"/>
              </w:rPr>
              <w:t xml:space="preserve">Giờ bắt đầu tiết học. </w:t>
            </w:r>
          </w:p>
        </w:tc>
      </w:tr>
      <w:tr w:rsidR="00B21D74" w:rsidRPr="00F40480" w14:paraId="1453F930" w14:textId="77777777" w:rsidTr="00477A27">
        <w:trPr>
          <w:trHeight w:val="645"/>
        </w:trPr>
        <w:tc>
          <w:tcPr>
            <w:tcW w:w="2425" w:type="dxa"/>
          </w:tcPr>
          <w:p w14:paraId="3D906BEF" w14:textId="77777777" w:rsidR="00B21D74" w:rsidRPr="00F40480" w:rsidRDefault="00B21D74" w:rsidP="00477A27">
            <w:pPr>
              <w:spacing w:line="360" w:lineRule="auto"/>
              <w:ind w:left="-80"/>
              <w:jc w:val="both"/>
              <w:rPr>
                <w:rFonts w:eastAsia="Arial"/>
              </w:rPr>
            </w:pPr>
            <w:r w:rsidRPr="00F40480">
              <w:rPr>
                <w:rFonts w:eastAsia="Arial"/>
                <w:b/>
                <w:bCs/>
              </w:rPr>
              <w:t>Thời gian kết thúc</w:t>
            </w:r>
            <w:r w:rsidRPr="00F40480">
              <w:rPr>
                <w:rFonts w:eastAsia="Arial"/>
              </w:rPr>
              <w:t xml:space="preserve"> </w:t>
            </w:r>
          </w:p>
        </w:tc>
        <w:tc>
          <w:tcPr>
            <w:tcW w:w="1800" w:type="dxa"/>
          </w:tcPr>
          <w:p w14:paraId="68897954" w14:textId="77777777" w:rsidR="00B21D74" w:rsidRPr="00F40480" w:rsidRDefault="00B21D74" w:rsidP="00477A27">
            <w:pPr>
              <w:spacing w:line="360" w:lineRule="auto"/>
              <w:ind w:left="-80"/>
              <w:jc w:val="both"/>
              <w:rPr>
                <w:rFonts w:eastAsia="Arial"/>
              </w:rPr>
            </w:pPr>
            <w:r w:rsidRPr="00F40480">
              <w:rPr>
                <w:rFonts w:eastAsia="Arial"/>
              </w:rPr>
              <w:t xml:space="preserve">datetime </w:t>
            </w:r>
          </w:p>
        </w:tc>
        <w:tc>
          <w:tcPr>
            <w:tcW w:w="4410" w:type="dxa"/>
          </w:tcPr>
          <w:p w14:paraId="7D006C9F" w14:textId="77777777" w:rsidR="00B21D74" w:rsidRPr="00F40480" w:rsidRDefault="00B21D74" w:rsidP="00477A27">
            <w:pPr>
              <w:spacing w:line="360" w:lineRule="auto"/>
              <w:ind w:left="-80"/>
              <w:jc w:val="both"/>
              <w:rPr>
                <w:rFonts w:eastAsia="Arial"/>
              </w:rPr>
            </w:pPr>
            <w:r w:rsidRPr="00F40480">
              <w:rPr>
                <w:rFonts w:eastAsia="Arial"/>
              </w:rPr>
              <w:t xml:space="preserve">Giờ kết thúc tiết học. </w:t>
            </w:r>
          </w:p>
        </w:tc>
      </w:tr>
      <w:tr w:rsidR="00B21D74" w:rsidRPr="00F40480" w14:paraId="5214081E" w14:textId="77777777" w:rsidTr="00477A27">
        <w:trPr>
          <w:trHeight w:val="645"/>
        </w:trPr>
        <w:tc>
          <w:tcPr>
            <w:tcW w:w="2425" w:type="dxa"/>
          </w:tcPr>
          <w:p w14:paraId="748B6FCA" w14:textId="77777777" w:rsidR="00B21D74" w:rsidRPr="00F40480" w:rsidRDefault="00B21D74" w:rsidP="00477A27">
            <w:pPr>
              <w:spacing w:line="360" w:lineRule="auto"/>
              <w:ind w:left="-80"/>
              <w:jc w:val="both"/>
              <w:rPr>
                <w:rFonts w:eastAsia="Arial"/>
              </w:rPr>
            </w:pPr>
            <w:r w:rsidRPr="00F40480">
              <w:rPr>
                <w:rFonts w:eastAsia="Arial"/>
                <w:b/>
                <w:bCs/>
              </w:rPr>
              <w:t>Phòng học</w:t>
            </w:r>
            <w:r w:rsidRPr="00F40480">
              <w:rPr>
                <w:rFonts w:eastAsia="Arial"/>
              </w:rPr>
              <w:t xml:space="preserve"> </w:t>
            </w:r>
          </w:p>
        </w:tc>
        <w:tc>
          <w:tcPr>
            <w:tcW w:w="1800" w:type="dxa"/>
          </w:tcPr>
          <w:p w14:paraId="244C91EB" w14:textId="77777777" w:rsidR="00B21D74" w:rsidRPr="00F40480" w:rsidRDefault="00B21D74" w:rsidP="00477A27">
            <w:pPr>
              <w:spacing w:line="360" w:lineRule="auto"/>
              <w:ind w:left="-80"/>
              <w:jc w:val="both"/>
              <w:rPr>
                <w:rFonts w:eastAsia="Arial"/>
              </w:rPr>
            </w:pPr>
            <w:r w:rsidRPr="00F40480">
              <w:rPr>
                <w:rFonts w:eastAsia="Arial"/>
              </w:rPr>
              <w:t xml:space="preserve">varchar(50) </w:t>
            </w:r>
          </w:p>
        </w:tc>
        <w:tc>
          <w:tcPr>
            <w:tcW w:w="4410" w:type="dxa"/>
          </w:tcPr>
          <w:p w14:paraId="2886AFD3" w14:textId="77777777" w:rsidR="00B21D74" w:rsidRPr="00F40480" w:rsidRDefault="00B21D74" w:rsidP="00477A27">
            <w:pPr>
              <w:spacing w:line="360" w:lineRule="auto"/>
              <w:ind w:left="-80"/>
              <w:jc w:val="both"/>
              <w:rPr>
                <w:rFonts w:eastAsia="Arial"/>
              </w:rPr>
            </w:pPr>
            <w:r w:rsidRPr="00F40480">
              <w:rPr>
                <w:rFonts w:eastAsia="Arial"/>
              </w:rPr>
              <w:t xml:space="preserve">Địa điểm hoặc phòng học trực tuyến. </w:t>
            </w:r>
          </w:p>
        </w:tc>
      </w:tr>
    </w:tbl>
    <w:p w14:paraId="5826E2C3" w14:textId="77777777" w:rsidR="00823711" w:rsidRDefault="00823711" w:rsidP="00B21D74">
      <w:pPr>
        <w:pStyle w:val="Bng"/>
      </w:pPr>
    </w:p>
    <w:p w14:paraId="65885843" w14:textId="05A2F893" w:rsidR="00B21D74" w:rsidRPr="00F40480" w:rsidRDefault="00B21D74" w:rsidP="00F04DF0">
      <w:pPr>
        <w:pStyle w:val="Bng"/>
        <w:ind w:firstLine="360"/>
      </w:pPr>
      <w:bookmarkStart w:id="65" w:name="_Toc218844920"/>
      <w:r w:rsidRPr="00F40480">
        <w:t>Bảng</w:t>
      </w:r>
      <w:r>
        <w:t xml:space="preserve"> 2.7</w:t>
      </w:r>
      <w:r w:rsidRPr="00F40480">
        <w:t>: Thẻ ghi nhớ (</w:t>
      </w:r>
      <w:r w:rsidRPr="00F40480">
        <w:rPr>
          <w:rFonts w:eastAsia="Courier New"/>
        </w:rPr>
        <w:t>flashcards</w:t>
      </w:r>
      <w:r w:rsidRPr="00F40480">
        <w:t>)</w:t>
      </w:r>
      <w:bookmarkEnd w:id="65"/>
      <w:r w:rsidRPr="00F40480">
        <w:t xml:space="preserve"> </w:t>
      </w:r>
    </w:p>
    <w:tbl>
      <w:tblPr>
        <w:tblStyle w:val="TableGrid"/>
        <w:tblW w:w="8635" w:type="dxa"/>
        <w:tblLayout w:type="fixed"/>
        <w:tblLook w:val="0600" w:firstRow="0" w:lastRow="0" w:firstColumn="0" w:lastColumn="0" w:noHBand="1" w:noVBand="1"/>
      </w:tblPr>
      <w:tblGrid>
        <w:gridCol w:w="2425"/>
        <w:gridCol w:w="1620"/>
        <w:gridCol w:w="4590"/>
      </w:tblGrid>
      <w:tr w:rsidR="00B21D74" w:rsidRPr="00F40480" w14:paraId="26055DDD" w14:textId="77777777" w:rsidTr="00477A27">
        <w:trPr>
          <w:trHeight w:val="645"/>
        </w:trPr>
        <w:tc>
          <w:tcPr>
            <w:tcW w:w="2425" w:type="dxa"/>
          </w:tcPr>
          <w:p w14:paraId="3AAEFBB9" w14:textId="77777777" w:rsidR="00B21D74" w:rsidRPr="00F40480" w:rsidRDefault="00B21D74" w:rsidP="00477A27">
            <w:pPr>
              <w:spacing w:line="360" w:lineRule="auto"/>
              <w:ind w:left="-80"/>
              <w:jc w:val="both"/>
              <w:rPr>
                <w:rFonts w:eastAsia="Arial"/>
              </w:rPr>
            </w:pPr>
            <w:r w:rsidRPr="00F40480">
              <w:rPr>
                <w:rFonts w:eastAsia="Arial"/>
                <w:b/>
                <w:bCs/>
              </w:rPr>
              <w:t>Tên cột (Tiếng Việt)</w:t>
            </w:r>
            <w:r w:rsidRPr="00F40480">
              <w:rPr>
                <w:rFonts w:eastAsia="Arial"/>
              </w:rPr>
              <w:t xml:space="preserve"> </w:t>
            </w:r>
          </w:p>
        </w:tc>
        <w:tc>
          <w:tcPr>
            <w:tcW w:w="1620" w:type="dxa"/>
          </w:tcPr>
          <w:p w14:paraId="65FBCBEF" w14:textId="77777777" w:rsidR="00B21D74" w:rsidRPr="00F40480" w:rsidRDefault="00B21D74" w:rsidP="00477A27">
            <w:pPr>
              <w:spacing w:line="360" w:lineRule="auto"/>
              <w:ind w:left="-80"/>
              <w:jc w:val="both"/>
              <w:rPr>
                <w:rFonts w:eastAsia="Arial"/>
              </w:rPr>
            </w:pPr>
            <w:r w:rsidRPr="00F40480">
              <w:rPr>
                <w:rFonts w:eastAsia="Arial"/>
                <w:b/>
                <w:bCs/>
              </w:rPr>
              <w:t>Kiểu dữ liệu</w:t>
            </w:r>
            <w:r w:rsidRPr="00F40480">
              <w:rPr>
                <w:rFonts w:eastAsia="Arial"/>
              </w:rPr>
              <w:t xml:space="preserve"> </w:t>
            </w:r>
          </w:p>
        </w:tc>
        <w:tc>
          <w:tcPr>
            <w:tcW w:w="4590" w:type="dxa"/>
          </w:tcPr>
          <w:p w14:paraId="07CB86F7" w14:textId="77777777" w:rsidR="00B21D74" w:rsidRPr="00F40480" w:rsidRDefault="00B21D74" w:rsidP="00477A27">
            <w:pPr>
              <w:spacing w:line="360" w:lineRule="auto"/>
              <w:ind w:left="-80"/>
              <w:jc w:val="both"/>
              <w:rPr>
                <w:rFonts w:eastAsia="Arial"/>
              </w:rPr>
            </w:pPr>
            <w:r w:rsidRPr="00F40480">
              <w:rPr>
                <w:rFonts w:eastAsia="Arial"/>
                <w:b/>
                <w:bCs/>
              </w:rPr>
              <w:t>Mô tả chi tiết</w:t>
            </w:r>
            <w:r w:rsidRPr="00F40480">
              <w:rPr>
                <w:rFonts w:eastAsia="Arial"/>
              </w:rPr>
              <w:t xml:space="preserve"> </w:t>
            </w:r>
          </w:p>
        </w:tc>
      </w:tr>
      <w:tr w:rsidR="00B21D74" w:rsidRPr="00F40480" w14:paraId="0601CFD0" w14:textId="77777777" w:rsidTr="00477A27">
        <w:trPr>
          <w:trHeight w:val="390"/>
        </w:trPr>
        <w:tc>
          <w:tcPr>
            <w:tcW w:w="2425" w:type="dxa"/>
          </w:tcPr>
          <w:p w14:paraId="36EEC09A" w14:textId="77777777" w:rsidR="00B21D74" w:rsidRPr="00F40480" w:rsidRDefault="00B21D74" w:rsidP="00477A27">
            <w:pPr>
              <w:spacing w:line="360" w:lineRule="auto"/>
              <w:ind w:left="-80"/>
              <w:jc w:val="both"/>
              <w:rPr>
                <w:rFonts w:eastAsia="Arial"/>
              </w:rPr>
            </w:pPr>
            <w:r w:rsidRPr="00F40480">
              <w:rPr>
                <w:rFonts w:eastAsia="Arial"/>
                <w:b/>
                <w:bCs/>
              </w:rPr>
              <w:t>Mã thẻ</w:t>
            </w:r>
            <w:r w:rsidRPr="00F40480">
              <w:rPr>
                <w:rFonts w:eastAsia="Arial"/>
              </w:rPr>
              <w:t xml:space="preserve"> </w:t>
            </w:r>
          </w:p>
        </w:tc>
        <w:tc>
          <w:tcPr>
            <w:tcW w:w="1620" w:type="dxa"/>
          </w:tcPr>
          <w:p w14:paraId="005F9B35" w14:textId="77777777" w:rsidR="00B21D74" w:rsidRPr="00F40480" w:rsidRDefault="00B21D74" w:rsidP="00477A27">
            <w:pPr>
              <w:spacing w:line="360" w:lineRule="auto"/>
              <w:ind w:left="-80"/>
              <w:jc w:val="both"/>
              <w:rPr>
                <w:rFonts w:eastAsia="Arial"/>
              </w:rPr>
            </w:pPr>
            <w:r w:rsidRPr="00F40480">
              <w:rPr>
                <w:rFonts w:eastAsia="Arial"/>
              </w:rPr>
              <w:t xml:space="preserve">bigint, PK </w:t>
            </w:r>
          </w:p>
        </w:tc>
        <w:tc>
          <w:tcPr>
            <w:tcW w:w="4590" w:type="dxa"/>
          </w:tcPr>
          <w:p w14:paraId="6ED1E9C3" w14:textId="77777777" w:rsidR="00B21D74" w:rsidRPr="00F40480" w:rsidRDefault="00B21D74" w:rsidP="00477A27">
            <w:pPr>
              <w:spacing w:line="360" w:lineRule="auto"/>
              <w:ind w:left="-80"/>
              <w:jc w:val="both"/>
              <w:rPr>
                <w:rFonts w:eastAsia="Arial"/>
              </w:rPr>
            </w:pPr>
            <w:r w:rsidRPr="00F40480">
              <w:rPr>
                <w:rFonts w:eastAsia="Arial"/>
              </w:rPr>
              <w:t xml:space="preserve">Khóa chính của thẻ ghi nhớ </w:t>
            </w:r>
          </w:p>
        </w:tc>
      </w:tr>
      <w:tr w:rsidR="00B21D74" w:rsidRPr="00F40480" w14:paraId="2839A1C8" w14:textId="77777777" w:rsidTr="00477A27">
        <w:trPr>
          <w:trHeight w:val="390"/>
        </w:trPr>
        <w:tc>
          <w:tcPr>
            <w:tcW w:w="2425" w:type="dxa"/>
          </w:tcPr>
          <w:p w14:paraId="0E8E04B4" w14:textId="77777777" w:rsidR="00B21D74" w:rsidRPr="00F40480" w:rsidRDefault="00B21D74" w:rsidP="00477A27">
            <w:pPr>
              <w:spacing w:line="360" w:lineRule="auto"/>
              <w:ind w:left="-80"/>
              <w:jc w:val="both"/>
              <w:rPr>
                <w:rFonts w:eastAsia="Arial"/>
              </w:rPr>
            </w:pPr>
            <w:r w:rsidRPr="00F40480">
              <w:rPr>
                <w:rFonts w:eastAsia="Arial"/>
                <w:b/>
                <w:bCs/>
              </w:rPr>
              <w:t>Mã người dùng</w:t>
            </w:r>
            <w:r w:rsidRPr="00F40480">
              <w:rPr>
                <w:rFonts w:eastAsia="Arial"/>
              </w:rPr>
              <w:t xml:space="preserve"> </w:t>
            </w:r>
          </w:p>
        </w:tc>
        <w:tc>
          <w:tcPr>
            <w:tcW w:w="1620" w:type="dxa"/>
          </w:tcPr>
          <w:p w14:paraId="79573252" w14:textId="77777777" w:rsidR="00B21D74" w:rsidRPr="00F40480" w:rsidRDefault="00B21D74" w:rsidP="00477A27">
            <w:pPr>
              <w:spacing w:line="360" w:lineRule="auto"/>
              <w:ind w:left="-80"/>
              <w:jc w:val="both"/>
              <w:rPr>
                <w:rFonts w:eastAsia="Arial"/>
              </w:rPr>
            </w:pPr>
            <w:r w:rsidRPr="00F40480">
              <w:rPr>
                <w:rFonts w:eastAsia="Arial"/>
              </w:rPr>
              <w:t xml:space="preserve">bigint, FK </w:t>
            </w:r>
          </w:p>
        </w:tc>
        <w:tc>
          <w:tcPr>
            <w:tcW w:w="4590" w:type="dxa"/>
          </w:tcPr>
          <w:p w14:paraId="21327831" w14:textId="77777777" w:rsidR="00B21D74" w:rsidRPr="00F40480" w:rsidRDefault="00B21D74" w:rsidP="00477A27">
            <w:pPr>
              <w:spacing w:line="360" w:lineRule="auto"/>
              <w:ind w:left="-80"/>
              <w:jc w:val="both"/>
              <w:rPr>
                <w:rFonts w:eastAsia="Arial"/>
              </w:rPr>
            </w:pPr>
            <w:r w:rsidRPr="00F40480">
              <w:rPr>
                <w:rFonts w:eastAsia="Arial"/>
              </w:rPr>
              <w:t xml:space="preserve">Người sở hữu thẻ </w:t>
            </w:r>
          </w:p>
        </w:tc>
      </w:tr>
      <w:tr w:rsidR="00B21D74" w:rsidRPr="00F40480" w14:paraId="57E35948" w14:textId="77777777" w:rsidTr="00477A27">
        <w:trPr>
          <w:trHeight w:val="390"/>
        </w:trPr>
        <w:tc>
          <w:tcPr>
            <w:tcW w:w="2425" w:type="dxa"/>
          </w:tcPr>
          <w:p w14:paraId="46002F0D" w14:textId="77777777" w:rsidR="00B21D74" w:rsidRPr="00F40480" w:rsidRDefault="00B21D74" w:rsidP="00477A27">
            <w:pPr>
              <w:spacing w:line="360" w:lineRule="auto"/>
              <w:ind w:left="-80"/>
              <w:jc w:val="both"/>
              <w:rPr>
                <w:rFonts w:eastAsia="Arial"/>
              </w:rPr>
            </w:pPr>
            <w:r w:rsidRPr="00F40480">
              <w:rPr>
                <w:rFonts w:eastAsia="Arial"/>
                <w:b/>
                <w:bCs/>
              </w:rPr>
              <w:t>Mặt trước</w:t>
            </w:r>
            <w:r w:rsidRPr="00F40480">
              <w:rPr>
                <w:rFonts w:eastAsia="Arial"/>
              </w:rPr>
              <w:t xml:space="preserve"> </w:t>
            </w:r>
          </w:p>
        </w:tc>
        <w:tc>
          <w:tcPr>
            <w:tcW w:w="1620" w:type="dxa"/>
          </w:tcPr>
          <w:p w14:paraId="1019E4CF" w14:textId="77777777" w:rsidR="00B21D74" w:rsidRPr="00F40480" w:rsidRDefault="00B21D74" w:rsidP="00477A27">
            <w:pPr>
              <w:spacing w:line="360" w:lineRule="auto"/>
              <w:ind w:left="-80"/>
              <w:jc w:val="both"/>
              <w:rPr>
                <w:rFonts w:eastAsia="Arial"/>
              </w:rPr>
            </w:pPr>
            <w:r w:rsidRPr="00F40480">
              <w:rPr>
                <w:rFonts w:eastAsia="Arial"/>
              </w:rPr>
              <w:t xml:space="preserve">text </w:t>
            </w:r>
          </w:p>
        </w:tc>
        <w:tc>
          <w:tcPr>
            <w:tcW w:w="4590" w:type="dxa"/>
          </w:tcPr>
          <w:p w14:paraId="4C6B9FEE" w14:textId="77777777" w:rsidR="00B21D74" w:rsidRPr="00F40480" w:rsidRDefault="00B21D74" w:rsidP="00477A27">
            <w:pPr>
              <w:spacing w:line="360" w:lineRule="auto"/>
              <w:ind w:left="-80"/>
              <w:jc w:val="both"/>
              <w:rPr>
                <w:rFonts w:eastAsia="Arial"/>
              </w:rPr>
            </w:pPr>
            <w:r w:rsidRPr="00F40480">
              <w:rPr>
                <w:rFonts w:eastAsia="Arial"/>
              </w:rPr>
              <w:t>Câu hỏi hoặc khái niệm cần nhớ</w:t>
            </w:r>
          </w:p>
        </w:tc>
      </w:tr>
      <w:tr w:rsidR="00B21D74" w:rsidRPr="00F40480" w14:paraId="517B681F" w14:textId="77777777" w:rsidTr="00477A27">
        <w:trPr>
          <w:trHeight w:val="390"/>
        </w:trPr>
        <w:tc>
          <w:tcPr>
            <w:tcW w:w="2425" w:type="dxa"/>
          </w:tcPr>
          <w:p w14:paraId="47E5079B" w14:textId="77777777" w:rsidR="00B21D74" w:rsidRPr="00F40480" w:rsidRDefault="00B21D74" w:rsidP="00477A27">
            <w:pPr>
              <w:spacing w:line="360" w:lineRule="auto"/>
              <w:ind w:left="-80"/>
              <w:jc w:val="both"/>
              <w:rPr>
                <w:rFonts w:eastAsia="Arial"/>
              </w:rPr>
            </w:pPr>
            <w:r w:rsidRPr="00F40480">
              <w:rPr>
                <w:rFonts w:eastAsia="Arial"/>
                <w:b/>
                <w:bCs/>
              </w:rPr>
              <w:t>Mặt sau</w:t>
            </w:r>
            <w:r w:rsidRPr="00F40480">
              <w:rPr>
                <w:rFonts w:eastAsia="Arial"/>
              </w:rPr>
              <w:t xml:space="preserve"> </w:t>
            </w:r>
          </w:p>
        </w:tc>
        <w:tc>
          <w:tcPr>
            <w:tcW w:w="1620" w:type="dxa"/>
          </w:tcPr>
          <w:p w14:paraId="3861A717" w14:textId="77777777" w:rsidR="00B21D74" w:rsidRPr="00F40480" w:rsidRDefault="00B21D74" w:rsidP="00477A27">
            <w:pPr>
              <w:spacing w:line="360" w:lineRule="auto"/>
              <w:ind w:left="-80"/>
              <w:jc w:val="both"/>
              <w:rPr>
                <w:rFonts w:eastAsia="Arial"/>
              </w:rPr>
            </w:pPr>
            <w:r w:rsidRPr="00F40480">
              <w:rPr>
                <w:rFonts w:eastAsia="Arial"/>
              </w:rPr>
              <w:t xml:space="preserve">text </w:t>
            </w:r>
          </w:p>
        </w:tc>
        <w:tc>
          <w:tcPr>
            <w:tcW w:w="4590" w:type="dxa"/>
          </w:tcPr>
          <w:p w14:paraId="1553F8C5" w14:textId="77777777" w:rsidR="00B21D74" w:rsidRPr="00F40480" w:rsidRDefault="00B21D74" w:rsidP="00477A27">
            <w:pPr>
              <w:spacing w:line="360" w:lineRule="auto"/>
              <w:ind w:left="-80"/>
              <w:jc w:val="both"/>
              <w:rPr>
                <w:rFonts w:eastAsia="Arial"/>
              </w:rPr>
            </w:pPr>
            <w:r w:rsidRPr="00F40480">
              <w:rPr>
                <w:rFonts w:eastAsia="Arial"/>
              </w:rPr>
              <w:t>Đáp án hoặc định nghĩa chi tiết</w:t>
            </w:r>
          </w:p>
        </w:tc>
      </w:tr>
      <w:tr w:rsidR="00B21D74" w:rsidRPr="00F40480" w14:paraId="6C000354" w14:textId="77777777" w:rsidTr="00477A27">
        <w:trPr>
          <w:trHeight w:val="705"/>
        </w:trPr>
        <w:tc>
          <w:tcPr>
            <w:tcW w:w="2425" w:type="dxa"/>
          </w:tcPr>
          <w:p w14:paraId="06563CD7" w14:textId="77777777" w:rsidR="00B21D74" w:rsidRPr="00F40480" w:rsidRDefault="00B21D74" w:rsidP="00477A27">
            <w:pPr>
              <w:spacing w:line="360" w:lineRule="auto"/>
              <w:ind w:left="-80"/>
              <w:jc w:val="both"/>
              <w:rPr>
                <w:rFonts w:eastAsia="Arial"/>
              </w:rPr>
            </w:pPr>
            <w:r w:rsidRPr="00F40480">
              <w:rPr>
                <w:rFonts w:eastAsia="Arial"/>
                <w:b/>
                <w:bCs/>
              </w:rPr>
              <w:t>Độ khó</w:t>
            </w:r>
            <w:r w:rsidRPr="00F40480">
              <w:rPr>
                <w:rFonts w:eastAsia="Arial"/>
              </w:rPr>
              <w:t xml:space="preserve"> </w:t>
            </w:r>
          </w:p>
        </w:tc>
        <w:tc>
          <w:tcPr>
            <w:tcW w:w="1620" w:type="dxa"/>
          </w:tcPr>
          <w:p w14:paraId="3568B3D6" w14:textId="77777777" w:rsidR="00B21D74" w:rsidRPr="00F40480" w:rsidRDefault="00B21D74" w:rsidP="00477A27">
            <w:pPr>
              <w:spacing w:line="360" w:lineRule="auto"/>
              <w:ind w:left="-80"/>
              <w:jc w:val="both"/>
              <w:rPr>
                <w:rFonts w:eastAsia="Arial"/>
              </w:rPr>
            </w:pPr>
            <w:r w:rsidRPr="00F40480">
              <w:rPr>
                <w:rFonts w:eastAsia="Arial"/>
              </w:rPr>
              <w:t xml:space="preserve">float </w:t>
            </w:r>
          </w:p>
        </w:tc>
        <w:tc>
          <w:tcPr>
            <w:tcW w:w="4590" w:type="dxa"/>
          </w:tcPr>
          <w:p w14:paraId="0CC7E745" w14:textId="77777777" w:rsidR="00B21D74" w:rsidRPr="00F40480" w:rsidRDefault="00B21D74" w:rsidP="00477A27">
            <w:pPr>
              <w:spacing w:line="360" w:lineRule="auto"/>
              <w:ind w:left="-80"/>
              <w:jc w:val="both"/>
              <w:rPr>
                <w:rFonts w:eastAsia="Arial"/>
              </w:rPr>
            </w:pPr>
            <w:r w:rsidRPr="00F40480">
              <w:rPr>
                <w:rFonts w:eastAsia="Arial"/>
              </w:rPr>
              <w:t xml:space="preserve">Mức độ khó để thuật toán SM-2 tính toán </w:t>
            </w:r>
          </w:p>
        </w:tc>
      </w:tr>
      <w:tr w:rsidR="00B21D74" w:rsidRPr="00F40480" w14:paraId="671E51DA" w14:textId="77777777" w:rsidTr="00477A27">
        <w:trPr>
          <w:trHeight w:val="705"/>
        </w:trPr>
        <w:tc>
          <w:tcPr>
            <w:tcW w:w="2425" w:type="dxa"/>
          </w:tcPr>
          <w:p w14:paraId="578C8F5F" w14:textId="77777777" w:rsidR="00B21D74" w:rsidRPr="00F40480" w:rsidRDefault="00B21D74" w:rsidP="00477A27">
            <w:pPr>
              <w:spacing w:line="360" w:lineRule="auto"/>
              <w:ind w:left="-80"/>
              <w:jc w:val="both"/>
              <w:rPr>
                <w:rFonts w:eastAsia="Arial"/>
              </w:rPr>
            </w:pPr>
            <w:r w:rsidRPr="00F40480">
              <w:rPr>
                <w:rFonts w:eastAsia="Arial"/>
                <w:b/>
                <w:bCs/>
              </w:rPr>
              <w:lastRenderedPageBreak/>
              <w:t>Số lần ôn tập</w:t>
            </w:r>
            <w:r w:rsidRPr="00F40480">
              <w:rPr>
                <w:rFonts w:eastAsia="Arial"/>
              </w:rPr>
              <w:t xml:space="preserve"> </w:t>
            </w:r>
          </w:p>
        </w:tc>
        <w:tc>
          <w:tcPr>
            <w:tcW w:w="1620" w:type="dxa"/>
          </w:tcPr>
          <w:p w14:paraId="4665120B" w14:textId="77777777" w:rsidR="00B21D74" w:rsidRPr="00F40480" w:rsidRDefault="00B21D74" w:rsidP="00477A27">
            <w:pPr>
              <w:spacing w:line="360" w:lineRule="auto"/>
              <w:ind w:left="-80"/>
              <w:jc w:val="both"/>
              <w:rPr>
                <w:rFonts w:eastAsia="Arial"/>
              </w:rPr>
            </w:pPr>
            <w:r w:rsidRPr="00F40480">
              <w:rPr>
                <w:rFonts w:eastAsia="Arial"/>
              </w:rPr>
              <w:t xml:space="preserve">int </w:t>
            </w:r>
          </w:p>
        </w:tc>
        <w:tc>
          <w:tcPr>
            <w:tcW w:w="4590" w:type="dxa"/>
          </w:tcPr>
          <w:p w14:paraId="2E72045E" w14:textId="77777777" w:rsidR="00B21D74" w:rsidRPr="00F40480" w:rsidRDefault="00B21D74" w:rsidP="00477A27">
            <w:pPr>
              <w:spacing w:line="360" w:lineRule="auto"/>
              <w:ind w:left="-80"/>
              <w:jc w:val="both"/>
              <w:rPr>
                <w:rFonts w:eastAsia="Arial"/>
              </w:rPr>
            </w:pPr>
            <w:r w:rsidRPr="00F40480">
              <w:rPr>
                <w:rFonts w:eastAsia="Arial"/>
              </w:rPr>
              <w:t>Số lần người dùng đã thực hành thẻ này</w:t>
            </w:r>
          </w:p>
        </w:tc>
      </w:tr>
      <w:tr w:rsidR="00B21D74" w:rsidRPr="00F40480" w14:paraId="7C7323F3" w14:textId="77777777" w:rsidTr="00477A27">
        <w:trPr>
          <w:trHeight w:val="390"/>
        </w:trPr>
        <w:tc>
          <w:tcPr>
            <w:tcW w:w="2425" w:type="dxa"/>
          </w:tcPr>
          <w:p w14:paraId="113711E2" w14:textId="77777777" w:rsidR="00B21D74" w:rsidRPr="00F40480" w:rsidRDefault="00B21D74" w:rsidP="00451A67">
            <w:pPr>
              <w:spacing w:line="360" w:lineRule="auto"/>
              <w:ind w:left="-80"/>
              <w:jc w:val="both"/>
              <w:rPr>
                <w:rFonts w:eastAsia="Arial"/>
              </w:rPr>
            </w:pPr>
            <w:r w:rsidRPr="00F40480">
              <w:rPr>
                <w:rFonts w:eastAsia="Arial"/>
                <w:b/>
                <w:bCs/>
              </w:rPr>
              <w:t>Ngày ôn tập tới</w:t>
            </w:r>
            <w:r w:rsidRPr="00F40480">
              <w:rPr>
                <w:rFonts w:eastAsia="Arial"/>
              </w:rPr>
              <w:t xml:space="preserve"> </w:t>
            </w:r>
          </w:p>
        </w:tc>
        <w:tc>
          <w:tcPr>
            <w:tcW w:w="1620" w:type="dxa"/>
          </w:tcPr>
          <w:p w14:paraId="08B5BDFB" w14:textId="77777777" w:rsidR="00B21D74" w:rsidRPr="00F40480" w:rsidRDefault="00B21D74" w:rsidP="00451A67">
            <w:pPr>
              <w:spacing w:line="360" w:lineRule="auto"/>
              <w:ind w:left="-80"/>
              <w:jc w:val="both"/>
              <w:rPr>
                <w:rFonts w:eastAsia="Arial"/>
              </w:rPr>
            </w:pPr>
            <w:r w:rsidRPr="00F40480">
              <w:rPr>
                <w:rFonts w:eastAsia="Arial"/>
              </w:rPr>
              <w:t xml:space="preserve">date </w:t>
            </w:r>
          </w:p>
        </w:tc>
        <w:tc>
          <w:tcPr>
            <w:tcW w:w="4590" w:type="dxa"/>
          </w:tcPr>
          <w:p w14:paraId="3F460679" w14:textId="77777777" w:rsidR="00B21D74" w:rsidRPr="00F40480" w:rsidRDefault="00B21D74" w:rsidP="00451A67">
            <w:pPr>
              <w:spacing w:line="360" w:lineRule="auto"/>
              <w:ind w:left="-80"/>
              <w:jc w:val="both"/>
              <w:rPr>
                <w:rFonts w:eastAsia="Arial"/>
              </w:rPr>
            </w:pPr>
            <w:r w:rsidRPr="00F40480">
              <w:rPr>
                <w:rFonts w:eastAsia="Arial"/>
              </w:rPr>
              <w:t>Thời điểm tiếp theo cần ôn tập lại</w:t>
            </w:r>
          </w:p>
        </w:tc>
      </w:tr>
    </w:tbl>
    <w:p w14:paraId="683712DE" w14:textId="2839095F" w:rsidR="00B21D74" w:rsidRPr="00823711" w:rsidRDefault="00B21D74" w:rsidP="00F04DF0">
      <w:pPr>
        <w:shd w:val="clear" w:color="auto" w:fill="FFFFFF"/>
        <w:spacing w:line="360" w:lineRule="auto"/>
        <w:ind w:firstLine="360"/>
        <w:jc w:val="both"/>
        <w:rPr>
          <w:rFonts w:eastAsia="Arial"/>
        </w:rPr>
      </w:pPr>
      <w:r w:rsidRPr="00823711">
        <w:rPr>
          <w:rFonts w:eastAsia="Arial"/>
          <w:b/>
          <w:bCs/>
        </w:rPr>
        <w:t xml:space="preserve">4. Cơ sở dữ liệu Vector </w:t>
      </w:r>
    </w:p>
    <w:p w14:paraId="6C6AC27B" w14:textId="77777777" w:rsidR="00B21D74" w:rsidRDefault="00B21D74" w:rsidP="00B21D74">
      <w:pPr>
        <w:shd w:val="clear" w:color="auto" w:fill="FFFFFF"/>
        <w:spacing w:line="360" w:lineRule="auto"/>
        <w:jc w:val="both"/>
        <w:rPr>
          <w:rFonts w:eastAsia="Arial"/>
        </w:rPr>
      </w:pPr>
      <w:r w:rsidRPr="00F40480">
        <w:rPr>
          <w:rFonts w:eastAsia="Arial"/>
        </w:rPr>
        <w:t>Dành cho việc lưu trữ tri thức AI phục vụ tính năng Chat với tài liệu.</w:t>
      </w:r>
    </w:p>
    <w:p w14:paraId="23DBB693" w14:textId="047DFD2B" w:rsidR="00B21D74" w:rsidRPr="00F40480" w:rsidRDefault="00B21D74" w:rsidP="00F04DF0">
      <w:pPr>
        <w:pStyle w:val="Bng"/>
        <w:ind w:firstLine="360"/>
      </w:pPr>
      <w:bookmarkStart w:id="66" w:name="_Toc218844921"/>
      <w:r>
        <w:t xml:space="preserve">Bảng 2.8: </w:t>
      </w:r>
      <w:r w:rsidRPr="00F40480">
        <w:t xml:space="preserve"> Chat với tài liệu</w:t>
      </w:r>
      <w:bookmarkEnd w:id="66"/>
    </w:p>
    <w:tbl>
      <w:tblPr>
        <w:tblStyle w:val="TableGrid"/>
        <w:tblW w:w="9070" w:type="dxa"/>
        <w:tblLayout w:type="fixed"/>
        <w:tblLook w:val="0600" w:firstRow="0" w:lastRow="0" w:firstColumn="0" w:lastColumn="0" w:noHBand="1" w:noVBand="1"/>
      </w:tblPr>
      <w:tblGrid>
        <w:gridCol w:w="2065"/>
        <w:gridCol w:w="1530"/>
        <w:gridCol w:w="5475"/>
      </w:tblGrid>
      <w:tr w:rsidR="00B21D74" w:rsidRPr="00F40480" w14:paraId="2BB1511F" w14:textId="77777777" w:rsidTr="00477A27">
        <w:trPr>
          <w:trHeight w:val="330"/>
        </w:trPr>
        <w:tc>
          <w:tcPr>
            <w:tcW w:w="2065" w:type="dxa"/>
          </w:tcPr>
          <w:p w14:paraId="3EF7FCC5" w14:textId="77777777" w:rsidR="00B21D74" w:rsidRPr="00F40480" w:rsidRDefault="00B21D74" w:rsidP="00477A27">
            <w:pPr>
              <w:spacing w:line="360" w:lineRule="auto"/>
              <w:ind w:left="-80"/>
              <w:jc w:val="both"/>
              <w:rPr>
                <w:rFonts w:eastAsia="Arial"/>
              </w:rPr>
            </w:pPr>
            <w:r w:rsidRPr="00F40480">
              <w:rPr>
                <w:rFonts w:eastAsia="Arial"/>
                <w:b/>
                <w:bCs/>
              </w:rPr>
              <w:t>Tên thành phần</w:t>
            </w:r>
            <w:r w:rsidRPr="00F40480">
              <w:rPr>
                <w:rFonts w:eastAsia="Arial"/>
              </w:rPr>
              <w:t xml:space="preserve"> </w:t>
            </w:r>
          </w:p>
        </w:tc>
        <w:tc>
          <w:tcPr>
            <w:tcW w:w="1530" w:type="dxa"/>
          </w:tcPr>
          <w:p w14:paraId="4AA8E376" w14:textId="77777777" w:rsidR="00B21D74" w:rsidRPr="00F40480" w:rsidRDefault="00B21D74" w:rsidP="00477A27">
            <w:pPr>
              <w:spacing w:line="360" w:lineRule="auto"/>
              <w:ind w:left="-80"/>
              <w:jc w:val="both"/>
              <w:rPr>
                <w:rFonts w:eastAsia="Arial"/>
              </w:rPr>
            </w:pPr>
            <w:r w:rsidRPr="00F40480">
              <w:rPr>
                <w:rFonts w:eastAsia="Arial"/>
                <w:b/>
                <w:bCs/>
              </w:rPr>
              <w:t>Ý nghĩa</w:t>
            </w:r>
            <w:r w:rsidRPr="00F40480">
              <w:rPr>
                <w:rFonts w:eastAsia="Arial"/>
              </w:rPr>
              <w:t xml:space="preserve"> </w:t>
            </w:r>
          </w:p>
        </w:tc>
        <w:tc>
          <w:tcPr>
            <w:tcW w:w="5475" w:type="dxa"/>
          </w:tcPr>
          <w:p w14:paraId="4C2B1429" w14:textId="77777777" w:rsidR="00B21D74" w:rsidRPr="00F40480" w:rsidRDefault="00B21D74" w:rsidP="00477A27">
            <w:pPr>
              <w:spacing w:line="360" w:lineRule="auto"/>
              <w:ind w:left="-80"/>
              <w:jc w:val="both"/>
              <w:rPr>
                <w:rFonts w:eastAsia="Arial"/>
              </w:rPr>
            </w:pPr>
            <w:r w:rsidRPr="00F40480">
              <w:rPr>
                <w:rFonts w:eastAsia="Arial"/>
                <w:b/>
                <w:bCs/>
              </w:rPr>
              <w:t>Mô tả</w:t>
            </w:r>
            <w:r w:rsidRPr="00F40480">
              <w:rPr>
                <w:rFonts w:eastAsia="Arial"/>
              </w:rPr>
              <w:t xml:space="preserve"> </w:t>
            </w:r>
          </w:p>
        </w:tc>
      </w:tr>
      <w:tr w:rsidR="00B21D74" w:rsidRPr="00F40480" w14:paraId="6C06F507" w14:textId="77777777" w:rsidTr="00477A27">
        <w:trPr>
          <w:trHeight w:val="645"/>
        </w:trPr>
        <w:tc>
          <w:tcPr>
            <w:tcW w:w="2065" w:type="dxa"/>
          </w:tcPr>
          <w:p w14:paraId="4C81DF23" w14:textId="77777777" w:rsidR="00B21D74" w:rsidRPr="00F40480" w:rsidRDefault="00B21D74" w:rsidP="00477A27">
            <w:pPr>
              <w:spacing w:line="360" w:lineRule="auto"/>
              <w:ind w:left="-80"/>
              <w:jc w:val="both"/>
              <w:rPr>
                <w:rFonts w:eastAsia="Arial"/>
              </w:rPr>
            </w:pPr>
            <w:r w:rsidRPr="00F40480">
              <w:rPr>
                <w:rFonts w:eastAsia="Arial"/>
                <w:b/>
                <w:bCs/>
              </w:rPr>
              <w:t>Mã định danh vector</w:t>
            </w:r>
            <w:r w:rsidRPr="00F40480">
              <w:rPr>
                <w:rFonts w:eastAsia="Arial"/>
              </w:rPr>
              <w:t xml:space="preserve"> </w:t>
            </w:r>
          </w:p>
        </w:tc>
        <w:tc>
          <w:tcPr>
            <w:tcW w:w="1530" w:type="dxa"/>
          </w:tcPr>
          <w:p w14:paraId="2D5A297E" w14:textId="77777777" w:rsidR="00B21D74" w:rsidRPr="00F40480" w:rsidRDefault="00B21D74" w:rsidP="00477A27">
            <w:pPr>
              <w:spacing w:line="360" w:lineRule="auto"/>
              <w:ind w:left="-80"/>
              <w:jc w:val="both"/>
              <w:rPr>
                <w:rFonts w:eastAsia="Arial"/>
              </w:rPr>
            </w:pPr>
            <w:r w:rsidRPr="00F40480">
              <w:rPr>
                <w:rFonts w:eastAsia="Arial"/>
              </w:rPr>
              <w:t xml:space="preserve">vector_id </w:t>
            </w:r>
          </w:p>
        </w:tc>
        <w:tc>
          <w:tcPr>
            <w:tcW w:w="5475" w:type="dxa"/>
          </w:tcPr>
          <w:p w14:paraId="76F69033" w14:textId="77777777" w:rsidR="00B21D74" w:rsidRPr="00F40480" w:rsidRDefault="00B21D74" w:rsidP="00477A27">
            <w:pPr>
              <w:spacing w:line="360" w:lineRule="auto"/>
              <w:ind w:left="-80"/>
              <w:jc w:val="both"/>
              <w:rPr>
                <w:rFonts w:eastAsia="Arial"/>
              </w:rPr>
            </w:pPr>
            <w:r w:rsidRPr="00F40480">
              <w:rPr>
                <w:rFonts w:eastAsia="Arial"/>
              </w:rPr>
              <w:t>Mã kết nối giữa MySQL và ChromaDB</w:t>
            </w:r>
          </w:p>
        </w:tc>
      </w:tr>
      <w:tr w:rsidR="00B21D74" w:rsidRPr="00F40480" w14:paraId="276F6FF0" w14:textId="77777777" w:rsidTr="00477A27">
        <w:trPr>
          <w:trHeight w:val="705"/>
        </w:trPr>
        <w:tc>
          <w:tcPr>
            <w:tcW w:w="2065" w:type="dxa"/>
          </w:tcPr>
          <w:p w14:paraId="61F2FB29" w14:textId="77777777" w:rsidR="00B21D74" w:rsidRPr="00F40480" w:rsidRDefault="00B21D74" w:rsidP="00477A27">
            <w:pPr>
              <w:spacing w:line="360" w:lineRule="auto"/>
              <w:ind w:left="-80"/>
              <w:jc w:val="both"/>
              <w:rPr>
                <w:rFonts w:eastAsia="Arial"/>
              </w:rPr>
            </w:pPr>
            <w:r w:rsidRPr="00F40480">
              <w:rPr>
                <w:rFonts w:eastAsia="Arial"/>
                <w:b/>
                <w:bCs/>
              </w:rPr>
              <w:t>Nhúng vector</w:t>
            </w:r>
            <w:r w:rsidRPr="00F40480">
              <w:rPr>
                <w:rFonts w:eastAsia="Arial"/>
              </w:rPr>
              <w:t xml:space="preserve"> </w:t>
            </w:r>
          </w:p>
        </w:tc>
        <w:tc>
          <w:tcPr>
            <w:tcW w:w="1530" w:type="dxa"/>
          </w:tcPr>
          <w:p w14:paraId="419A4A35" w14:textId="77777777" w:rsidR="00B21D74" w:rsidRPr="00F40480" w:rsidRDefault="00B21D74" w:rsidP="00477A27">
            <w:pPr>
              <w:spacing w:line="360" w:lineRule="auto"/>
              <w:ind w:left="-80"/>
              <w:jc w:val="both"/>
              <w:rPr>
                <w:rFonts w:eastAsia="Arial"/>
              </w:rPr>
            </w:pPr>
            <w:r w:rsidRPr="00F40480">
              <w:rPr>
                <w:rFonts w:eastAsia="Arial"/>
              </w:rPr>
              <w:t xml:space="preserve">embedding </w:t>
            </w:r>
          </w:p>
        </w:tc>
        <w:tc>
          <w:tcPr>
            <w:tcW w:w="5475" w:type="dxa"/>
          </w:tcPr>
          <w:p w14:paraId="571DA5D3" w14:textId="77777777" w:rsidR="00B21D74" w:rsidRPr="00F40480" w:rsidRDefault="00B21D74" w:rsidP="00477A27">
            <w:pPr>
              <w:spacing w:line="360" w:lineRule="auto"/>
              <w:ind w:left="-80"/>
              <w:jc w:val="both"/>
              <w:rPr>
                <w:rFonts w:eastAsia="Arial"/>
              </w:rPr>
            </w:pPr>
            <w:r w:rsidRPr="00F40480">
              <w:rPr>
                <w:rFonts w:eastAsia="Arial"/>
              </w:rPr>
              <w:t>Chuỗi số đại diện cho ý nghĩa ngữ nghĩa (768 chiều)</w:t>
            </w:r>
          </w:p>
        </w:tc>
      </w:tr>
      <w:tr w:rsidR="00B21D74" w:rsidRPr="00F40480" w14:paraId="1E865A2C" w14:textId="77777777" w:rsidTr="00477A27">
        <w:trPr>
          <w:trHeight w:val="645"/>
        </w:trPr>
        <w:tc>
          <w:tcPr>
            <w:tcW w:w="2065" w:type="dxa"/>
          </w:tcPr>
          <w:p w14:paraId="79260D52" w14:textId="77777777" w:rsidR="00B21D74" w:rsidRPr="00F40480" w:rsidRDefault="00B21D74" w:rsidP="00477A27">
            <w:pPr>
              <w:spacing w:line="360" w:lineRule="auto"/>
              <w:ind w:left="-80"/>
              <w:jc w:val="both"/>
              <w:rPr>
                <w:rFonts w:eastAsia="Arial"/>
              </w:rPr>
            </w:pPr>
            <w:r w:rsidRPr="00F40480">
              <w:rPr>
                <w:rFonts w:eastAsia="Arial"/>
                <w:b/>
                <w:bCs/>
              </w:rPr>
              <w:t>Đoạn văn bản</w:t>
            </w:r>
            <w:r w:rsidRPr="00F40480">
              <w:rPr>
                <w:rFonts w:eastAsia="Arial"/>
              </w:rPr>
              <w:t xml:space="preserve"> </w:t>
            </w:r>
          </w:p>
        </w:tc>
        <w:tc>
          <w:tcPr>
            <w:tcW w:w="1530" w:type="dxa"/>
          </w:tcPr>
          <w:p w14:paraId="43D9F967" w14:textId="77777777" w:rsidR="00B21D74" w:rsidRPr="00F40480" w:rsidRDefault="00B21D74" w:rsidP="00477A27">
            <w:pPr>
              <w:spacing w:line="360" w:lineRule="auto"/>
              <w:ind w:left="-80"/>
              <w:jc w:val="both"/>
              <w:rPr>
                <w:rFonts w:eastAsia="Arial"/>
              </w:rPr>
            </w:pPr>
            <w:r w:rsidRPr="00F40480">
              <w:rPr>
                <w:rFonts w:eastAsia="Arial"/>
              </w:rPr>
              <w:t xml:space="preserve">document </w:t>
            </w:r>
          </w:p>
        </w:tc>
        <w:tc>
          <w:tcPr>
            <w:tcW w:w="5475" w:type="dxa"/>
          </w:tcPr>
          <w:p w14:paraId="1C41AC94" w14:textId="77777777" w:rsidR="00B21D74" w:rsidRPr="00F40480" w:rsidRDefault="00B21D74" w:rsidP="00477A27">
            <w:pPr>
              <w:spacing w:line="360" w:lineRule="auto"/>
              <w:ind w:left="-80"/>
              <w:jc w:val="both"/>
              <w:rPr>
                <w:rFonts w:eastAsia="Arial"/>
              </w:rPr>
            </w:pPr>
            <w:r w:rsidRPr="00F40480">
              <w:rPr>
                <w:rFonts w:eastAsia="Arial"/>
              </w:rPr>
              <w:t>Nội dung thô được cắt nhỏ từ tài liệu học tập</w:t>
            </w:r>
          </w:p>
        </w:tc>
      </w:tr>
      <w:tr w:rsidR="00B21D74" w:rsidRPr="00F40480" w14:paraId="2287E230" w14:textId="77777777" w:rsidTr="00477A27">
        <w:trPr>
          <w:trHeight w:val="705"/>
        </w:trPr>
        <w:tc>
          <w:tcPr>
            <w:tcW w:w="2065" w:type="dxa"/>
          </w:tcPr>
          <w:p w14:paraId="233E0A80" w14:textId="77777777" w:rsidR="00B21D74" w:rsidRPr="00F40480" w:rsidRDefault="00B21D74" w:rsidP="00477A27">
            <w:pPr>
              <w:spacing w:line="360" w:lineRule="auto"/>
              <w:ind w:left="-80"/>
              <w:jc w:val="both"/>
              <w:rPr>
                <w:rFonts w:eastAsia="Arial"/>
              </w:rPr>
            </w:pPr>
            <w:r w:rsidRPr="00F40480">
              <w:rPr>
                <w:rFonts w:eastAsia="Arial"/>
                <w:b/>
                <w:bCs/>
              </w:rPr>
              <w:t>Siêu dữ liệu</w:t>
            </w:r>
            <w:r w:rsidRPr="00F40480">
              <w:rPr>
                <w:rFonts w:eastAsia="Arial"/>
              </w:rPr>
              <w:t xml:space="preserve"> </w:t>
            </w:r>
          </w:p>
        </w:tc>
        <w:tc>
          <w:tcPr>
            <w:tcW w:w="1530" w:type="dxa"/>
          </w:tcPr>
          <w:p w14:paraId="1E25930A" w14:textId="77777777" w:rsidR="00B21D74" w:rsidRPr="00F40480" w:rsidRDefault="00B21D74" w:rsidP="00477A27">
            <w:pPr>
              <w:spacing w:line="360" w:lineRule="auto"/>
              <w:ind w:left="-80"/>
              <w:jc w:val="both"/>
              <w:rPr>
                <w:rFonts w:eastAsia="Arial"/>
              </w:rPr>
            </w:pPr>
            <w:r w:rsidRPr="00F40480">
              <w:rPr>
                <w:rFonts w:eastAsia="Arial"/>
              </w:rPr>
              <w:t xml:space="preserve">metadata </w:t>
            </w:r>
          </w:p>
        </w:tc>
        <w:tc>
          <w:tcPr>
            <w:tcW w:w="5475" w:type="dxa"/>
          </w:tcPr>
          <w:p w14:paraId="2286A580" w14:textId="77777777" w:rsidR="00B21D74" w:rsidRPr="00F40480" w:rsidRDefault="00B21D74" w:rsidP="00477A27">
            <w:pPr>
              <w:spacing w:line="360" w:lineRule="auto"/>
              <w:ind w:left="-80"/>
              <w:jc w:val="both"/>
              <w:rPr>
                <w:rFonts w:eastAsia="Arial"/>
              </w:rPr>
            </w:pPr>
            <w:r w:rsidRPr="00F40480">
              <w:rPr>
                <w:rFonts w:eastAsia="Arial"/>
              </w:rPr>
              <w:t xml:space="preserve">Lưu mã khóa học, tên file để AI lọc thông tin chính xác </w:t>
            </w:r>
          </w:p>
        </w:tc>
      </w:tr>
    </w:tbl>
    <w:p w14:paraId="328DAA39" w14:textId="3B1ECC7C" w:rsidR="00B21D74" w:rsidRDefault="00B21D74" w:rsidP="00686531">
      <w:pPr>
        <w:pStyle w:val="Heading2-TimesNewRowman"/>
        <w:numPr>
          <w:ilvl w:val="2"/>
          <w:numId w:val="35"/>
        </w:numPr>
        <w:tabs>
          <w:tab w:val="left" w:pos="540"/>
        </w:tabs>
        <w:spacing w:line="360" w:lineRule="auto"/>
        <w:outlineLvl w:val="2"/>
        <w:rPr>
          <w:bCs w:val="0"/>
        </w:rPr>
      </w:pPr>
      <w:bookmarkStart w:id="67" w:name="_Toc218847490"/>
      <w:r>
        <w:rPr>
          <w:bCs w:val="0"/>
        </w:rPr>
        <w:lastRenderedPageBreak/>
        <w:t>Sơ đồ Ure Case tổng quan</w:t>
      </w:r>
      <w:bookmarkEnd w:id="67"/>
    </w:p>
    <w:p w14:paraId="53B93493" w14:textId="4CAF510B" w:rsidR="00B21D74" w:rsidRPr="00B21D74" w:rsidRDefault="00B21D74" w:rsidP="00B21D74">
      <w:pPr>
        <w:pStyle w:val="Heading2-TimesNewRowman"/>
        <w:tabs>
          <w:tab w:val="left" w:pos="360"/>
        </w:tabs>
        <w:spacing w:line="360" w:lineRule="auto"/>
        <w:outlineLvl w:val="9"/>
        <w:rPr>
          <w:bCs w:val="0"/>
        </w:rPr>
      </w:pPr>
      <w:r>
        <w:rPr>
          <w:noProof/>
        </w:rPr>
        <w:drawing>
          <wp:inline distT="0" distB="0" distL="0" distR="0" wp14:anchorId="7CC50422" wp14:editId="68F1454A">
            <wp:extent cx="5448300" cy="7597140"/>
            <wp:effectExtent l="0" t="0" r="0" b="3810"/>
            <wp:docPr id="2135784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pic:cNvPicPr>
                      <a:picLocks noChangeAspect="1" noChangeArrowheads="1"/>
                    </pic:cNvPicPr>
                  </pic:nvPicPr>
                  <pic:blipFill>
                    <a:blip r:embed="rId13">
                      <a:extLst>
                        <a:ext uri="{28A0092B-C50C-407E-A947-70E740481C1C}">
                          <a14:useLocalDpi xmlns:a14="http://schemas.microsoft.com/office/drawing/2010/main" val="0"/>
                        </a:ext>
                      </a:extLst>
                    </a:blip>
                    <a:srcRect t="-3" r="-6" b="-3"/>
                    <a:stretch>
                      <a:fillRect/>
                    </a:stretch>
                  </pic:blipFill>
                  <pic:spPr bwMode="auto">
                    <a:xfrm>
                      <a:off x="0" y="0"/>
                      <a:ext cx="5448300" cy="7597140"/>
                    </a:xfrm>
                    <a:prstGeom prst="rect">
                      <a:avLst/>
                    </a:prstGeom>
                    <a:solidFill>
                      <a:srgbClr val="FFFFFF"/>
                    </a:solidFill>
                    <a:ln>
                      <a:noFill/>
                    </a:ln>
                  </pic:spPr>
                </pic:pic>
              </a:graphicData>
            </a:graphic>
          </wp:inline>
        </w:drawing>
      </w:r>
    </w:p>
    <w:p w14:paraId="202F148E" w14:textId="1FB27286" w:rsidR="006D71B5" w:rsidRDefault="00B21D74" w:rsidP="00B21D74">
      <w:pPr>
        <w:pStyle w:val="Hnh"/>
      </w:pPr>
      <w:bookmarkStart w:id="68" w:name="_Toc218851558"/>
      <w:r>
        <w:t>Hình 2.</w:t>
      </w:r>
      <w:r w:rsidR="00F04DF0">
        <w:t>4</w:t>
      </w:r>
      <w:r>
        <w:t>: Ure Case tổng quan</w:t>
      </w:r>
      <w:bookmarkEnd w:id="68"/>
    </w:p>
    <w:p w14:paraId="117C10F2" w14:textId="77777777" w:rsidR="00B21D74" w:rsidRDefault="00B21D74" w:rsidP="00B21D74">
      <w:pPr>
        <w:pStyle w:val="Hnh"/>
      </w:pPr>
    </w:p>
    <w:p w14:paraId="0F948840" w14:textId="77777777" w:rsidR="00B21D74" w:rsidRPr="00B21D74" w:rsidRDefault="00B21D74" w:rsidP="00B21D74">
      <w:pPr>
        <w:spacing w:line="360" w:lineRule="auto"/>
        <w:ind w:firstLine="360"/>
        <w:jc w:val="both"/>
      </w:pPr>
      <w:r w:rsidRPr="00B21D74">
        <w:t xml:space="preserve">Biểu đồ Use Case đóng vai trò là mô hình hóa các yêu cầu chức năng của hệ thống Agent For Edu, thể hiện mối quan hệ tương tác giữa các tác nhân (Actors) và các kịch </w:t>
      </w:r>
      <w:r w:rsidRPr="00B21D74">
        <w:lastRenderedPageBreak/>
        <w:t>bản sử dụng (Use Cases). Hệ thống được thiết kế theo hướng hệ sinh thái tích hợp, không chỉ quản lý nội dung mà còn vận hành các tác vụ tự động hóa thông qua AI.</w:t>
      </w:r>
    </w:p>
    <w:p w14:paraId="503BAE74" w14:textId="77777777" w:rsidR="00B21D74" w:rsidRPr="00B21D74" w:rsidRDefault="00B21D74" w:rsidP="00B21D74">
      <w:pPr>
        <w:spacing w:line="360" w:lineRule="auto"/>
        <w:jc w:val="both"/>
        <w:rPr>
          <w:b/>
          <w:bCs/>
        </w:rPr>
      </w:pPr>
      <w:r w:rsidRPr="00B21D74">
        <w:rPr>
          <w:b/>
          <w:bCs/>
        </w:rPr>
        <w:t>1. Các Tác nhân của Hệ thống (System Actors)</w:t>
      </w:r>
    </w:p>
    <w:p w14:paraId="1CA0829E" w14:textId="77777777" w:rsidR="00B21D74" w:rsidRPr="00B21D74" w:rsidRDefault="00B21D74" w:rsidP="00B21D74">
      <w:pPr>
        <w:spacing w:line="360" w:lineRule="auto"/>
        <w:ind w:firstLine="360"/>
        <w:jc w:val="both"/>
      </w:pPr>
      <w:r w:rsidRPr="00B21D74">
        <w:t>Sơ đồ xác định hai nhóm tác nhân rõ rệt, đảm bảo tính bao quát của một hệ thống Enterprise-grade:</w:t>
      </w:r>
    </w:p>
    <w:p w14:paraId="54BF9F25" w14:textId="77777777" w:rsidR="00B21D74" w:rsidRPr="00B21D74" w:rsidRDefault="00B21D74" w:rsidP="00B21D74">
      <w:pPr>
        <w:spacing w:line="360" w:lineRule="auto"/>
        <w:ind w:firstLine="360"/>
        <w:jc w:val="both"/>
      </w:pPr>
      <w:r w:rsidRPr="00B21D74">
        <w:t>-</w:t>
      </w:r>
      <w:r w:rsidRPr="00B21D74">
        <w:tab/>
        <w:t>Tác nhân Nội bộ (Internal Actors):</w:t>
      </w:r>
    </w:p>
    <w:p w14:paraId="56492DAD" w14:textId="2A87BB55" w:rsidR="00B21D74" w:rsidRPr="00B21D74" w:rsidRDefault="00B21D74" w:rsidP="00B21D74">
      <w:pPr>
        <w:spacing w:line="360" w:lineRule="auto"/>
        <w:ind w:firstLine="540"/>
        <w:jc w:val="both"/>
      </w:pPr>
      <w:r>
        <w:t xml:space="preserve">+  </w:t>
      </w:r>
      <w:r w:rsidRPr="00B21D74">
        <w:t>User (Guest/Logged in): Tác nhân cơ sở, thực hiện các hành vi định danh và thiết lập cấu hình cá nhân.</w:t>
      </w:r>
    </w:p>
    <w:p w14:paraId="506A1A84" w14:textId="009274AE" w:rsidR="00B21D74" w:rsidRPr="00B21D74" w:rsidRDefault="00B21D74" w:rsidP="00B21D74">
      <w:pPr>
        <w:spacing w:line="360" w:lineRule="auto"/>
        <w:ind w:firstLine="540"/>
        <w:jc w:val="both"/>
      </w:pPr>
      <w:r>
        <w:t xml:space="preserve">+  </w:t>
      </w:r>
      <w:r w:rsidRPr="00B21D74">
        <w:t>Student (Sinh viên): Tác nhân trung tâm, thụ hưởng các tính năng học tập thông minh và tự động hóa.</w:t>
      </w:r>
    </w:p>
    <w:p w14:paraId="11881D89" w14:textId="0D92ED3D" w:rsidR="00B21D74" w:rsidRPr="00B21D74" w:rsidRDefault="00B21D74" w:rsidP="00B21D74">
      <w:pPr>
        <w:spacing w:line="360" w:lineRule="auto"/>
        <w:ind w:firstLine="540"/>
        <w:jc w:val="both"/>
      </w:pPr>
      <w:r>
        <w:t xml:space="preserve">+ </w:t>
      </w:r>
      <w:r w:rsidRPr="00B21D74">
        <w:t>Teacher (Giảng viên): Tác nhân quản trị nội dung chuyên môn và giám sát thực thể người học.</w:t>
      </w:r>
    </w:p>
    <w:p w14:paraId="2DE1D39B" w14:textId="69F8F106" w:rsidR="00B21D74" w:rsidRPr="00B21D74" w:rsidRDefault="00B21D74" w:rsidP="00B21D74">
      <w:pPr>
        <w:spacing w:line="360" w:lineRule="auto"/>
        <w:ind w:firstLine="540"/>
        <w:jc w:val="both"/>
      </w:pPr>
      <w:r>
        <w:t xml:space="preserve">+  </w:t>
      </w:r>
      <w:r w:rsidRPr="00B21D74">
        <w:t>Admin (Quản trị viên): Tác nhân kiểm soát hạ tầng, quản lý tài nguyên và cấu hình các chỉ số hệ thống (API Keys).</w:t>
      </w:r>
    </w:p>
    <w:p w14:paraId="4B7FBC0C" w14:textId="77777777" w:rsidR="00B21D74" w:rsidRPr="00B21D74" w:rsidRDefault="00B21D74" w:rsidP="00B21D74">
      <w:pPr>
        <w:spacing w:line="360" w:lineRule="auto"/>
        <w:ind w:firstLine="360"/>
        <w:jc w:val="both"/>
      </w:pPr>
      <w:r w:rsidRPr="00B21D74">
        <w:t>-</w:t>
      </w:r>
      <w:r w:rsidRPr="00B21D74">
        <w:tab/>
        <w:t>Tác nhân Hệ thống (External System Actors):</w:t>
      </w:r>
    </w:p>
    <w:p w14:paraId="7E5DF0EC" w14:textId="264B0AE8" w:rsidR="00B21D74" w:rsidRPr="00B21D74" w:rsidRDefault="00B21D74" w:rsidP="00B21D74">
      <w:pPr>
        <w:spacing w:line="360" w:lineRule="auto"/>
        <w:ind w:firstLine="540"/>
        <w:jc w:val="both"/>
      </w:pPr>
      <w:r>
        <w:t xml:space="preserve">+  </w:t>
      </w:r>
      <w:r w:rsidRPr="00B21D74">
        <w:t>External AI Service (Gemini/Groq): Cung cấp năng lực tính toán ngôn ngữ lớn (LLM).</w:t>
      </w:r>
    </w:p>
    <w:p w14:paraId="74F08265" w14:textId="65A22CF0" w:rsidR="00B21D74" w:rsidRPr="00B21D74" w:rsidRDefault="00B21D74" w:rsidP="00B21D74">
      <w:pPr>
        <w:spacing w:line="360" w:lineRule="auto"/>
        <w:ind w:firstLine="540"/>
        <w:jc w:val="both"/>
      </w:pPr>
      <w:r>
        <w:t xml:space="preserve">+  </w:t>
      </w:r>
      <w:r w:rsidRPr="00B21D74">
        <w:t>Google Services: Hạ tầng lưu trữ và quản lý lịch trình (Calendar, Mail).</w:t>
      </w:r>
    </w:p>
    <w:p w14:paraId="49C755DA" w14:textId="662D7340" w:rsidR="00B21D74" w:rsidRPr="00B21D74" w:rsidRDefault="00B21D74" w:rsidP="00B21D74">
      <w:pPr>
        <w:spacing w:line="360" w:lineRule="auto"/>
        <w:ind w:firstLine="540"/>
        <w:jc w:val="both"/>
      </w:pPr>
      <w:r>
        <w:t xml:space="preserve">+  </w:t>
      </w:r>
      <w:r w:rsidRPr="00B21D74">
        <w:t>TVU Portal: Nguồn dữ liệu thô phục vụ quy trình Web Scraping.</w:t>
      </w:r>
    </w:p>
    <w:p w14:paraId="7F355B17" w14:textId="77777777" w:rsidR="00B21D74" w:rsidRPr="00B21D74" w:rsidRDefault="00B21D74" w:rsidP="00B21D74">
      <w:pPr>
        <w:spacing w:line="360" w:lineRule="auto"/>
        <w:jc w:val="both"/>
        <w:rPr>
          <w:b/>
          <w:bCs/>
        </w:rPr>
      </w:pPr>
      <w:r w:rsidRPr="00B21D74">
        <w:rPr>
          <w:b/>
          <w:bCs/>
        </w:rPr>
        <w:t>2. Phân tích các Phân hệ Chức năng (Functional Modules)</w:t>
      </w:r>
    </w:p>
    <w:p w14:paraId="3CF48BD3" w14:textId="77777777" w:rsidR="00B21D74" w:rsidRPr="00B21D74" w:rsidRDefault="00B21D74" w:rsidP="00B21D74">
      <w:pPr>
        <w:spacing w:line="360" w:lineRule="auto"/>
        <w:ind w:firstLine="360"/>
        <w:jc w:val="both"/>
      </w:pPr>
      <w:r w:rsidRPr="00B21D74">
        <w:t>Hệ thống được cấu trúc thành 4 phân hệ cốt lõi, đảm bảo nguyên tắc tách biệt trách nhiệm (Separation of Concerns):</w:t>
      </w:r>
    </w:p>
    <w:p w14:paraId="2DD4842C" w14:textId="4B8723DB" w:rsidR="00B21D74" w:rsidRPr="00B21D74" w:rsidRDefault="00B21D74" w:rsidP="00B21D74">
      <w:pPr>
        <w:spacing w:line="360" w:lineRule="auto"/>
        <w:ind w:firstLine="450"/>
        <w:jc w:val="both"/>
      </w:pPr>
      <w:r w:rsidRPr="00B21D74">
        <w:t>-</w:t>
      </w:r>
      <w:r w:rsidRPr="00B21D74">
        <w:tab/>
        <w:t>Phân hệ Quản lý Lớp học (Teacher - Class Management):</w:t>
      </w:r>
      <w:r>
        <w:t xml:space="preserve"> </w:t>
      </w:r>
      <w:r w:rsidRPr="00B21D74">
        <w:t>Tập trung vào quy trình quản trị tài nguyên học thuật. Đáng chú ý, Use Case Quản lý Khóa học bao gồm (&lt;&lt;include&gt;&gt;) việc Upload tài liệu, đây là bước tiên quyết để cung cấp dữ liệu đầu vào cho quy trình RAG (Retrieval-Augmented Generation) sau này.</w:t>
      </w:r>
    </w:p>
    <w:p w14:paraId="4CDF672C" w14:textId="77777777" w:rsidR="00B21D74" w:rsidRPr="00B21D74" w:rsidRDefault="00B21D74" w:rsidP="00B21D74">
      <w:pPr>
        <w:spacing w:line="360" w:lineRule="auto"/>
        <w:ind w:firstLine="450"/>
        <w:jc w:val="both"/>
      </w:pPr>
      <w:r w:rsidRPr="00B21D74">
        <w:t>-</w:t>
      </w:r>
      <w:r w:rsidRPr="00B21D74">
        <w:tab/>
        <w:t>Phân hệ Học tập &amp; Tiện ích (Student – Learning &amp; Utilities): Đây là phân hệ phức tạp nhất, thể hiện tính “thông minh” của hệ thống:</w:t>
      </w:r>
    </w:p>
    <w:p w14:paraId="3185DEFF" w14:textId="728FCC58" w:rsidR="00B21D74" w:rsidRPr="00B21D74" w:rsidRDefault="00B21D74" w:rsidP="00B21D74">
      <w:pPr>
        <w:spacing w:line="360" w:lineRule="auto"/>
        <w:ind w:firstLine="540"/>
        <w:jc w:val="both"/>
      </w:pPr>
      <w:r>
        <w:t xml:space="preserve">+  </w:t>
      </w:r>
      <w:r w:rsidRPr="00B21D74">
        <w:t>Chat với AI Assistant: Được mở rộng (&lt;&lt;extend&gt;&gt;) bởi hai tính năng nâng cao là Tra cứu nâng cao (RAG) và Voice Chat, cho phép người dùng tùy biến trải nghiệm tương tác tùy theo ngữ cảnh.</w:t>
      </w:r>
    </w:p>
    <w:p w14:paraId="77C8B892" w14:textId="626B2252" w:rsidR="00B21D74" w:rsidRPr="00B21D74" w:rsidRDefault="00B21D74" w:rsidP="00B21D74">
      <w:pPr>
        <w:spacing w:line="360" w:lineRule="auto"/>
        <w:ind w:firstLine="540"/>
        <w:jc w:val="both"/>
      </w:pPr>
      <w:r>
        <w:lastRenderedPageBreak/>
        <w:t xml:space="preserve">+  </w:t>
      </w:r>
      <w:r w:rsidRPr="00B21D74">
        <w:t>Tự động hóa lịch trình: Use Case Xem thời khóa biểu liên kết chặt chẽ với tác nhân TVU Portal và Google Calendar, thể hiện khả năng hội nhập dữ liệu đa nguồn.</w:t>
      </w:r>
    </w:p>
    <w:p w14:paraId="6A5DB45E" w14:textId="01470CF6" w:rsidR="00B21D74" w:rsidRPr="00B21D74" w:rsidRDefault="00B21D74" w:rsidP="00B21D74">
      <w:pPr>
        <w:spacing w:line="360" w:lineRule="auto"/>
        <w:ind w:firstLine="540"/>
        <w:jc w:val="both"/>
      </w:pPr>
      <w:r>
        <w:t xml:space="preserve">+  </w:t>
      </w:r>
      <w:r w:rsidRPr="00B21D74">
        <w:t>Hỗ trợ ghi nhớ: Tích hợp thuật toán Spaced Repetition thông qua Flashcard, chuyển đổi từ mô hình lưu trữ tài liệu sang mô hình tối ưu hóa nhận thức.</w:t>
      </w:r>
    </w:p>
    <w:p w14:paraId="7694A166" w14:textId="6438A271" w:rsidR="00B21D74" w:rsidRPr="00B21D74" w:rsidRDefault="00B21D74" w:rsidP="00B21D74">
      <w:pPr>
        <w:spacing w:line="360" w:lineRule="auto"/>
        <w:ind w:firstLine="360"/>
        <w:jc w:val="both"/>
      </w:pPr>
      <w:r w:rsidRPr="00B21D74">
        <w:t>-</w:t>
      </w:r>
      <w:r w:rsidRPr="00B21D74">
        <w:tab/>
        <w:t>Phân hệ Quản trị Hệ thống (Admin):</w:t>
      </w:r>
      <w:r>
        <w:t xml:space="preserve"> </w:t>
      </w:r>
      <w:r w:rsidRPr="00B21D74">
        <w:t>Đảm nhận vai trò vận hành kỹ thuật. Chức năng Cấu hình Hệ thống (API Keys) là cực kỳ quan trọng đối với một Agentic System, cho phép thay đổi linh hoạt các model AI mà không cần can thiệp vào mã nguồn.</w:t>
      </w:r>
    </w:p>
    <w:p w14:paraId="1AE26DD0" w14:textId="02D156B0" w:rsidR="00B21D74" w:rsidRPr="00B21D74" w:rsidRDefault="00B21D74" w:rsidP="00B21D74">
      <w:pPr>
        <w:spacing w:line="360" w:lineRule="auto"/>
        <w:ind w:firstLine="360"/>
        <w:jc w:val="both"/>
      </w:pPr>
      <w:r w:rsidRPr="00B21D74">
        <w:t>-</w:t>
      </w:r>
      <w:r w:rsidRPr="00B21D74">
        <w:tab/>
        <w:t>Phân hệ Xác thực &amp; Profile:</w:t>
      </w:r>
      <w:r>
        <w:t xml:space="preserve"> </w:t>
      </w:r>
      <w:r w:rsidRPr="00B21D74">
        <w:t>Xây dựng nền tảng bảo mật (Authentication) và cá nhân hóa trải nghiệm (Settings/Theme).</w:t>
      </w:r>
    </w:p>
    <w:p w14:paraId="7B9B8D17" w14:textId="77777777" w:rsidR="00B21D74" w:rsidRPr="00B21D74" w:rsidRDefault="00B21D74" w:rsidP="00B21D74">
      <w:pPr>
        <w:spacing w:line="360" w:lineRule="auto"/>
        <w:jc w:val="both"/>
        <w:rPr>
          <w:b/>
          <w:bCs/>
        </w:rPr>
      </w:pPr>
      <w:r w:rsidRPr="00B21D74">
        <w:rPr>
          <w:b/>
          <w:bCs/>
        </w:rPr>
        <w:t>3. Các Mối quan hệ và Luồng tương tác Đặc biệt</w:t>
      </w:r>
    </w:p>
    <w:p w14:paraId="1980A4F7" w14:textId="77777777" w:rsidR="00B21D74" w:rsidRPr="00B21D74" w:rsidRDefault="00B21D74" w:rsidP="00B21D74">
      <w:pPr>
        <w:spacing w:line="360" w:lineRule="auto"/>
        <w:ind w:firstLine="360"/>
        <w:jc w:val="both"/>
      </w:pPr>
      <w:r w:rsidRPr="00B21D74">
        <w:t>-</w:t>
      </w:r>
      <w:r w:rsidRPr="00B21D74">
        <w:tab/>
        <w:t>Quan hệ Kế thừa (Generalization): Các tác nhân Teacher, Student, Admin đều kế thừa từ User. Điều này đảm bảo tính nhất quán trong việc phân quyền: bất kỳ tác nhân đặc thù nào cũng có quyền truy cập vào các tính năng cơ sở của User.</w:t>
      </w:r>
    </w:p>
    <w:p w14:paraId="77456A13" w14:textId="77777777" w:rsidR="00B21D74" w:rsidRPr="00B21D74" w:rsidRDefault="00B21D74" w:rsidP="00B21D74">
      <w:pPr>
        <w:spacing w:line="360" w:lineRule="auto"/>
        <w:ind w:firstLine="360"/>
        <w:jc w:val="both"/>
      </w:pPr>
      <w:r w:rsidRPr="00B21D74">
        <w:t>-</w:t>
      </w:r>
      <w:r w:rsidRPr="00B21D74">
        <w:tab/>
        <w:t>Sự tương tác với Thực thể ngoài (External Integration):</w:t>
      </w:r>
    </w:p>
    <w:p w14:paraId="3D034CA5" w14:textId="512BBDC6" w:rsidR="00B21D74" w:rsidRPr="00B21D74" w:rsidRDefault="00B21D74" w:rsidP="00B21D74">
      <w:pPr>
        <w:spacing w:line="360" w:lineRule="auto"/>
        <w:ind w:firstLine="540"/>
        <w:jc w:val="both"/>
      </w:pPr>
      <w:r>
        <w:t xml:space="preserve">+  </w:t>
      </w:r>
      <w:r w:rsidRPr="00B21D74">
        <w:t>Các mũi tên đứt đoạn trỏ đến Gemini/Groq và Google Services thông qua các quan hệ &lt;&lt;include&gt;&gt; từ các Use Case như AI Chat, Auto Quiz, Email Assistant. Điều này minh chứng cho kiến trúc Service-Oriented của hệ thống, nơi các chức năng lõi phụ thuộc vào sự điều phối nhịp nhàng giữa logic nội bộ và API bên ngoài.</w:t>
      </w:r>
    </w:p>
    <w:p w14:paraId="3E92AB00" w14:textId="60FAF7EF" w:rsidR="00B21D74" w:rsidRDefault="00B21D74" w:rsidP="00B21D74">
      <w:pPr>
        <w:spacing w:line="360" w:lineRule="auto"/>
        <w:ind w:firstLine="540"/>
        <w:jc w:val="both"/>
      </w:pPr>
      <w:r>
        <w:t xml:space="preserve">+  </w:t>
      </w:r>
      <w:r w:rsidRPr="00B21D74">
        <w:t>Luồng dữ liệu từ TVU Portal được kết nối qua quan hệ &lt;&lt;include&gt;&gt; vào Use Case Đồng bộ TKB, khẳng định vai trò là một "Agent" trung gian xử lý dữ liệu tự động</w:t>
      </w:r>
      <w:r>
        <w:t>.</w:t>
      </w:r>
    </w:p>
    <w:p w14:paraId="277346D6" w14:textId="0052222C" w:rsidR="00B21D74" w:rsidRDefault="00B21D74" w:rsidP="003E1DA9">
      <w:pPr>
        <w:pStyle w:val="ListParagraph"/>
        <w:keepNext/>
        <w:numPr>
          <w:ilvl w:val="1"/>
          <w:numId w:val="22"/>
        </w:numPr>
        <w:pBdr>
          <w:top w:val="nil"/>
          <w:left w:val="nil"/>
          <w:bottom w:val="nil"/>
          <w:right w:val="nil"/>
          <w:between w:val="nil"/>
        </w:pBdr>
        <w:tabs>
          <w:tab w:val="left" w:pos="540"/>
        </w:tabs>
        <w:spacing w:line="360" w:lineRule="auto"/>
        <w:jc w:val="both"/>
        <w:outlineLvl w:val="1"/>
        <w:rPr>
          <w:b/>
          <w:bCs/>
          <w:color w:val="000000"/>
        </w:rPr>
      </w:pPr>
      <w:bookmarkStart w:id="69" w:name="_Toc218847491"/>
      <w:r>
        <w:rPr>
          <w:b/>
          <w:bCs/>
          <w:color w:val="000000"/>
        </w:rPr>
        <w:lastRenderedPageBreak/>
        <w:t>.</w:t>
      </w:r>
      <w:r w:rsidR="003E1DA9">
        <w:rPr>
          <w:b/>
          <w:bCs/>
          <w:color w:val="000000"/>
        </w:rPr>
        <w:t xml:space="preserve"> </w:t>
      </w:r>
      <w:r w:rsidRPr="00B21D74">
        <w:rPr>
          <w:b/>
          <w:bCs/>
          <w:color w:val="000000"/>
        </w:rPr>
        <w:t>PHÁC THẢO GIAO DIỆN</w:t>
      </w:r>
      <w:bookmarkEnd w:id="69"/>
    </w:p>
    <w:p w14:paraId="609B25D1" w14:textId="13734C4D" w:rsidR="00B21D74" w:rsidRPr="00B21D74" w:rsidRDefault="00B21D74" w:rsidP="0043741A">
      <w:pPr>
        <w:rPr>
          <w:color w:val="000000"/>
        </w:rPr>
      </w:pPr>
      <w:r w:rsidRPr="00F40480">
        <w:rPr>
          <w:noProof/>
        </w:rPr>
        <w:drawing>
          <wp:inline distT="114300" distB="114300" distL="114300" distR="114300" wp14:anchorId="4942E104" wp14:editId="25BF3564">
            <wp:extent cx="5759775" cy="37846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59775" cy="3784600"/>
                    </a:xfrm>
                    <a:prstGeom prst="rect">
                      <a:avLst/>
                    </a:prstGeom>
                    <a:ln/>
                  </pic:spPr>
                </pic:pic>
              </a:graphicData>
            </a:graphic>
          </wp:inline>
        </w:drawing>
      </w:r>
    </w:p>
    <w:p w14:paraId="01A7684C" w14:textId="065DB2C3" w:rsidR="00B21D74" w:rsidRDefault="00B21D74" w:rsidP="00B21D74">
      <w:pPr>
        <w:pStyle w:val="Hnh"/>
      </w:pPr>
      <w:bookmarkStart w:id="70" w:name="_Toc218851559"/>
      <w:r>
        <w:t>Hình 2.</w:t>
      </w:r>
      <w:r w:rsidR="00F04DF0">
        <w:t>5</w:t>
      </w:r>
      <w:r>
        <w:t>: Giao diện trang chủ</w:t>
      </w:r>
      <w:bookmarkEnd w:id="70"/>
    </w:p>
    <w:p w14:paraId="07C4877F" w14:textId="3C387837" w:rsidR="00B21D74" w:rsidRDefault="00B21D74" w:rsidP="00B21D74">
      <w:pPr>
        <w:spacing w:line="360" w:lineRule="auto"/>
        <w:jc w:val="both"/>
      </w:pPr>
      <w:r w:rsidRPr="00F40480">
        <w:rPr>
          <w:noProof/>
        </w:rPr>
        <w:drawing>
          <wp:inline distT="114300" distB="114300" distL="114300" distR="114300" wp14:anchorId="5D68979E" wp14:editId="108D66BD">
            <wp:extent cx="5759775" cy="25527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59775" cy="2552700"/>
                    </a:xfrm>
                    <a:prstGeom prst="rect">
                      <a:avLst/>
                    </a:prstGeom>
                    <a:ln/>
                  </pic:spPr>
                </pic:pic>
              </a:graphicData>
            </a:graphic>
          </wp:inline>
        </w:drawing>
      </w:r>
    </w:p>
    <w:p w14:paraId="37E635A0" w14:textId="2DA1043A" w:rsidR="00B21D74" w:rsidRDefault="00B21D74" w:rsidP="00B21D74">
      <w:pPr>
        <w:pStyle w:val="Hnh"/>
      </w:pPr>
      <w:bookmarkStart w:id="71" w:name="_Toc218851560"/>
      <w:r>
        <w:t>Hình 2.</w:t>
      </w:r>
      <w:r w:rsidR="00F04DF0">
        <w:t>6</w:t>
      </w:r>
      <w:r>
        <w:t>: Giao diện đăng ký /đăng nhập</w:t>
      </w:r>
      <w:bookmarkEnd w:id="71"/>
    </w:p>
    <w:p w14:paraId="1E5FEC5A" w14:textId="239EC7CE" w:rsidR="00B21D74" w:rsidRPr="00B21D74" w:rsidRDefault="00B21D74" w:rsidP="00B21D74">
      <w:pPr>
        <w:rPr>
          <w:i/>
          <w:sz w:val="24"/>
        </w:rPr>
      </w:pPr>
      <w:r>
        <w:br w:type="page"/>
      </w:r>
    </w:p>
    <w:p w14:paraId="493448A7" w14:textId="77777777" w:rsidR="00053065" w:rsidRPr="00F93EB7" w:rsidRDefault="00053065" w:rsidP="008C7203">
      <w:pPr>
        <w:pStyle w:val="Heading1"/>
        <w:spacing w:line="360" w:lineRule="auto"/>
        <w:rPr>
          <w:b/>
        </w:rPr>
      </w:pPr>
      <w:bookmarkStart w:id="72" w:name="_Toc208052930"/>
      <w:bookmarkStart w:id="73" w:name="_Toc218847492"/>
      <w:r w:rsidRPr="00F93EB7">
        <w:rPr>
          <w:b/>
        </w:rPr>
        <w:lastRenderedPageBreak/>
        <w:t xml:space="preserve">Phần </w:t>
      </w:r>
      <w:r w:rsidR="00C749AC">
        <w:rPr>
          <w:b/>
        </w:rPr>
        <w:t>3</w:t>
      </w:r>
      <w:r w:rsidR="00242FC4" w:rsidRPr="00F93EB7">
        <w:rPr>
          <w:b/>
        </w:rPr>
        <w:t>:</w:t>
      </w:r>
      <w:r w:rsidR="003C61A4" w:rsidRPr="00F93EB7">
        <w:rPr>
          <w:b/>
        </w:rPr>
        <w:br/>
      </w:r>
      <w:r w:rsidR="00372DBB" w:rsidRPr="00F93EB7">
        <w:rPr>
          <w:b/>
        </w:rPr>
        <w:t xml:space="preserve">XÂY DỰNG </w:t>
      </w:r>
      <w:r w:rsidR="00B01DE1" w:rsidRPr="00F93EB7">
        <w:rPr>
          <w:b/>
        </w:rPr>
        <w:t>WEBSITE</w:t>
      </w:r>
      <w:bookmarkEnd w:id="72"/>
      <w:bookmarkEnd w:id="73"/>
    </w:p>
    <w:p w14:paraId="75D409ED" w14:textId="77777777" w:rsidR="00372DBB" w:rsidRPr="00F93EB7" w:rsidRDefault="00B01DE1" w:rsidP="008C7203">
      <w:pPr>
        <w:pStyle w:val="Heading2-TimesNewRowman"/>
        <w:numPr>
          <w:ilvl w:val="0"/>
          <w:numId w:val="6"/>
        </w:numPr>
        <w:spacing w:line="360" w:lineRule="auto"/>
        <w:ind w:hanging="720"/>
      </w:pPr>
      <w:bookmarkStart w:id="74" w:name="_Toc208052931"/>
      <w:bookmarkStart w:id="75" w:name="_Toc218847493"/>
      <w:r w:rsidRPr="00F93EB7">
        <w:t>GIỚI THIỆU GIAO DIỆN</w:t>
      </w:r>
      <w:bookmarkEnd w:id="74"/>
      <w:bookmarkEnd w:id="75"/>
    </w:p>
    <w:p w14:paraId="628DD270" w14:textId="11B4BFBE" w:rsidR="00B01DE1" w:rsidRPr="00F93EB7" w:rsidRDefault="00B01DE1" w:rsidP="008C7203">
      <w:pPr>
        <w:pStyle w:val="Heading3"/>
        <w:numPr>
          <w:ilvl w:val="0"/>
          <w:numId w:val="7"/>
        </w:numPr>
        <w:tabs>
          <w:tab w:val="left" w:pos="993"/>
        </w:tabs>
        <w:spacing w:before="0" w:after="0" w:line="360" w:lineRule="auto"/>
        <w:ind w:left="284" w:firstLine="0"/>
        <w:rPr>
          <w:rFonts w:cs="Times New Roman"/>
          <w:i w:val="0"/>
        </w:rPr>
      </w:pPr>
      <w:bookmarkStart w:id="76" w:name="_Toc208052932"/>
      <w:bookmarkStart w:id="77" w:name="_Toc218847494"/>
      <w:r w:rsidRPr="00F93EB7">
        <w:rPr>
          <w:rFonts w:cs="Times New Roman"/>
          <w:i w:val="0"/>
        </w:rPr>
        <w:t xml:space="preserve">Thanh </w:t>
      </w:r>
      <w:bookmarkEnd w:id="76"/>
      <w:r w:rsidR="00B21D74">
        <w:rPr>
          <w:rFonts w:cs="Times New Roman"/>
          <w:i w:val="0"/>
        </w:rPr>
        <w:t>điều hướng</w:t>
      </w:r>
      <w:bookmarkEnd w:id="77"/>
    </w:p>
    <w:p w14:paraId="23C9C9DD" w14:textId="1D1EC2A5" w:rsidR="00CD1A13" w:rsidRDefault="00B21D74" w:rsidP="008C7203">
      <w:pPr>
        <w:spacing w:line="360" w:lineRule="auto"/>
        <w:jc w:val="center"/>
        <w:rPr>
          <w:noProof/>
        </w:rPr>
      </w:pPr>
      <w:r w:rsidRPr="00F40480">
        <w:rPr>
          <w:noProof/>
        </w:rPr>
        <w:drawing>
          <wp:inline distT="114300" distB="114300" distL="114300" distR="114300" wp14:anchorId="60ED40A3" wp14:editId="08D599A4">
            <wp:extent cx="5759775" cy="27305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59775" cy="2730500"/>
                    </a:xfrm>
                    <a:prstGeom prst="rect">
                      <a:avLst/>
                    </a:prstGeom>
                    <a:ln/>
                  </pic:spPr>
                </pic:pic>
              </a:graphicData>
            </a:graphic>
          </wp:inline>
        </w:drawing>
      </w:r>
    </w:p>
    <w:p w14:paraId="0F51F4BC" w14:textId="77FD28A6" w:rsidR="00C749AC" w:rsidRPr="00B21D74" w:rsidRDefault="001017AF" w:rsidP="008C7203">
      <w:pPr>
        <w:pStyle w:val="Hnh"/>
        <w:spacing w:line="360" w:lineRule="auto"/>
      </w:pPr>
      <w:bookmarkStart w:id="78" w:name="_Toc528393704"/>
      <w:bookmarkStart w:id="79" w:name="_Toc208052892"/>
      <w:bookmarkStart w:id="80" w:name="_Toc218851561"/>
      <w:r w:rsidRPr="00B21D74">
        <w:t xml:space="preserve">Hình 3. </w:t>
      </w:r>
      <w:r w:rsidRPr="00B21D74">
        <w:fldChar w:fldCharType="begin"/>
      </w:r>
      <w:r w:rsidRPr="00B21D74">
        <w:instrText xml:space="preserve"> SEQ Hình_3. \* ARABIC </w:instrText>
      </w:r>
      <w:r w:rsidRPr="00B21D74">
        <w:fldChar w:fldCharType="separate"/>
      </w:r>
      <w:r w:rsidR="006E05F3" w:rsidRPr="00B21D74">
        <w:t>1</w:t>
      </w:r>
      <w:r w:rsidRPr="00B21D74">
        <w:fldChar w:fldCharType="end"/>
      </w:r>
      <w:bookmarkEnd w:id="78"/>
      <w:bookmarkEnd w:id="79"/>
      <w:r w:rsidR="00B21D74" w:rsidRPr="00B21D74">
        <w:t>: Thanh điều hướng</w:t>
      </w:r>
      <w:bookmarkEnd w:id="80"/>
    </w:p>
    <w:p w14:paraId="3EF64435" w14:textId="77777777" w:rsidR="00B21D74" w:rsidRPr="00F40480" w:rsidRDefault="00B21D74" w:rsidP="008C7203">
      <w:pPr>
        <w:spacing w:line="360" w:lineRule="auto"/>
        <w:ind w:firstLine="720"/>
        <w:jc w:val="both"/>
      </w:pPr>
      <w:r w:rsidRPr="00F40480">
        <w:t>Mô tả chi tiết:</w:t>
      </w:r>
    </w:p>
    <w:p w14:paraId="08A384F1" w14:textId="7F0FD049" w:rsidR="00B21D74" w:rsidRPr="00F40480" w:rsidRDefault="00B21D74" w:rsidP="008C7203">
      <w:pPr>
        <w:pStyle w:val="ListParagraph"/>
        <w:numPr>
          <w:ilvl w:val="0"/>
          <w:numId w:val="17"/>
        </w:numPr>
        <w:spacing w:line="360" w:lineRule="auto"/>
        <w:ind w:left="0" w:firstLine="360"/>
        <w:jc w:val="both"/>
      </w:pPr>
      <w:r w:rsidRPr="00F40480">
        <w:t>Logo (Bên trái): Biểu tượng và tên thương hiệu "Agent For Edu", tích hợp liên kết quay về trang chủ.</w:t>
      </w:r>
    </w:p>
    <w:p w14:paraId="042FC34F" w14:textId="0F3973EA" w:rsidR="00B21D74" w:rsidRPr="00F40480" w:rsidRDefault="00B21D74" w:rsidP="008C7203">
      <w:pPr>
        <w:pStyle w:val="ListParagraph"/>
        <w:numPr>
          <w:ilvl w:val="0"/>
          <w:numId w:val="17"/>
        </w:numPr>
        <w:spacing w:line="360" w:lineRule="auto"/>
        <w:ind w:left="0" w:firstLine="360"/>
        <w:jc w:val="both"/>
      </w:pPr>
      <w:r w:rsidRPr="00F40480">
        <w:t>Menu điều hướng chính (Giữa): Tập hợp các liên kết dẫn đến các phân hệ chức năng cốt lõi:</w:t>
      </w:r>
    </w:p>
    <w:p w14:paraId="37645231" w14:textId="5EDE4DB6" w:rsidR="00B21D74" w:rsidRPr="00F40480" w:rsidRDefault="00B21D74" w:rsidP="008C7203">
      <w:pPr>
        <w:spacing w:line="360" w:lineRule="auto"/>
        <w:ind w:firstLine="720"/>
        <w:jc w:val="both"/>
      </w:pPr>
      <w:r>
        <w:t xml:space="preserve">+ </w:t>
      </w:r>
      <w:r w:rsidRPr="00F40480">
        <w:t>Home: Trang chủ tổng quan.</w:t>
      </w:r>
    </w:p>
    <w:p w14:paraId="1EB1E6E3" w14:textId="3921A971" w:rsidR="00B21D74" w:rsidRPr="00F40480" w:rsidRDefault="00B21D74" w:rsidP="008C7203">
      <w:pPr>
        <w:spacing w:line="360" w:lineRule="auto"/>
        <w:ind w:firstLine="720"/>
        <w:jc w:val="both"/>
      </w:pPr>
      <w:r>
        <w:t xml:space="preserve">+ </w:t>
      </w:r>
      <w:r w:rsidRPr="00F40480">
        <w:t>Courses: Danh mục và chi tiết các khóa học.</w:t>
      </w:r>
    </w:p>
    <w:p w14:paraId="29F35813" w14:textId="21BE7261" w:rsidR="00B21D74" w:rsidRPr="00F40480" w:rsidRDefault="00B21D74" w:rsidP="008C7203">
      <w:pPr>
        <w:spacing w:line="360" w:lineRule="auto"/>
        <w:ind w:firstLine="720"/>
        <w:jc w:val="both"/>
      </w:pPr>
      <w:r>
        <w:t xml:space="preserve">+ </w:t>
      </w:r>
      <w:r w:rsidRPr="00F40480">
        <w:t>Chat: Hệ thống hỗ trợ học tập bằng AI.</w:t>
      </w:r>
    </w:p>
    <w:p w14:paraId="7786A0EC" w14:textId="594DCDCF" w:rsidR="00B21D74" w:rsidRPr="00F40480" w:rsidRDefault="00B21D74" w:rsidP="008C7203">
      <w:pPr>
        <w:spacing w:line="360" w:lineRule="auto"/>
        <w:ind w:firstLine="720"/>
        <w:jc w:val="both"/>
      </w:pPr>
      <w:r>
        <w:t xml:space="preserve">+ </w:t>
      </w:r>
      <w:r w:rsidRPr="00F40480">
        <w:t>Flashcard: Bộ công cụ ghi nhớ thông minh.</w:t>
      </w:r>
    </w:p>
    <w:p w14:paraId="02D87DA4" w14:textId="6E3BE894" w:rsidR="00B21D74" w:rsidRPr="00F40480" w:rsidRDefault="00B21D74" w:rsidP="008C7203">
      <w:pPr>
        <w:spacing w:line="360" w:lineRule="auto"/>
        <w:ind w:firstLine="720"/>
        <w:jc w:val="both"/>
      </w:pPr>
      <w:r>
        <w:t xml:space="preserve">+ </w:t>
      </w:r>
      <w:r w:rsidRPr="00F40480">
        <w:t>Quiz: Hệ thống bài kiểm tra tự động.</w:t>
      </w:r>
    </w:p>
    <w:p w14:paraId="4658B274" w14:textId="18DD7197" w:rsidR="00B21D74" w:rsidRPr="00F40480" w:rsidRDefault="00B21D74" w:rsidP="008C7203">
      <w:pPr>
        <w:spacing w:line="360" w:lineRule="auto"/>
        <w:ind w:firstLine="720"/>
        <w:jc w:val="both"/>
      </w:pPr>
      <w:r>
        <w:t xml:space="preserve">+ </w:t>
      </w:r>
      <w:r w:rsidRPr="00F40480">
        <w:t>Schedule: Quản lý lịch trình học tập cá nhân.</w:t>
      </w:r>
    </w:p>
    <w:p w14:paraId="53C2D69F" w14:textId="3752079C" w:rsidR="00B21D74" w:rsidRPr="00F40480" w:rsidRDefault="00B21D74" w:rsidP="008C7203">
      <w:pPr>
        <w:pStyle w:val="ListParagraph"/>
        <w:numPr>
          <w:ilvl w:val="0"/>
          <w:numId w:val="17"/>
        </w:numPr>
        <w:spacing w:line="360" w:lineRule="auto"/>
        <w:jc w:val="both"/>
      </w:pPr>
      <w:r w:rsidRPr="00F40480">
        <w:t>Khu vực người dùng (Bên phải): Hiển thị trạng thái dựa trên việc xác thực:</w:t>
      </w:r>
    </w:p>
    <w:p w14:paraId="74B0715E" w14:textId="11550A82" w:rsidR="00B21D74" w:rsidRPr="00F40480" w:rsidRDefault="00B21D74" w:rsidP="008C7203">
      <w:pPr>
        <w:spacing w:line="360" w:lineRule="auto"/>
        <w:ind w:firstLine="720"/>
        <w:jc w:val="both"/>
      </w:pPr>
      <w:r>
        <w:t xml:space="preserve">+ </w:t>
      </w:r>
      <w:r w:rsidRPr="00F40480">
        <w:t>Chưa đăng nhập: Hiển thị bộ đôi nút "Login" và "Sign Up" với màu sắc nổi bật.</w:t>
      </w:r>
    </w:p>
    <w:p w14:paraId="2FFA1AA9" w14:textId="0680CF6F" w:rsidR="00B21D74" w:rsidRPr="00F40480" w:rsidRDefault="00B21D74" w:rsidP="008C7203">
      <w:pPr>
        <w:spacing w:line="360" w:lineRule="auto"/>
        <w:ind w:firstLine="720"/>
        <w:jc w:val="both"/>
      </w:pPr>
      <w:r>
        <w:t xml:space="preserve">+ </w:t>
      </w:r>
      <w:r w:rsidRPr="00F40480">
        <w:t>Đã đăng nhập: Hiển thị Avatar người dùng kèm một menu thả xuống (Dropdown) chứa các tính năng: Trang cá nhân (Profile), Cài đặt (Settings) và Đăng xuất (Logout).</w:t>
      </w:r>
    </w:p>
    <w:p w14:paraId="28DD9472" w14:textId="77777777" w:rsidR="00B21D74" w:rsidRPr="00F40480" w:rsidRDefault="00B21D74" w:rsidP="008C7203">
      <w:pPr>
        <w:spacing w:line="360" w:lineRule="auto"/>
        <w:ind w:firstLine="720"/>
        <w:jc w:val="both"/>
      </w:pPr>
      <w:r w:rsidRPr="00F40480">
        <w:lastRenderedPageBreak/>
        <w:t>Đặc điểm kỹ thuật:</w:t>
      </w:r>
    </w:p>
    <w:p w14:paraId="5794A517" w14:textId="65861E2C" w:rsidR="00B21D74" w:rsidRPr="00F40480" w:rsidRDefault="00B21D74" w:rsidP="008C7203">
      <w:pPr>
        <w:spacing w:line="360" w:lineRule="auto"/>
        <w:ind w:firstLine="720"/>
        <w:jc w:val="both"/>
      </w:pPr>
      <w:r>
        <w:t xml:space="preserve">+  </w:t>
      </w:r>
      <w:r w:rsidRPr="00F40480">
        <w:t>Tính đáp ứng (Responsive Design): Trên các thiết bị di động, thanh menu sẽ tự động thu gọn thành biểu tượng "Hamburger" để tối ưu không gian hiển thị.</w:t>
      </w:r>
    </w:p>
    <w:p w14:paraId="7C8E4EB9" w14:textId="26AB600B" w:rsidR="00B21D74" w:rsidRPr="00F40480" w:rsidRDefault="00B21D74" w:rsidP="008C7203">
      <w:pPr>
        <w:spacing w:line="360" w:lineRule="auto"/>
        <w:ind w:firstLine="720"/>
        <w:jc w:val="both"/>
      </w:pPr>
      <w:r>
        <w:t xml:space="preserve">+  </w:t>
      </w:r>
      <w:r w:rsidRPr="00F40480">
        <w:t>Trạng thái hoạt động (Active State): Mục menu tương ứng với trang người dùng đang truy cập sẽ được làm nổi bật (thay đổi màu sắc hoặc có đường gạch chân) để định vị vị trí.</w:t>
      </w:r>
    </w:p>
    <w:p w14:paraId="019F170D" w14:textId="5863F8F8" w:rsidR="00B21D74" w:rsidRPr="001017AF" w:rsidRDefault="00B21D74" w:rsidP="008C7203">
      <w:pPr>
        <w:spacing w:line="360" w:lineRule="auto"/>
        <w:ind w:firstLine="720"/>
        <w:jc w:val="both"/>
      </w:pPr>
      <w:r>
        <w:t xml:space="preserve">+  </w:t>
      </w:r>
      <w:r w:rsidRPr="00F40480">
        <w:t>Tương tác mượt mà: Sử dụng hiệu ứng chuyển cảnh (Transition) khi rê chuột (hover) và mở menu thả xuống.</w:t>
      </w:r>
    </w:p>
    <w:p w14:paraId="562694C8" w14:textId="77777777" w:rsidR="00B01DE1" w:rsidRPr="00F93EB7" w:rsidRDefault="00B01DE1" w:rsidP="008C7203">
      <w:pPr>
        <w:pStyle w:val="Heading3"/>
        <w:numPr>
          <w:ilvl w:val="0"/>
          <w:numId w:val="7"/>
        </w:numPr>
        <w:tabs>
          <w:tab w:val="left" w:pos="993"/>
        </w:tabs>
        <w:spacing w:before="0" w:after="0" w:line="360" w:lineRule="auto"/>
        <w:ind w:left="284" w:firstLine="0"/>
        <w:rPr>
          <w:rFonts w:cs="Times New Roman"/>
          <w:i w:val="0"/>
        </w:rPr>
      </w:pPr>
      <w:bookmarkStart w:id="81" w:name="_Toc208052933"/>
      <w:bookmarkStart w:id="82" w:name="_Toc218847495"/>
      <w:r w:rsidRPr="00F93EB7">
        <w:rPr>
          <w:rFonts w:cs="Times New Roman"/>
          <w:i w:val="0"/>
        </w:rPr>
        <w:t>Giao diện trang chủ</w:t>
      </w:r>
      <w:bookmarkEnd w:id="81"/>
      <w:bookmarkEnd w:id="82"/>
    </w:p>
    <w:p w14:paraId="76C4CE72" w14:textId="77777777" w:rsidR="0043741A" w:rsidRDefault="0043741A" w:rsidP="008C7203">
      <w:pPr>
        <w:spacing w:line="360" w:lineRule="auto"/>
        <w:ind w:firstLine="284"/>
        <w:jc w:val="both"/>
      </w:pPr>
      <w:r w:rsidRPr="00F40480">
        <w:t>Trang chủ đóng vai trò là "cổng chào", cung cấp cái nhìn tổng thể về giá trị của ứng dụng và dẫn dắt người dùng bắt đầu hành trình học tập.</w:t>
      </w:r>
    </w:p>
    <w:p w14:paraId="0EF63E56" w14:textId="17C212C1" w:rsidR="0043741A" w:rsidRDefault="0043741A" w:rsidP="008C7203">
      <w:pPr>
        <w:spacing w:line="360" w:lineRule="auto"/>
        <w:jc w:val="both"/>
      </w:pPr>
      <w:r w:rsidRPr="00F40480">
        <w:rPr>
          <w:noProof/>
        </w:rPr>
        <w:drawing>
          <wp:inline distT="114300" distB="114300" distL="114300" distR="114300" wp14:anchorId="0B5641B8" wp14:editId="0723EDE3">
            <wp:extent cx="5759775" cy="27432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59775" cy="2743200"/>
                    </a:xfrm>
                    <a:prstGeom prst="rect">
                      <a:avLst/>
                    </a:prstGeom>
                    <a:ln/>
                  </pic:spPr>
                </pic:pic>
              </a:graphicData>
            </a:graphic>
          </wp:inline>
        </w:drawing>
      </w:r>
    </w:p>
    <w:p w14:paraId="60851683" w14:textId="40CEF304" w:rsidR="002A786C" w:rsidRDefault="0043741A" w:rsidP="008C7203">
      <w:pPr>
        <w:pStyle w:val="Hnh"/>
        <w:spacing w:line="360" w:lineRule="auto"/>
      </w:pPr>
      <w:bookmarkStart w:id="83" w:name="_Toc218851562"/>
      <w:r>
        <w:t>Hình 3.2: Trang chủ</w:t>
      </w:r>
      <w:bookmarkEnd w:id="83"/>
    </w:p>
    <w:p w14:paraId="4129861C" w14:textId="77777777" w:rsidR="00B01DE1" w:rsidRDefault="00B01DE1" w:rsidP="008C7203">
      <w:pPr>
        <w:pStyle w:val="Heading2-TimesNewRowman"/>
        <w:numPr>
          <w:ilvl w:val="0"/>
          <w:numId w:val="6"/>
        </w:numPr>
        <w:spacing w:line="360" w:lineRule="auto"/>
        <w:ind w:hanging="720"/>
      </w:pPr>
      <w:bookmarkStart w:id="84" w:name="_Toc208052934"/>
      <w:bookmarkStart w:id="85" w:name="_Toc218847496"/>
      <w:r w:rsidRPr="00F93EB7">
        <w:t>CÁC CHỨC NĂNG CỦA WEBSITE</w:t>
      </w:r>
      <w:bookmarkEnd w:id="84"/>
      <w:bookmarkEnd w:id="85"/>
    </w:p>
    <w:p w14:paraId="5A9C27F2" w14:textId="19E6D667" w:rsidR="0043741A" w:rsidRPr="0043741A" w:rsidRDefault="0043741A" w:rsidP="008C7203">
      <w:pPr>
        <w:shd w:val="clear" w:color="auto" w:fill="FFFFFF"/>
        <w:spacing w:line="360" w:lineRule="auto"/>
        <w:ind w:firstLine="284"/>
        <w:jc w:val="both"/>
        <w:rPr>
          <w:rFonts w:eastAsia="Arial"/>
          <w:color w:val="1A1C1E"/>
        </w:rPr>
      </w:pPr>
      <w:r w:rsidRPr="0043741A">
        <w:rPr>
          <w:rFonts w:eastAsia="Arial"/>
          <w:color w:val="1A1C1E"/>
        </w:rPr>
        <w:t>Hệ thống cung cấp đầy đủ các tính năng từ quản lý người dùng đến các công cụ học tập thông minh. Các chức năng được xây dựng dưới dạng API Stateless, đảm bảo tính bảo mật và hiệu suất cao.</w:t>
      </w:r>
    </w:p>
    <w:p w14:paraId="710AAF38" w14:textId="720D9BB1" w:rsidR="00B01DE1" w:rsidRPr="00F93EB7" w:rsidRDefault="00B01DE1" w:rsidP="008C7203">
      <w:pPr>
        <w:pStyle w:val="Heading3"/>
        <w:numPr>
          <w:ilvl w:val="0"/>
          <w:numId w:val="8"/>
        </w:numPr>
        <w:tabs>
          <w:tab w:val="left" w:pos="993"/>
        </w:tabs>
        <w:spacing w:before="0" w:after="0" w:line="360" w:lineRule="auto"/>
        <w:ind w:left="284" w:firstLine="0"/>
        <w:rPr>
          <w:rFonts w:cs="Times New Roman"/>
          <w:i w:val="0"/>
        </w:rPr>
      </w:pPr>
      <w:bookmarkStart w:id="86" w:name="_Toc208052935"/>
      <w:bookmarkStart w:id="87" w:name="_Toc218847497"/>
      <w:r w:rsidRPr="00F93EB7">
        <w:rPr>
          <w:rFonts w:cs="Times New Roman"/>
          <w:i w:val="0"/>
        </w:rPr>
        <w:t>Chức năn</w:t>
      </w:r>
      <w:bookmarkEnd w:id="86"/>
      <w:r w:rsidR="0043741A">
        <w:rPr>
          <w:rFonts w:cs="Times New Roman"/>
          <w:i w:val="0"/>
        </w:rPr>
        <w:t>g xác thực người dung</w:t>
      </w:r>
      <w:bookmarkEnd w:id="87"/>
    </w:p>
    <w:p w14:paraId="6FAC0C74" w14:textId="77777777" w:rsidR="0043741A" w:rsidRDefault="0043741A" w:rsidP="008C7203">
      <w:pPr>
        <w:shd w:val="clear" w:color="auto" w:fill="FFFFFF"/>
        <w:spacing w:line="360" w:lineRule="auto"/>
        <w:ind w:firstLine="284"/>
        <w:jc w:val="both"/>
        <w:rPr>
          <w:rFonts w:eastAsia="Arial"/>
          <w:color w:val="1A1C1E"/>
        </w:rPr>
      </w:pPr>
      <w:r w:rsidRPr="0043741A">
        <w:rPr>
          <w:rFonts w:eastAsia="Arial"/>
          <w:color w:val="1A1C1E"/>
        </w:rPr>
        <w:t xml:space="preserve">Xác thực là chức năng quan trọng nhất nhằm bảo vệ thông tin người dùng và cá nhân hóa trải nghiệm học tập. Hệ thống sử dụng cơ chế </w:t>
      </w:r>
      <w:r w:rsidRPr="0043741A">
        <w:rPr>
          <w:rFonts w:eastAsia="Arial"/>
          <w:b/>
          <w:bCs/>
          <w:color w:val="1A1C1E"/>
        </w:rPr>
        <w:t>JWT (JSON Web Token)</w:t>
      </w:r>
      <w:r w:rsidRPr="0043741A">
        <w:rPr>
          <w:rFonts w:eastAsia="Arial"/>
          <w:color w:val="1A1C1E"/>
        </w:rPr>
        <w:t xml:space="preserve"> để quản lý phiên làm việc thay vì sử dụng Session/Cookie truyền thống, giúp Backend dễ dàng mở rộng và phục vụ đa nền tảng.</w:t>
      </w:r>
    </w:p>
    <w:p w14:paraId="68C0391A" w14:textId="315B9973" w:rsidR="0043741A" w:rsidRDefault="0043741A" w:rsidP="008C7203">
      <w:pPr>
        <w:shd w:val="clear" w:color="auto" w:fill="FFFFFF"/>
        <w:spacing w:line="360" w:lineRule="auto"/>
        <w:jc w:val="both"/>
        <w:rPr>
          <w:rFonts w:eastAsia="Arial"/>
          <w:color w:val="1A1C1E"/>
        </w:rPr>
      </w:pPr>
      <w:r w:rsidRPr="00F40480">
        <w:rPr>
          <w:noProof/>
        </w:rPr>
        <w:lastRenderedPageBreak/>
        <w:drawing>
          <wp:inline distT="114300" distB="114300" distL="114300" distR="114300" wp14:anchorId="221AA60C" wp14:editId="7360E8F5">
            <wp:extent cx="5759775" cy="2743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59775" cy="2743200"/>
                    </a:xfrm>
                    <a:prstGeom prst="rect">
                      <a:avLst/>
                    </a:prstGeom>
                    <a:ln/>
                  </pic:spPr>
                </pic:pic>
              </a:graphicData>
            </a:graphic>
          </wp:inline>
        </w:drawing>
      </w:r>
    </w:p>
    <w:p w14:paraId="565068BF" w14:textId="3D1D6A9F" w:rsidR="0043741A" w:rsidRDefault="0043741A" w:rsidP="008C7203">
      <w:pPr>
        <w:shd w:val="clear" w:color="auto" w:fill="FFFFFF"/>
        <w:spacing w:line="360" w:lineRule="auto"/>
        <w:jc w:val="both"/>
        <w:rPr>
          <w:rFonts w:eastAsia="Arial"/>
          <w:color w:val="1A1C1E"/>
        </w:rPr>
      </w:pPr>
      <w:r w:rsidRPr="00F40480">
        <w:rPr>
          <w:noProof/>
        </w:rPr>
        <w:drawing>
          <wp:inline distT="114300" distB="114300" distL="114300" distR="114300" wp14:anchorId="2C9031DA" wp14:editId="32D534BD">
            <wp:extent cx="5759775" cy="27178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59775" cy="2717800"/>
                    </a:xfrm>
                    <a:prstGeom prst="rect">
                      <a:avLst/>
                    </a:prstGeom>
                    <a:ln/>
                  </pic:spPr>
                </pic:pic>
              </a:graphicData>
            </a:graphic>
          </wp:inline>
        </w:drawing>
      </w:r>
    </w:p>
    <w:p w14:paraId="2C7F1A17" w14:textId="7F0B9522" w:rsidR="0043741A" w:rsidRPr="0043741A" w:rsidRDefault="0043741A" w:rsidP="008C7203">
      <w:pPr>
        <w:pStyle w:val="Hnh"/>
        <w:spacing w:line="360" w:lineRule="auto"/>
      </w:pPr>
      <w:bookmarkStart w:id="88" w:name="_Toc218851563"/>
      <w:r w:rsidRPr="0043741A">
        <w:t>Hình 3.3: Screenshot giao diện đăng nhập/đăng ký</w:t>
      </w:r>
      <w:bookmarkEnd w:id="88"/>
    </w:p>
    <w:p w14:paraId="08848FE1" w14:textId="77777777" w:rsidR="0043741A" w:rsidRPr="00A86680" w:rsidRDefault="0043741A" w:rsidP="008C7203">
      <w:pPr>
        <w:spacing w:line="360" w:lineRule="auto"/>
        <w:rPr>
          <w:rFonts w:eastAsia="Arial"/>
          <w:b/>
          <w:bCs/>
          <w:color w:val="1A1C1E"/>
        </w:rPr>
      </w:pPr>
      <w:r w:rsidRPr="00A86680">
        <w:rPr>
          <w:rFonts w:eastAsia="Arial"/>
          <w:b/>
          <w:bCs/>
          <w:color w:val="1A1C1E"/>
        </w:rPr>
        <w:t>a) Đăng ký tài khoản (Register)</w:t>
      </w:r>
    </w:p>
    <w:p w14:paraId="6090663B" w14:textId="77777777" w:rsidR="0043741A" w:rsidRPr="00F40480" w:rsidRDefault="0043741A" w:rsidP="008C7203">
      <w:pPr>
        <w:shd w:val="clear" w:color="auto" w:fill="FFFFFF"/>
        <w:spacing w:line="360" w:lineRule="auto"/>
        <w:ind w:firstLine="360"/>
        <w:jc w:val="both"/>
        <w:rPr>
          <w:rFonts w:eastAsia="Arial"/>
          <w:color w:val="1A1C1E"/>
        </w:rPr>
      </w:pPr>
      <w:r w:rsidRPr="00F40480">
        <w:rPr>
          <w:rFonts w:eastAsia="Arial"/>
          <w:color w:val="1A1C1E"/>
        </w:rPr>
        <w:t>Chức năng này cho phép người dùng mới tạo tài khoản bằng cách cung cấp các thông tin cơ bản.</w:t>
      </w:r>
    </w:p>
    <w:p w14:paraId="1EAEC7D1" w14:textId="77777777"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Quy trình xử lý:</w:t>
      </w:r>
    </w:p>
    <w:p w14:paraId="3234635C" w14:textId="77777777" w:rsidR="0043741A" w:rsidRPr="00E160DB" w:rsidRDefault="0043741A" w:rsidP="008C7203">
      <w:pPr>
        <w:numPr>
          <w:ilvl w:val="0"/>
          <w:numId w:val="23"/>
        </w:numPr>
        <w:shd w:val="clear" w:color="auto" w:fill="FFFFFF"/>
        <w:spacing w:line="360" w:lineRule="auto"/>
        <w:ind w:left="0" w:firstLine="360"/>
        <w:jc w:val="both"/>
      </w:pPr>
      <w:r w:rsidRPr="00E160DB">
        <w:rPr>
          <w:rFonts w:eastAsia="Arial"/>
          <w:b/>
          <w:bCs/>
          <w:color w:val="1A1C1E"/>
        </w:rPr>
        <w:t>Kiểm tra dữ liệu (Validation):</w:t>
      </w:r>
      <w:r w:rsidRPr="00E160DB">
        <w:rPr>
          <w:rFonts w:eastAsia="Arial"/>
          <w:color w:val="1A1C1E"/>
        </w:rPr>
        <w:t xml:space="preserve"> Sử dụng thư viện </w:t>
      </w:r>
      <w:r w:rsidRPr="00E160DB">
        <w:rPr>
          <w:rFonts w:eastAsia="Courier New"/>
          <w:color w:val="0F0F10"/>
          <w:shd w:val="clear" w:color="auto" w:fill="F4F4F5"/>
        </w:rPr>
        <w:t>Validator</w:t>
      </w:r>
      <w:r w:rsidRPr="00E160DB">
        <w:rPr>
          <w:rFonts w:eastAsia="Arial"/>
          <w:color w:val="1A1C1E"/>
        </w:rPr>
        <w:t xml:space="preserve"> của Laravel để kiểm tra tính hợp lệ của dữ liệu đầu vào (Email phải đúng định dạng, Username không được trùng lặp, mật khẩu tối thiểu 6 ký tự).</w:t>
      </w:r>
    </w:p>
    <w:p w14:paraId="1ED4905F" w14:textId="77777777" w:rsidR="0043741A" w:rsidRPr="00E160DB" w:rsidRDefault="0043741A" w:rsidP="008C7203">
      <w:pPr>
        <w:numPr>
          <w:ilvl w:val="0"/>
          <w:numId w:val="23"/>
        </w:numPr>
        <w:shd w:val="clear" w:color="auto" w:fill="FFFFFF"/>
        <w:spacing w:line="360" w:lineRule="auto"/>
        <w:ind w:left="0" w:firstLine="360"/>
        <w:jc w:val="both"/>
      </w:pPr>
      <w:r w:rsidRPr="00E160DB">
        <w:rPr>
          <w:rFonts w:eastAsia="Arial"/>
          <w:b/>
          <w:bCs/>
          <w:color w:val="1A1C1E"/>
        </w:rPr>
        <w:t>Mã hóa mật khẩu:</w:t>
      </w:r>
      <w:r w:rsidRPr="00E160DB">
        <w:rPr>
          <w:rFonts w:eastAsia="Arial"/>
          <w:color w:val="1A1C1E"/>
        </w:rPr>
        <w:t xml:space="preserve"> Mật khẩu của người dùng được mã hóa bằng thuật toán Bcrypt thông qua hàm </w:t>
      </w:r>
      <w:r w:rsidRPr="00E160DB">
        <w:rPr>
          <w:rFonts w:eastAsia="Courier New"/>
          <w:color w:val="0F0F10"/>
          <w:shd w:val="clear" w:color="auto" w:fill="F4F4F5"/>
        </w:rPr>
        <w:t>Hash::make()</w:t>
      </w:r>
      <w:r w:rsidRPr="00E160DB">
        <w:rPr>
          <w:rFonts w:eastAsia="Arial"/>
          <w:color w:val="1A1C1E"/>
        </w:rPr>
        <w:t xml:space="preserve"> trước khi lưu vào cơ sở dữ liệu để đảm bảo an toàn thông tin.</w:t>
      </w:r>
    </w:p>
    <w:p w14:paraId="5BB35F15" w14:textId="77777777" w:rsidR="0043741A" w:rsidRPr="00F40480" w:rsidRDefault="0043741A" w:rsidP="008C7203">
      <w:pPr>
        <w:numPr>
          <w:ilvl w:val="0"/>
          <w:numId w:val="23"/>
        </w:numPr>
        <w:shd w:val="clear" w:color="auto" w:fill="FFFFFF"/>
        <w:spacing w:line="360" w:lineRule="auto"/>
        <w:ind w:left="0" w:firstLine="360"/>
        <w:jc w:val="both"/>
      </w:pPr>
      <w:r w:rsidRPr="00E160DB">
        <w:rPr>
          <w:rFonts w:eastAsia="Arial"/>
          <w:b/>
          <w:bCs/>
          <w:color w:val="1A1C1E"/>
        </w:rPr>
        <w:lastRenderedPageBreak/>
        <w:t>Khởi tạo Token:</w:t>
      </w:r>
      <w:r w:rsidRPr="00E160DB">
        <w:rPr>
          <w:rFonts w:eastAsia="Arial"/>
          <w:color w:val="1A1C1E"/>
        </w:rPr>
        <w:t xml:space="preserve"> Ngay sau khi đăng ký thành công, hệ thống tự động tạo một JWT token thông qua </w:t>
      </w:r>
      <w:r w:rsidRPr="00E160DB">
        <w:rPr>
          <w:rFonts w:eastAsia="Courier New"/>
          <w:color w:val="0F0F10"/>
          <w:shd w:val="clear" w:color="auto" w:fill="F4F4F5"/>
        </w:rPr>
        <w:t>JWTAuth::fromUser($user)</w:t>
      </w:r>
      <w:r w:rsidRPr="00E160DB">
        <w:rPr>
          <w:rFonts w:eastAsia="Arial"/>
          <w:color w:val="1A1C1E"/>
        </w:rPr>
        <w:t xml:space="preserve"> để người dùng có thể đăng nhập ngay lập tức</w:t>
      </w:r>
      <w:r w:rsidRPr="00F40480">
        <w:rPr>
          <w:rFonts w:eastAsia="Arial"/>
          <w:color w:val="1A1C1E"/>
        </w:rPr>
        <w:t>.</w:t>
      </w:r>
    </w:p>
    <w:p w14:paraId="1EB83C25" w14:textId="77777777" w:rsidR="0043741A" w:rsidRPr="00A86680" w:rsidRDefault="0043741A" w:rsidP="008C7203">
      <w:pPr>
        <w:spacing w:line="360" w:lineRule="auto"/>
        <w:rPr>
          <w:rFonts w:eastAsia="Arial"/>
          <w:b/>
          <w:bCs/>
          <w:color w:val="1A1C1E"/>
        </w:rPr>
      </w:pPr>
      <w:bookmarkStart w:id="89" w:name="_m7frjtze96ft" w:colFirst="0" w:colLast="0"/>
      <w:bookmarkEnd w:id="89"/>
      <w:r w:rsidRPr="00A86680">
        <w:rPr>
          <w:rFonts w:eastAsia="Arial"/>
          <w:b/>
          <w:bCs/>
          <w:color w:val="1A1C1E"/>
        </w:rPr>
        <w:t>b) Đăng nhập (Login)</w:t>
      </w:r>
    </w:p>
    <w:p w14:paraId="1CE827B1" w14:textId="77777777" w:rsidR="0043741A" w:rsidRPr="00F40480" w:rsidRDefault="0043741A" w:rsidP="008C7203">
      <w:pPr>
        <w:shd w:val="clear" w:color="auto" w:fill="FFFFFF"/>
        <w:spacing w:line="360" w:lineRule="auto"/>
        <w:jc w:val="both"/>
        <w:rPr>
          <w:rFonts w:eastAsia="Arial"/>
          <w:color w:val="1A1C1E"/>
        </w:rPr>
      </w:pPr>
      <w:r w:rsidRPr="00F40480">
        <w:rPr>
          <w:rFonts w:eastAsia="Arial"/>
          <w:color w:val="1A1C1E"/>
        </w:rPr>
        <w:t>Hệ thống xác thực định danh người dùng dựa trên Username và Password.</w:t>
      </w:r>
    </w:p>
    <w:p w14:paraId="11477963" w14:textId="77777777"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Quy trình xử lý:</w:t>
      </w:r>
    </w:p>
    <w:p w14:paraId="7E087466" w14:textId="77777777" w:rsidR="0043741A" w:rsidRPr="00F40480" w:rsidRDefault="0043741A" w:rsidP="008C7203">
      <w:pPr>
        <w:numPr>
          <w:ilvl w:val="0"/>
          <w:numId w:val="24"/>
        </w:numPr>
        <w:shd w:val="clear" w:color="auto" w:fill="FFFFFF"/>
        <w:tabs>
          <w:tab w:val="left" w:pos="360"/>
        </w:tabs>
        <w:spacing w:line="360" w:lineRule="auto"/>
        <w:ind w:left="0" w:firstLine="450"/>
        <w:jc w:val="both"/>
      </w:pPr>
      <w:r w:rsidRPr="00F40480">
        <w:rPr>
          <w:rFonts w:eastAsia="Arial"/>
          <w:b/>
          <w:bCs/>
          <w:color w:val="1A1C1E"/>
        </w:rPr>
        <w:t>Xác thực thông tin:</w:t>
      </w:r>
      <w:r w:rsidRPr="00F40480">
        <w:rPr>
          <w:rFonts w:eastAsia="Arial"/>
          <w:color w:val="1A1C1E"/>
        </w:rPr>
        <w:t xml:space="preserve"> Hệ thống tìm kiếm người dùng trong cơ sở dữ liệu theo Username. Sau đó, sử dụng </w:t>
      </w:r>
      <w:r w:rsidRPr="00F40480">
        <w:rPr>
          <w:rFonts w:eastAsia="Courier New"/>
          <w:color w:val="0F0F10"/>
          <w:shd w:val="clear" w:color="auto" w:fill="F4F4F5"/>
        </w:rPr>
        <w:t>Hash::check()</w:t>
      </w:r>
      <w:r w:rsidRPr="00F40480">
        <w:rPr>
          <w:rFonts w:eastAsia="Arial"/>
          <w:color w:val="1A1C1E"/>
        </w:rPr>
        <w:t xml:space="preserve"> để so khớp mật khẩu đã nhập với mật khẩu đã mã hóa trong DB.</w:t>
      </w:r>
    </w:p>
    <w:p w14:paraId="2566580E" w14:textId="77777777" w:rsidR="0043741A" w:rsidRPr="00F40480" w:rsidRDefault="0043741A" w:rsidP="008C7203">
      <w:pPr>
        <w:numPr>
          <w:ilvl w:val="0"/>
          <w:numId w:val="24"/>
        </w:numPr>
        <w:shd w:val="clear" w:color="auto" w:fill="FFFFFF"/>
        <w:tabs>
          <w:tab w:val="left" w:pos="360"/>
        </w:tabs>
        <w:spacing w:line="360" w:lineRule="auto"/>
        <w:ind w:left="0" w:firstLine="450"/>
        <w:jc w:val="both"/>
      </w:pPr>
      <w:r w:rsidRPr="00F40480">
        <w:rPr>
          <w:rFonts w:eastAsia="Arial"/>
          <w:b/>
          <w:bCs/>
          <w:color w:val="1A1C1E"/>
        </w:rPr>
        <w:t>Phản hồi lỗi:</w:t>
      </w:r>
      <w:r w:rsidRPr="00F40480">
        <w:rPr>
          <w:rFonts w:eastAsia="Arial"/>
          <w:color w:val="1A1C1E"/>
        </w:rPr>
        <w:t xml:space="preserve"> Nếu thông tin sai, hệ thống trả về mã lỗi </w:t>
      </w:r>
      <w:r w:rsidRPr="00F40480">
        <w:rPr>
          <w:rFonts w:eastAsia="Courier New"/>
          <w:color w:val="0F0F10"/>
          <w:shd w:val="clear" w:color="auto" w:fill="F4F4F5"/>
        </w:rPr>
        <w:t>401 Unauthorized</w:t>
      </w:r>
      <w:r w:rsidRPr="00F40480">
        <w:rPr>
          <w:rFonts w:eastAsia="Arial"/>
          <w:color w:val="1A1C1E"/>
        </w:rPr>
        <w:t xml:space="preserve"> cùng thông báo cụ thể.</w:t>
      </w:r>
    </w:p>
    <w:p w14:paraId="624CD33F" w14:textId="77777777" w:rsidR="0043741A" w:rsidRPr="00F40480" w:rsidRDefault="0043741A" w:rsidP="008C7203">
      <w:pPr>
        <w:numPr>
          <w:ilvl w:val="0"/>
          <w:numId w:val="24"/>
        </w:numPr>
        <w:shd w:val="clear" w:color="auto" w:fill="FFFFFF"/>
        <w:tabs>
          <w:tab w:val="left" w:pos="360"/>
        </w:tabs>
        <w:spacing w:line="360" w:lineRule="auto"/>
        <w:ind w:left="0" w:firstLine="450"/>
        <w:jc w:val="both"/>
      </w:pPr>
      <w:r w:rsidRPr="00F40480">
        <w:rPr>
          <w:rFonts w:eastAsia="Arial"/>
          <w:b/>
          <w:bCs/>
          <w:color w:val="1A1C1E"/>
        </w:rPr>
        <w:t>Cấp phép:</w:t>
      </w:r>
      <w:r w:rsidRPr="00F40480">
        <w:rPr>
          <w:rFonts w:eastAsia="Arial"/>
          <w:color w:val="1A1C1E"/>
        </w:rPr>
        <w:t xml:space="preserve"> Nếu thông tin chính xác, một mã JWT mới được tạo ra. Mã này chứa thông tin định danh của người dùng và sẽ được gửi kèm trong Header của mọi Request sau này để truy cập vào các API yêu cầu quyền đăng nhập.</w:t>
      </w:r>
    </w:p>
    <w:p w14:paraId="16924482" w14:textId="77777777" w:rsidR="0043741A" w:rsidRPr="00A86680" w:rsidRDefault="0043741A" w:rsidP="008C7203">
      <w:pPr>
        <w:spacing w:line="360" w:lineRule="auto"/>
        <w:rPr>
          <w:rFonts w:eastAsia="Arial"/>
          <w:b/>
          <w:bCs/>
          <w:color w:val="1A1C1E"/>
        </w:rPr>
      </w:pPr>
      <w:bookmarkStart w:id="90" w:name="_lheh6ln5rdxi" w:colFirst="0" w:colLast="0"/>
      <w:bookmarkEnd w:id="90"/>
      <w:r w:rsidRPr="00A86680">
        <w:rPr>
          <w:rFonts w:eastAsia="Arial"/>
          <w:b/>
          <w:bCs/>
          <w:color w:val="1A1C1E"/>
        </w:rPr>
        <w:t>c) Đăng xuất (Logout)</w:t>
      </w:r>
    </w:p>
    <w:p w14:paraId="045AFA29" w14:textId="77777777" w:rsidR="0043741A" w:rsidRPr="00F40480" w:rsidRDefault="0043741A" w:rsidP="008C7203">
      <w:pPr>
        <w:shd w:val="clear" w:color="auto" w:fill="FFFFFF"/>
        <w:spacing w:line="360" w:lineRule="auto"/>
        <w:ind w:firstLine="360"/>
        <w:jc w:val="both"/>
        <w:rPr>
          <w:rFonts w:eastAsia="Arial"/>
          <w:color w:val="1A1C1E"/>
        </w:rPr>
      </w:pPr>
      <w:r w:rsidRPr="00F40480">
        <w:rPr>
          <w:rFonts w:eastAsia="Arial"/>
          <w:color w:val="1A1C1E"/>
        </w:rPr>
        <w:t>Để đảm bảo an toàn sau khi kết thúc phiên làm việc, chức năng đăng xuất giúp vô hiệu hóa Token hiện tại.</w:t>
      </w:r>
    </w:p>
    <w:p w14:paraId="313B9C96" w14:textId="77777777" w:rsidR="0043741A" w:rsidRPr="00E160DB" w:rsidRDefault="0043741A" w:rsidP="008C7203">
      <w:pPr>
        <w:shd w:val="clear" w:color="auto" w:fill="FFFFFF"/>
        <w:spacing w:line="360" w:lineRule="auto"/>
        <w:ind w:firstLine="360"/>
        <w:jc w:val="both"/>
        <w:rPr>
          <w:rFonts w:eastAsia="Arial"/>
          <w:b/>
          <w:bCs/>
          <w:color w:val="1A1C1E"/>
        </w:rPr>
      </w:pPr>
      <w:r w:rsidRPr="00F40480">
        <w:rPr>
          <w:rFonts w:eastAsia="Arial"/>
          <w:b/>
          <w:bCs/>
          <w:color w:val="1A1C1E"/>
        </w:rPr>
        <w:t>Quy trình xử lý:</w:t>
      </w:r>
      <w:r>
        <w:rPr>
          <w:rFonts w:eastAsia="Arial"/>
          <w:b/>
          <w:bCs/>
          <w:color w:val="1A1C1E"/>
        </w:rPr>
        <w:t xml:space="preserve"> </w:t>
      </w:r>
      <w:r w:rsidRPr="00F40480">
        <w:rPr>
          <w:rFonts w:eastAsia="Arial"/>
          <w:color w:val="1A1C1E"/>
        </w:rPr>
        <w:t xml:space="preserve">Hệ thống gọi phương thức </w:t>
      </w:r>
      <w:r w:rsidRPr="00F40480">
        <w:rPr>
          <w:rFonts w:eastAsia="Courier New"/>
          <w:color w:val="0F0F10"/>
          <w:shd w:val="clear" w:color="auto" w:fill="F4F4F5"/>
        </w:rPr>
        <w:t>JWTAuth::invalidate()</w:t>
      </w:r>
      <w:r w:rsidRPr="00F40480">
        <w:rPr>
          <w:rFonts w:eastAsia="Arial"/>
          <w:color w:val="1A1C1E"/>
        </w:rPr>
        <w:t>. Hành động này sẽ đưa Token hiện tại vào "danh sách đen" (Blacklist) của hệ thống, khiến nó không còn giá trị sử dụng cho các yêu cầu tiếp theo, ngay cả khi chưa hết hạn (Expired).</w:t>
      </w:r>
    </w:p>
    <w:p w14:paraId="3FBA5895" w14:textId="77777777" w:rsidR="0043741A" w:rsidRPr="00A86680" w:rsidRDefault="0043741A" w:rsidP="008C7203">
      <w:pPr>
        <w:spacing w:line="360" w:lineRule="auto"/>
        <w:rPr>
          <w:rFonts w:eastAsia="Arial"/>
          <w:b/>
          <w:bCs/>
          <w:color w:val="1A1C1E"/>
        </w:rPr>
      </w:pPr>
      <w:bookmarkStart w:id="91" w:name="_lwhx38rx6qok" w:colFirst="0" w:colLast="0"/>
      <w:bookmarkEnd w:id="91"/>
      <w:r w:rsidRPr="00A86680">
        <w:rPr>
          <w:rFonts w:eastAsia="Arial"/>
          <w:b/>
          <w:bCs/>
          <w:color w:val="1A1C1E"/>
        </w:rPr>
        <w:t>d) Đánh giá tính bảo mật của hệ thống xác thực</w:t>
      </w:r>
    </w:p>
    <w:p w14:paraId="6AE52225" w14:textId="77777777" w:rsidR="0043741A" w:rsidRPr="00F40480" w:rsidRDefault="0043741A" w:rsidP="008C7203">
      <w:pPr>
        <w:shd w:val="clear" w:color="auto" w:fill="FFFFFF"/>
        <w:spacing w:line="360" w:lineRule="auto"/>
        <w:ind w:firstLine="360"/>
        <w:jc w:val="both"/>
      </w:pPr>
      <w:r>
        <w:rPr>
          <w:rFonts w:eastAsia="Arial"/>
          <w:b/>
          <w:bCs/>
          <w:color w:val="1A1C1E"/>
        </w:rPr>
        <w:t xml:space="preserve">- </w:t>
      </w:r>
      <w:r w:rsidRPr="00F40480">
        <w:rPr>
          <w:rFonts w:eastAsia="Arial"/>
          <w:b/>
          <w:bCs/>
          <w:color w:val="1A1C1E"/>
        </w:rPr>
        <w:t>Mã hóa một chiều:</w:t>
      </w:r>
      <w:r w:rsidRPr="00F40480">
        <w:rPr>
          <w:rFonts w:eastAsia="Arial"/>
          <w:color w:val="1A1C1E"/>
        </w:rPr>
        <w:t xml:space="preserve"> Bảo vệ mật khẩu người dùng ngay cả khi cơ sở dữ liệu bị rò rỉ.</w:t>
      </w:r>
    </w:p>
    <w:p w14:paraId="735BD35C" w14:textId="77777777" w:rsidR="0043741A" w:rsidRPr="00F40480" w:rsidRDefault="0043741A" w:rsidP="008C7203">
      <w:pPr>
        <w:shd w:val="clear" w:color="auto" w:fill="FFFFFF"/>
        <w:spacing w:line="360" w:lineRule="auto"/>
        <w:ind w:firstLine="360"/>
        <w:jc w:val="both"/>
      </w:pPr>
      <w:r>
        <w:rPr>
          <w:rFonts w:eastAsia="Arial"/>
          <w:b/>
          <w:bCs/>
          <w:color w:val="1A1C1E"/>
        </w:rPr>
        <w:t xml:space="preserve">- </w:t>
      </w:r>
      <w:r w:rsidRPr="00F40480">
        <w:rPr>
          <w:rFonts w:eastAsia="Arial"/>
          <w:b/>
          <w:bCs/>
          <w:color w:val="1A1C1E"/>
        </w:rPr>
        <w:t>Cơ chế Stateless:</w:t>
      </w:r>
      <w:r w:rsidRPr="00F40480">
        <w:rPr>
          <w:rFonts w:eastAsia="Arial"/>
          <w:color w:val="1A1C1E"/>
        </w:rPr>
        <w:t xml:space="preserve"> Backend không cần lưu trữ session, giúp giảm tải cho server.</w:t>
      </w:r>
    </w:p>
    <w:p w14:paraId="41F0E963" w14:textId="24C85C3F" w:rsidR="00B01DE1" w:rsidRPr="00F93EB7" w:rsidRDefault="0043741A" w:rsidP="008C7203">
      <w:pPr>
        <w:spacing w:line="360" w:lineRule="auto"/>
        <w:ind w:firstLine="360"/>
      </w:pPr>
      <w:r>
        <w:rPr>
          <w:rFonts w:eastAsia="Arial"/>
          <w:b/>
          <w:bCs/>
          <w:color w:val="1A1C1E"/>
        </w:rPr>
        <w:t xml:space="preserve">- </w:t>
      </w:r>
      <w:r w:rsidRPr="00F40480">
        <w:rPr>
          <w:rFonts w:eastAsia="Arial"/>
          <w:b/>
          <w:bCs/>
          <w:color w:val="1A1C1E"/>
        </w:rPr>
        <w:t>Tính toàn vẹn:</w:t>
      </w:r>
      <w:r w:rsidRPr="00F40480">
        <w:rPr>
          <w:rFonts w:eastAsia="Arial"/>
          <w:color w:val="1A1C1E"/>
        </w:rPr>
        <w:t xml:space="preserve"> JWT Token giúp hệ thống xác thực rằng dữ liệu người dùng gửi lên không bị chỉnh sửa bởi bên thứ ba.</w:t>
      </w:r>
    </w:p>
    <w:p w14:paraId="5236401F" w14:textId="78762507" w:rsidR="00B01DE1" w:rsidRDefault="00B01DE1" w:rsidP="008C7203">
      <w:pPr>
        <w:pStyle w:val="Heading3"/>
        <w:numPr>
          <w:ilvl w:val="0"/>
          <w:numId w:val="8"/>
        </w:numPr>
        <w:tabs>
          <w:tab w:val="left" w:pos="993"/>
        </w:tabs>
        <w:spacing w:before="0" w:after="0" w:line="360" w:lineRule="auto"/>
        <w:ind w:left="284" w:firstLine="0"/>
        <w:rPr>
          <w:rFonts w:cs="Times New Roman"/>
          <w:i w:val="0"/>
        </w:rPr>
      </w:pPr>
      <w:bookmarkStart w:id="92" w:name="_Toc208052936"/>
      <w:bookmarkStart w:id="93" w:name="_Toc218847498"/>
      <w:r w:rsidRPr="00F93EB7">
        <w:rPr>
          <w:rFonts w:cs="Times New Roman"/>
          <w:i w:val="0"/>
        </w:rPr>
        <w:t xml:space="preserve">Chức năng </w:t>
      </w:r>
      <w:bookmarkEnd w:id="92"/>
      <w:r w:rsidR="0043741A">
        <w:rPr>
          <w:rFonts w:cs="Times New Roman"/>
          <w:i w:val="0"/>
        </w:rPr>
        <w:t>quản ký khóa học</w:t>
      </w:r>
      <w:bookmarkEnd w:id="93"/>
    </w:p>
    <w:p w14:paraId="142A4FE4" w14:textId="77777777" w:rsidR="0043741A" w:rsidRDefault="0043741A" w:rsidP="008C7203">
      <w:pPr>
        <w:shd w:val="clear" w:color="auto" w:fill="FFFFFF"/>
        <w:spacing w:line="360" w:lineRule="auto"/>
        <w:ind w:firstLine="360"/>
        <w:jc w:val="both"/>
        <w:rPr>
          <w:rFonts w:eastAsia="Arial"/>
          <w:color w:val="1A1C1E"/>
        </w:rPr>
      </w:pPr>
      <w:r w:rsidRPr="0043741A">
        <w:rPr>
          <w:rFonts w:eastAsia="Arial"/>
          <w:color w:val="1A1C1E"/>
        </w:rPr>
        <w:t>Phân hệ quản lý khóa học đóng vai trò là "xương sống" của ứng dụng, nơi lưu trữ, tổ chức và điều phối toàn bộ nội dung học tập. Chức năng này được thiết kế để hỗ trợ cả người tạo nội dung (giảng viên/admin) và người tiếp nhận nội dung (học viên).</w:t>
      </w:r>
    </w:p>
    <w:p w14:paraId="0C809945" w14:textId="3C84A457" w:rsidR="0043741A" w:rsidRDefault="0043741A" w:rsidP="008C7203">
      <w:pPr>
        <w:shd w:val="clear" w:color="auto" w:fill="FFFFFF"/>
        <w:spacing w:line="360" w:lineRule="auto"/>
        <w:ind w:hanging="90"/>
        <w:jc w:val="both"/>
        <w:rPr>
          <w:rFonts w:eastAsia="Arial"/>
          <w:color w:val="1A1C1E"/>
        </w:rPr>
      </w:pPr>
      <w:r w:rsidRPr="00F40480">
        <w:rPr>
          <w:rFonts w:eastAsia="Arial"/>
          <w:noProof/>
          <w:color w:val="1A1C1E"/>
        </w:rPr>
        <w:lastRenderedPageBreak/>
        <w:drawing>
          <wp:inline distT="114300" distB="114300" distL="114300" distR="114300" wp14:anchorId="47A160E4" wp14:editId="150EE904">
            <wp:extent cx="5759775" cy="2717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59775" cy="2717800"/>
                    </a:xfrm>
                    <a:prstGeom prst="rect">
                      <a:avLst/>
                    </a:prstGeom>
                    <a:ln/>
                  </pic:spPr>
                </pic:pic>
              </a:graphicData>
            </a:graphic>
          </wp:inline>
        </w:drawing>
      </w:r>
    </w:p>
    <w:p w14:paraId="1CB8A029" w14:textId="5E4DBC8A" w:rsidR="0043741A" w:rsidRPr="0043741A" w:rsidRDefault="0043741A" w:rsidP="008C7203">
      <w:pPr>
        <w:pStyle w:val="Hnh"/>
        <w:spacing w:line="360" w:lineRule="auto"/>
        <w:rPr>
          <w:rFonts w:eastAsia="Arial"/>
          <w:color w:val="1A1C1E"/>
        </w:rPr>
      </w:pPr>
      <w:bookmarkStart w:id="94" w:name="_Toc218851564"/>
      <w:r w:rsidRPr="0043741A">
        <w:t>Hình 3.4: Screenshot giao diện quản lý khóa học</w:t>
      </w:r>
      <w:bookmarkEnd w:id="94"/>
    </w:p>
    <w:p w14:paraId="783B24BD" w14:textId="77777777" w:rsidR="0043741A" w:rsidRPr="004C233F" w:rsidRDefault="0043741A" w:rsidP="008C7203">
      <w:pPr>
        <w:spacing w:line="360" w:lineRule="auto"/>
        <w:rPr>
          <w:rFonts w:eastAsia="Arial"/>
          <w:b/>
          <w:bCs/>
          <w:color w:val="1A1C1E"/>
        </w:rPr>
      </w:pPr>
      <w:r w:rsidRPr="004C233F">
        <w:rPr>
          <w:rFonts w:eastAsia="Arial"/>
          <w:b/>
          <w:bCs/>
          <w:color w:val="1A1C1E"/>
        </w:rPr>
        <w:t>a) Lấy danh sách khóa học (List Courses)</w:t>
      </w:r>
    </w:p>
    <w:p w14:paraId="0FFD4E4A" w14:textId="77777777" w:rsidR="0043741A" w:rsidRPr="00F40480" w:rsidRDefault="0043741A" w:rsidP="008C7203">
      <w:pPr>
        <w:shd w:val="clear" w:color="auto" w:fill="FFFFFF"/>
        <w:spacing w:line="360" w:lineRule="auto"/>
        <w:ind w:firstLine="360"/>
        <w:jc w:val="both"/>
        <w:rPr>
          <w:rFonts w:eastAsia="Arial"/>
          <w:color w:val="1A1C1E"/>
        </w:rPr>
      </w:pPr>
      <w:r w:rsidRPr="00F40480">
        <w:rPr>
          <w:rFonts w:eastAsia="Arial"/>
          <w:color w:val="1A1C1E"/>
        </w:rPr>
        <w:t>Chức năng này cho phép người dùng xem danh sách các khóa học hiện có trên hệ thống.</w:t>
      </w:r>
    </w:p>
    <w:p w14:paraId="03B12874" w14:textId="77777777"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Đặc điểm kỹ thuật:</w:t>
      </w:r>
    </w:p>
    <w:p w14:paraId="3E69AD20" w14:textId="77777777" w:rsidR="0043741A" w:rsidRPr="00F40480" w:rsidRDefault="0043741A" w:rsidP="008C7203">
      <w:pPr>
        <w:pStyle w:val="ListParagraph"/>
        <w:numPr>
          <w:ilvl w:val="0"/>
          <w:numId w:val="17"/>
        </w:numPr>
        <w:shd w:val="clear" w:color="auto" w:fill="FFFFFF"/>
        <w:spacing w:line="360" w:lineRule="auto"/>
        <w:ind w:left="0" w:firstLine="360"/>
        <w:jc w:val="both"/>
      </w:pPr>
      <w:r w:rsidRPr="00E160DB">
        <w:rPr>
          <w:rFonts w:eastAsia="Arial"/>
          <w:b/>
          <w:bCs/>
          <w:color w:val="1A1C1E"/>
        </w:rPr>
        <w:t>Phân quyền hiển thị:</w:t>
      </w:r>
      <w:r w:rsidRPr="00E160DB">
        <w:rPr>
          <w:rFonts w:eastAsia="Arial"/>
          <w:color w:val="1A1C1E"/>
        </w:rPr>
        <w:t xml:space="preserve"> Hệ thống sử dụng câu lệnh truy vấn điều kiện để lọc ra các khóa học ở chế độ công khai (</w:t>
      </w:r>
      <w:r w:rsidRPr="00E160DB">
        <w:rPr>
          <w:rFonts w:eastAsia="Courier New"/>
          <w:color w:val="0F0F10"/>
          <w:shd w:val="clear" w:color="auto" w:fill="F4F4F5"/>
        </w:rPr>
        <w:t>is_public = true</w:t>
      </w:r>
      <w:r w:rsidRPr="00E160DB">
        <w:rPr>
          <w:rFonts w:eastAsia="Arial"/>
          <w:color w:val="1A1C1E"/>
        </w:rPr>
        <w:t>) hoặc các khóa học do chính người dùng đó tạo ra.</w:t>
      </w:r>
    </w:p>
    <w:p w14:paraId="77238D4C" w14:textId="77777777" w:rsidR="0043741A" w:rsidRPr="00F40480" w:rsidRDefault="0043741A" w:rsidP="008C7203">
      <w:pPr>
        <w:pStyle w:val="ListParagraph"/>
        <w:numPr>
          <w:ilvl w:val="0"/>
          <w:numId w:val="17"/>
        </w:numPr>
        <w:shd w:val="clear" w:color="auto" w:fill="FFFFFF"/>
        <w:spacing w:line="360" w:lineRule="auto"/>
        <w:ind w:left="0" w:firstLine="360"/>
        <w:jc w:val="both"/>
      </w:pPr>
      <w:r w:rsidRPr="00E160DB">
        <w:rPr>
          <w:rFonts w:eastAsia="Arial"/>
          <w:b/>
          <w:bCs/>
          <w:color w:val="1A1C1E"/>
        </w:rPr>
        <w:t>Eager Loading:</w:t>
      </w:r>
      <w:r w:rsidRPr="00E160DB">
        <w:rPr>
          <w:rFonts w:eastAsia="Arial"/>
          <w:color w:val="1A1C1E"/>
        </w:rPr>
        <w:t xml:space="preserve"> Sử dụng phương thức </w:t>
      </w:r>
      <w:r w:rsidRPr="00E160DB">
        <w:rPr>
          <w:rFonts w:eastAsia="Courier New"/>
          <w:color w:val="0F0F10"/>
          <w:shd w:val="clear" w:color="auto" w:fill="F4F4F5"/>
        </w:rPr>
        <w:t>with()</w:t>
      </w:r>
      <w:r w:rsidRPr="00E160DB">
        <w:rPr>
          <w:rFonts w:eastAsia="Arial"/>
          <w:color w:val="1A1C1E"/>
        </w:rPr>
        <w:t xml:space="preserve"> và </w:t>
      </w:r>
      <w:r w:rsidRPr="00E160DB">
        <w:rPr>
          <w:rFonts w:eastAsia="Courier New"/>
          <w:color w:val="0F0F10"/>
          <w:shd w:val="clear" w:color="auto" w:fill="F4F4F5"/>
        </w:rPr>
        <w:t>withCount()</w:t>
      </w:r>
      <w:r w:rsidRPr="00E160DB">
        <w:rPr>
          <w:rFonts w:eastAsia="Arial"/>
          <w:color w:val="1A1C1E"/>
        </w:rPr>
        <w:t xml:space="preserve"> của Eloquent ORM để tối ưu hóa hiệu suất (giảm thiểu số lượng truy vấn N+1), giúp lấy kèm thông tin người tạo, số lượng bài học và số lượng học viên đăng ký trong cùng một lần truy vấn.</w:t>
      </w:r>
    </w:p>
    <w:p w14:paraId="29F0934C" w14:textId="77777777" w:rsidR="0043741A" w:rsidRPr="00F40480" w:rsidRDefault="0043741A" w:rsidP="008C7203">
      <w:pPr>
        <w:pStyle w:val="ListParagraph"/>
        <w:numPr>
          <w:ilvl w:val="0"/>
          <w:numId w:val="17"/>
        </w:numPr>
        <w:shd w:val="clear" w:color="auto" w:fill="FFFFFF"/>
        <w:spacing w:line="360" w:lineRule="auto"/>
        <w:ind w:left="0" w:firstLine="360"/>
        <w:jc w:val="both"/>
      </w:pPr>
      <w:r w:rsidRPr="00E160DB">
        <w:rPr>
          <w:rFonts w:eastAsia="Arial"/>
          <w:b/>
          <w:bCs/>
          <w:color w:val="1A1C1E"/>
        </w:rPr>
        <w:t>Format dữ liệu:</w:t>
      </w:r>
      <w:r w:rsidRPr="00E160DB">
        <w:rPr>
          <w:rFonts w:eastAsia="Arial"/>
          <w:color w:val="1A1C1E"/>
        </w:rPr>
        <w:t xml:space="preserve"> Dữ liệu trước khi trả về được định dạng (map) lại để đảm bảo tính nhất quán cho Frontend, bao gồm các trạng thái như </w:t>
      </w:r>
      <w:r w:rsidRPr="00E160DB">
        <w:rPr>
          <w:rFonts w:eastAsia="Courier New"/>
          <w:color w:val="0F0F10"/>
          <w:shd w:val="clear" w:color="auto" w:fill="F4F4F5"/>
        </w:rPr>
        <w:t>isEnrolled</w:t>
      </w:r>
      <w:r w:rsidRPr="00E160DB">
        <w:rPr>
          <w:rFonts w:eastAsia="Arial"/>
          <w:color w:val="1A1C1E"/>
        </w:rPr>
        <w:t xml:space="preserve"> (đã đăng ký hay chưa) và </w:t>
      </w:r>
      <w:r w:rsidRPr="00E160DB">
        <w:rPr>
          <w:rFonts w:eastAsia="Courier New"/>
          <w:color w:val="0F0F10"/>
          <w:shd w:val="clear" w:color="auto" w:fill="F4F4F5"/>
        </w:rPr>
        <w:t>isOwner</w:t>
      </w:r>
      <w:r w:rsidRPr="00E160DB">
        <w:rPr>
          <w:rFonts w:eastAsia="Arial"/>
          <w:color w:val="1A1C1E"/>
        </w:rPr>
        <w:t xml:space="preserve"> (có phải chủ sở hữu không).</w:t>
      </w:r>
    </w:p>
    <w:p w14:paraId="41C6B413" w14:textId="77777777" w:rsidR="0043741A" w:rsidRPr="004C233F" w:rsidRDefault="0043741A" w:rsidP="008C7203">
      <w:pPr>
        <w:spacing w:line="360" w:lineRule="auto"/>
        <w:rPr>
          <w:rFonts w:eastAsia="Arial"/>
          <w:b/>
          <w:bCs/>
          <w:color w:val="1A1C1E"/>
        </w:rPr>
      </w:pPr>
      <w:bookmarkStart w:id="95" w:name="_rgqg10j3nmio" w:colFirst="0" w:colLast="0"/>
      <w:bookmarkEnd w:id="95"/>
      <w:r w:rsidRPr="004C233F">
        <w:rPr>
          <w:rFonts w:eastAsia="Arial"/>
          <w:b/>
          <w:bCs/>
          <w:color w:val="1A1C1E"/>
        </w:rPr>
        <w:t>b) Tạo khóa học mới (Create Course)</w:t>
      </w:r>
    </w:p>
    <w:p w14:paraId="39EA48E6" w14:textId="418D5B61" w:rsidR="008C7203" w:rsidRPr="00F40480" w:rsidRDefault="0043741A" w:rsidP="008C7203">
      <w:pPr>
        <w:shd w:val="clear" w:color="auto" w:fill="FFFFFF"/>
        <w:spacing w:line="360" w:lineRule="auto"/>
        <w:jc w:val="both"/>
        <w:rPr>
          <w:rFonts w:eastAsia="Arial"/>
          <w:color w:val="1A1C1E"/>
        </w:rPr>
      </w:pPr>
      <w:r w:rsidRPr="00F40480">
        <w:rPr>
          <w:rFonts w:eastAsia="Arial"/>
          <w:color w:val="1A1C1E"/>
        </w:rPr>
        <w:t>Cho phép người dùng khởi tạo các không gian học tập mới với các tùy chọn về quyền riêng tư.</w:t>
      </w:r>
    </w:p>
    <w:p w14:paraId="01D0C2D4" w14:textId="180CAE8B"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Quy trình xử lý:</w:t>
      </w:r>
    </w:p>
    <w:p w14:paraId="5EEAB073" w14:textId="77777777" w:rsidR="0043741A" w:rsidRPr="00F40480" w:rsidRDefault="0043741A" w:rsidP="008C7203">
      <w:pPr>
        <w:numPr>
          <w:ilvl w:val="0"/>
          <w:numId w:val="25"/>
        </w:numPr>
        <w:shd w:val="clear" w:color="auto" w:fill="FFFFFF"/>
        <w:spacing w:line="360" w:lineRule="auto"/>
        <w:ind w:left="0" w:firstLine="360"/>
        <w:jc w:val="both"/>
      </w:pPr>
      <w:r w:rsidRPr="00F40480">
        <w:rPr>
          <w:rFonts w:eastAsia="Arial"/>
          <w:b/>
          <w:bCs/>
          <w:color w:val="1A1C1E"/>
        </w:rPr>
        <w:t>Xác thực đầu vào:</w:t>
      </w:r>
      <w:r w:rsidRPr="00F40480">
        <w:rPr>
          <w:rFonts w:eastAsia="Arial"/>
          <w:color w:val="1A1C1E"/>
        </w:rPr>
        <w:t xml:space="preserve"> Kiểm tra tính bắt buộc của tiêu đề khóa học và độ dài tối đa để tránh lỗi dữ liệu.</w:t>
      </w:r>
    </w:p>
    <w:p w14:paraId="6C8004F1" w14:textId="77777777" w:rsidR="0043741A" w:rsidRPr="00F40480" w:rsidRDefault="0043741A" w:rsidP="008C7203">
      <w:pPr>
        <w:numPr>
          <w:ilvl w:val="0"/>
          <w:numId w:val="25"/>
        </w:numPr>
        <w:shd w:val="clear" w:color="auto" w:fill="FFFFFF"/>
        <w:spacing w:line="360" w:lineRule="auto"/>
        <w:ind w:left="0" w:firstLine="360"/>
        <w:jc w:val="both"/>
      </w:pPr>
      <w:r w:rsidRPr="00F40480">
        <w:rPr>
          <w:rFonts w:eastAsia="Arial"/>
          <w:b/>
          <w:bCs/>
          <w:color w:val="1A1C1E"/>
        </w:rPr>
        <w:t>Quản lý quyền truy cập:</w:t>
      </w:r>
      <w:r w:rsidRPr="00F40480">
        <w:rPr>
          <w:rFonts w:eastAsia="Arial"/>
          <w:color w:val="1A1C1E"/>
        </w:rPr>
        <w:t xml:space="preserve"> Người dùng có thể thiết lập khóa học ở chế độ công khai hoặc riêng tư. Nếu là riêng tư, hệ thống hỗ trợ thiết lập </w:t>
      </w:r>
      <w:r w:rsidRPr="00F40480">
        <w:rPr>
          <w:rFonts w:eastAsia="Courier New"/>
          <w:color w:val="0F0F10"/>
          <w:shd w:val="clear" w:color="auto" w:fill="F4F4F5"/>
        </w:rPr>
        <w:t>accessPassword</w:t>
      </w:r>
      <w:r w:rsidRPr="00F40480">
        <w:rPr>
          <w:rFonts w:eastAsia="Arial"/>
          <w:color w:val="1A1C1E"/>
        </w:rPr>
        <w:t xml:space="preserve"> (mật khẩu truy cập) để giới hạn đối tượng tham gia.</w:t>
      </w:r>
    </w:p>
    <w:p w14:paraId="064A713D" w14:textId="77777777" w:rsidR="0043741A" w:rsidRPr="00F40480" w:rsidRDefault="0043741A" w:rsidP="008C7203">
      <w:pPr>
        <w:numPr>
          <w:ilvl w:val="0"/>
          <w:numId w:val="25"/>
        </w:numPr>
        <w:shd w:val="clear" w:color="auto" w:fill="FFFFFF"/>
        <w:spacing w:line="360" w:lineRule="auto"/>
        <w:ind w:left="0" w:firstLine="360"/>
        <w:jc w:val="both"/>
      </w:pPr>
      <w:r w:rsidRPr="00F40480">
        <w:rPr>
          <w:rFonts w:eastAsia="Arial"/>
          <w:b/>
          <w:bCs/>
          <w:color w:val="1A1C1E"/>
        </w:rPr>
        <w:lastRenderedPageBreak/>
        <w:t>Lưu trữ:</w:t>
      </w:r>
      <w:r w:rsidRPr="00F40480">
        <w:rPr>
          <w:rFonts w:eastAsia="Arial"/>
          <w:color w:val="1A1C1E"/>
        </w:rPr>
        <w:t xml:space="preserve"> Thông tin được lưu vào bảng </w:t>
      </w:r>
      <w:r w:rsidRPr="00F40480">
        <w:rPr>
          <w:rFonts w:eastAsia="Courier New"/>
          <w:color w:val="0F0F10"/>
          <w:shd w:val="clear" w:color="auto" w:fill="F4F4F5"/>
        </w:rPr>
        <w:t>courses</w:t>
      </w:r>
      <w:r w:rsidRPr="00F40480">
        <w:rPr>
          <w:rFonts w:eastAsia="Arial"/>
          <w:color w:val="1A1C1E"/>
        </w:rPr>
        <w:t xml:space="preserve"> kèm theo ID của người tạo để phục vụ công tác quản lý về sau.</w:t>
      </w:r>
    </w:p>
    <w:p w14:paraId="649ED5BB" w14:textId="77777777" w:rsidR="0043741A" w:rsidRPr="004C233F" w:rsidRDefault="0043741A" w:rsidP="008C7203">
      <w:pPr>
        <w:spacing w:line="360" w:lineRule="auto"/>
        <w:rPr>
          <w:rFonts w:eastAsia="Arial"/>
          <w:b/>
          <w:bCs/>
          <w:color w:val="1A1C1E"/>
        </w:rPr>
      </w:pPr>
      <w:bookmarkStart w:id="96" w:name="_n0jczlyrvkvo" w:colFirst="0" w:colLast="0"/>
      <w:bookmarkEnd w:id="96"/>
      <w:r w:rsidRPr="004C233F">
        <w:rPr>
          <w:rFonts w:eastAsia="Arial"/>
          <w:b/>
          <w:bCs/>
          <w:color w:val="1A1C1E"/>
        </w:rPr>
        <w:t>c) Đăng ký khóa học (Enroll Course)</w:t>
      </w:r>
    </w:p>
    <w:p w14:paraId="3C7A4E43" w14:textId="77777777" w:rsidR="0043741A" w:rsidRPr="00F40480" w:rsidRDefault="0043741A" w:rsidP="008C7203">
      <w:pPr>
        <w:shd w:val="clear" w:color="auto" w:fill="FFFFFF"/>
        <w:spacing w:line="360" w:lineRule="auto"/>
        <w:jc w:val="both"/>
        <w:rPr>
          <w:rFonts w:eastAsia="Arial"/>
          <w:color w:val="1A1C1E"/>
        </w:rPr>
      </w:pPr>
      <w:r w:rsidRPr="00F40480">
        <w:rPr>
          <w:rFonts w:eastAsia="Arial"/>
          <w:color w:val="1A1C1E"/>
        </w:rPr>
        <w:t>Đây là chức năng kết nối người học với nội dung bài học. Quy trình đăng ký được kiểm soát chặt chẽ qua nhiều bước kiểm tra logic.</w:t>
      </w:r>
    </w:p>
    <w:p w14:paraId="3B192653" w14:textId="77777777"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Các bước kiểm tra logic (Business Logic):</w:t>
      </w:r>
    </w:p>
    <w:p w14:paraId="4EE00AA7" w14:textId="77777777" w:rsidR="0043741A" w:rsidRPr="00F40480" w:rsidRDefault="0043741A" w:rsidP="008C7203">
      <w:pPr>
        <w:pStyle w:val="ListParagraph"/>
        <w:numPr>
          <w:ilvl w:val="0"/>
          <w:numId w:val="17"/>
        </w:numPr>
        <w:shd w:val="clear" w:color="auto" w:fill="FFFFFF"/>
        <w:spacing w:line="360" w:lineRule="auto"/>
        <w:ind w:left="0" w:firstLine="270"/>
        <w:jc w:val="both"/>
      </w:pPr>
      <w:r w:rsidRPr="006C2DA2">
        <w:rPr>
          <w:rFonts w:eastAsia="Arial"/>
          <w:b/>
          <w:bCs/>
          <w:color w:val="1A1C1E"/>
        </w:rPr>
        <w:t>Kiểm tra trùng lặp:</w:t>
      </w:r>
      <w:r w:rsidRPr="006C2DA2">
        <w:rPr>
          <w:rFonts w:eastAsia="Arial"/>
          <w:color w:val="1A1C1E"/>
        </w:rPr>
        <w:t xml:space="preserve"> Sử dụng bảng trung gian </w:t>
      </w:r>
      <w:r w:rsidRPr="006C2DA2">
        <w:rPr>
          <w:rFonts w:eastAsia="Courier New"/>
          <w:color w:val="0F0F10"/>
          <w:shd w:val="clear" w:color="auto" w:fill="F4F4F5"/>
        </w:rPr>
        <w:t>CourseEnrollment</w:t>
      </w:r>
      <w:r w:rsidRPr="006C2DA2">
        <w:rPr>
          <w:rFonts w:eastAsia="Arial"/>
          <w:color w:val="1A1C1E"/>
        </w:rPr>
        <w:t xml:space="preserve"> để xác định người dùng đã đăng ký khóa học này trước đó hay chưa, tránh việc tạo dữ liệu dư thừa.</w:t>
      </w:r>
    </w:p>
    <w:p w14:paraId="040593F8" w14:textId="77777777" w:rsidR="0043741A" w:rsidRPr="00F40480" w:rsidRDefault="0043741A" w:rsidP="008C7203">
      <w:pPr>
        <w:pStyle w:val="ListParagraph"/>
        <w:numPr>
          <w:ilvl w:val="0"/>
          <w:numId w:val="17"/>
        </w:numPr>
        <w:shd w:val="clear" w:color="auto" w:fill="FFFFFF"/>
        <w:spacing w:line="360" w:lineRule="auto"/>
        <w:ind w:left="0" w:firstLine="270"/>
        <w:jc w:val="both"/>
      </w:pPr>
      <w:r w:rsidRPr="006C2DA2">
        <w:rPr>
          <w:rFonts w:eastAsia="Arial"/>
          <w:b/>
          <w:bCs/>
          <w:color w:val="1A1C1E"/>
        </w:rPr>
        <w:t>Bảo mật khóa học riêng tư:</w:t>
      </w:r>
      <w:r w:rsidRPr="006C2DA2">
        <w:rPr>
          <w:rFonts w:eastAsia="Arial"/>
          <w:color w:val="1A1C1E"/>
        </w:rPr>
        <w:t xml:space="preserve"> Đối với các khóa học không công khai (</w:t>
      </w:r>
      <w:r w:rsidRPr="006C2DA2">
        <w:rPr>
          <w:rFonts w:eastAsia="Courier New"/>
          <w:color w:val="0F0F10"/>
          <w:shd w:val="clear" w:color="auto" w:fill="F4F4F5"/>
        </w:rPr>
        <w:t>is_public = false</w:t>
      </w:r>
      <w:r w:rsidRPr="006C2DA2">
        <w:rPr>
          <w:rFonts w:eastAsia="Arial"/>
          <w:color w:val="1A1C1E"/>
        </w:rPr>
        <w:t>), hệ thống yêu cầu người dùng phải cung cấp đúng mật khẩu truy cập (</w:t>
      </w:r>
      <w:r w:rsidRPr="006C2DA2">
        <w:rPr>
          <w:rFonts w:eastAsia="Courier New"/>
          <w:color w:val="0F0F10"/>
          <w:shd w:val="clear" w:color="auto" w:fill="F4F4F5"/>
        </w:rPr>
        <w:t>access_password</w:t>
      </w:r>
      <w:r w:rsidRPr="006C2DA2">
        <w:rPr>
          <w:rFonts w:eastAsia="Arial"/>
          <w:color w:val="1A1C1E"/>
        </w:rPr>
        <w:t xml:space="preserve">). Nếu sai, hệ thống trả về lỗi </w:t>
      </w:r>
      <w:r w:rsidRPr="006C2DA2">
        <w:rPr>
          <w:rFonts w:eastAsia="Courier New"/>
          <w:color w:val="0F0F10"/>
          <w:shd w:val="clear" w:color="auto" w:fill="F4F4F5"/>
        </w:rPr>
        <w:t>403 Forbidden</w:t>
      </w:r>
      <w:r w:rsidRPr="006C2DA2">
        <w:rPr>
          <w:rFonts w:eastAsia="Arial"/>
          <w:color w:val="1A1C1E"/>
        </w:rPr>
        <w:t>.</w:t>
      </w:r>
    </w:p>
    <w:p w14:paraId="650A48C3" w14:textId="77777777" w:rsidR="0043741A" w:rsidRPr="00F40480" w:rsidRDefault="0043741A" w:rsidP="008C7203">
      <w:pPr>
        <w:pStyle w:val="ListParagraph"/>
        <w:numPr>
          <w:ilvl w:val="0"/>
          <w:numId w:val="17"/>
        </w:numPr>
        <w:shd w:val="clear" w:color="auto" w:fill="FFFFFF"/>
        <w:spacing w:line="360" w:lineRule="auto"/>
        <w:ind w:left="0" w:firstLine="270"/>
        <w:jc w:val="both"/>
      </w:pPr>
      <w:r w:rsidRPr="006C2DA2">
        <w:rPr>
          <w:rFonts w:eastAsia="Arial"/>
          <w:b/>
          <w:bCs/>
          <w:color w:val="1A1C1E"/>
        </w:rPr>
        <w:t>Ghi nhận:</w:t>
      </w:r>
      <w:r w:rsidRPr="006C2DA2">
        <w:rPr>
          <w:rFonts w:eastAsia="Arial"/>
          <w:color w:val="1A1C1E"/>
        </w:rPr>
        <w:t xml:space="preserve"> Sau khi vượt qua các bước kiểm tra, một bản ghi mới sẽ được tạo ra trong cơ sở dữ liệu, chính thức cấp quyền cho học viên truy cập vào các bài học bên trong khóa học đó.</w:t>
      </w:r>
    </w:p>
    <w:p w14:paraId="51A8689B" w14:textId="77777777" w:rsidR="0043741A" w:rsidRDefault="0043741A" w:rsidP="008C7203">
      <w:pPr>
        <w:pStyle w:val="Heading3"/>
        <w:keepNext w:val="0"/>
        <w:shd w:val="clear" w:color="auto" w:fill="FFFFFF"/>
        <w:spacing w:before="0" w:after="0" w:line="360" w:lineRule="auto"/>
        <w:ind w:firstLine="360"/>
        <w:jc w:val="both"/>
        <w:rPr>
          <w:rFonts w:eastAsia="Arial"/>
          <w:i w:val="0"/>
          <w:color w:val="1A1C1E"/>
        </w:rPr>
      </w:pPr>
      <w:bookmarkStart w:id="97" w:name="_Toc218847499"/>
      <w:r w:rsidRPr="00F40480">
        <w:rPr>
          <w:rFonts w:eastAsia="Arial"/>
          <w:i w:val="0"/>
          <w:color w:val="1A1C1E"/>
        </w:rPr>
        <w:t>3.3.3. Chức năng Chat AI</w:t>
      </w:r>
      <w:bookmarkEnd w:id="97"/>
    </w:p>
    <w:p w14:paraId="38158878" w14:textId="77777777" w:rsidR="0043741A" w:rsidRPr="00F40480" w:rsidRDefault="0043741A" w:rsidP="008C7203">
      <w:pPr>
        <w:shd w:val="clear" w:color="auto" w:fill="FFFFFF"/>
        <w:spacing w:line="360" w:lineRule="auto"/>
        <w:ind w:firstLine="360"/>
        <w:jc w:val="both"/>
        <w:rPr>
          <w:rFonts w:eastAsia="Arial"/>
          <w:color w:val="1A1C1E"/>
        </w:rPr>
      </w:pPr>
      <w:r w:rsidRPr="00F40480">
        <w:rPr>
          <w:rFonts w:eastAsia="Arial"/>
          <w:color w:val="1A1C1E"/>
        </w:rPr>
        <w:t>Chức năng Chat AI là một trong những tính năng cốt lõi, mang lại sự tương tác thông minh cho hệ thống học tập. Thay vì chỉ đọc tài liệu thụ động, người dùng có thể đặt câu hỏi và nhận giải đáp tức thì từ trợ lý ảo.</w:t>
      </w:r>
    </w:p>
    <w:p w14:paraId="2D213B56" w14:textId="77777777" w:rsidR="0043741A" w:rsidRPr="00F40480" w:rsidRDefault="0043741A" w:rsidP="008C7203">
      <w:pPr>
        <w:shd w:val="clear" w:color="auto" w:fill="FFFFFF"/>
        <w:spacing w:line="360" w:lineRule="auto"/>
        <w:jc w:val="both"/>
        <w:rPr>
          <w:rFonts w:eastAsia="Arial"/>
          <w:color w:val="1A1C1E"/>
        </w:rPr>
      </w:pPr>
      <w:r w:rsidRPr="00F40480">
        <w:rPr>
          <w:rFonts w:eastAsia="Arial"/>
          <w:color w:val="1A1C1E"/>
        </w:rPr>
        <w:t xml:space="preserve">Trong kiến trúc này, Laravel đóng vai trò là </w:t>
      </w:r>
      <w:r w:rsidRPr="00F40480">
        <w:rPr>
          <w:rFonts w:eastAsia="Arial"/>
          <w:b/>
          <w:bCs/>
          <w:color w:val="1A1C1E"/>
        </w:rPr>
        <w:t>API Gateway</w:t>
      </w:r>
      <w:r w:rsidRPr="00F40480">
        <w:rPr>
          <w:rFonts w:eastAsia="Arial"/>
          <w:color w:val="1A1C1E"/>
        </w:rPr>
        <w:t xml:space="preserve"> và bộ điều phối dữ liệu:</w:t>
      </w:r>
    </w:p>
    <w:p w14:paraId="6EEE209D" w14:textId="77777777" w:rsidR="0043741A" w:rsidRPr="00F40480" w:rsidRDefault="0043741A" w:rsidP="008C7203">
      <w:pPr>
        <w:pStyle w:val="ListParagraph"/>
        <w:numPr>
          <w:ilvl w:val="0"/>
          <w:numId w:val="17"/>
        </w:numPr>
        <w:shd w:val="clear" w:color="auto" w:fill="FFFFFF"/>
        <w:spacing w:line="360" w:lineRule="auto"/>
        <w:ind w:left="0" w:firstLine="450"/>
        <w:jc w:val="both"/>
      </w:pPr>
      <w:r w:rsidRPr="006C2DA2">
        <w:rPr>
          <w:rFonts w:eastAsia="Arial"/>
          <w:color w:val="1A1C1E"/>
        </w:rPr>
        <w:t>Quản lý xác thực người dùng.</w:t>
      </w:r>
    </w:p>
    <w:p w14:paraId="40662717" w14:textId="77777777" w:rsidR="0043741A" w:rsidRPr="00F40480" w:rsidRDefault="0043741A" w:rsidP="008C7203">
      <w:pPr>
        <w:pStyle w:val="ListParagraph"/>
        <w:numPr>
          <w:ilvl w:val="0"/>
          <w:numId w:val="17"/>
        </w:numPr>
        <w:shd w:val="clear" w:color="auto" w:fill="FFFFFF"/>
        <w:spacing w:line="360" w:lineRule="auto"/>
        <w:ind w:left="0" w:firstLine="450"/>
        <w:jc w:val="both"/>
      </w:pPr>
      <w:r w:rsidRPr="006C2DA2">
        <w:rPr>
          <w:rFonts w:eastAsia="Arial"/>
          <w:color w:val="1A1C1E"/>
        </w:rPr>
        <w:t>Lưu trữ lịch sử hội thoại vào cơ sở dữ liệu (MySQL).</w:t>
      </w:r>
    </w:p>
    <w:p w14:paraId="73AC67C3" w14:textId="34506B54" w:rsidR="0043741A" w:rsidRPr="0043741A" w:rsidRDefault="0043741A" w:rsidP="008C7203">
      <w:pPr>
        <w:pStyle w:val="ListParagraph"/>
        <w:numPr>
          <w:ilvl w:val="0"/>
          <w:numId w:val="17"/>
        </w:numPr>
        <w:shd w:val="clear" w:color="auto" w:fill="FFFFFF"/>
        <w:spacing w:line="360" w:lineRule="auto"/>
        <w:ind w:left="0" w:firstLine="450"/>
        <w:jc w:val="both"/>
      </w:pPr>
      <w:r w:rsidRPr="006C2DA2">
        <w:rPr>
          <w:rFonts w:eastAsia="Arial"/>
          <w:color w:val="1A1C1E"/>
        </w:rPr>
        <w:t>Giao tiếp với dịch vụ Python AI thông qua giao thức HTTP để lấy phản hồi từ mô hình ngôn ngữ lớn (LLM).</w:t>
      </w:r>
    </w:p>
    <w:p w14:paraId="54FBC3E8" w14:textId="1CCEA415" w:rsidR="0043741A" w:rsidRDefault="0043741A" w:rsidP="008C7203">
      <w:pPr>
        <w:shd w:val="clear" w:color="auto" w:fill="FFFFFF"/>
        <w:spacing w:line="360" w:lineRule="auto"/>
        <w:rPr>
          <w:rFonts w:eastAsia="Arial"/>
          <w:color w:val="1A1C1E"/>
        </w:rPr>
      </w:pPr>
      <w:r w:rsidRPr="00F40480">
        <w:rPr>
          <w:noProof/>
        </w:rPr>
        <w:lastRenderedPageBreak/>
        <w:drawing>
          <wp:inline distT="114300" distB="114300" distL="114300" distR="114300" wp14:anchorId="3E796B9B" wp14:editId="5321F911">
            <wp:extent cx="5759775" cy="2730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59775" cy="2730500"/>
                    </a:xfrm>
                    <a:prstGeom prst="rect">
                      <a:avLst/>
                    </a:prstGeom>
                    <a:ln/>
                  </pic:spPr>
                </pic:pic>
              </a:graphicData>
            </a:graphic>
          </wp:inline>
        </w:drawing>
      </w:r>
    </w:p>
    <w:p w14:paraId="4E76FF1E" w14:textId="3F583FB8" w:rsidR="0043741A" w:rsidRPr="006C2DA2" w:rsidRDefault="0043741A" w:rsidP="008C7203">
      <w:pPr>
        <w:pStyle w:val="Hnh"/>
        <w:spacing w:line="360" w:lineRule="auto"/>
      </w:pPr>
      <w:bookmarkStart w:id="98" w:name="_Toc218851565"/>
      <w:r>
        <w:t xml:space="preserve">Hình </w:t>
      </w:r>
      <w:r w:rsidRPr="00F40480">
        <w:t>3.</w:t>
      </w:r>
      <w:r w:rsidR="00686531">
        <w:t>5</w:t>
      </w:r>
      <w:r w:rsidRPr="00F40480">
        <w:t>: Screenshot giao diện Chat A</w:t>
      </w:r>
      <w:r>
        <w:t>I</w:t>
      </w:r>
      <w:bookmarkEnd w:id="98"/>
    </w:p>
    <w:p w14:paraId="6298CA8F" w14:textId="77777777" w:rsidR="0043741A" w:rsidRPr="00A86680" w:rsidRDefault="0043741A" w:rsidP="008C7203">
      <w:pPr>
        <w:spacing w:line="360" w:lineRule="auto"/>
        <w:rPr>
          <w:rFonts w:eastAsia="Arial"/>
          <w:b/>
          <w:bCs/>
          <w:color w:val="1A1C1E"/>
        </w:rPr>
      </w:pPr>
      <w:r w:rsidRPr="00A86680">
        <w:rPr>
          <w:rFonts w:eastAsia="Arial"/>
          <w:b/>
          <w:bCs/>
          <w:color w:val="1A1C1E"/>
        </w:rPr>
        <w:t>a) Tạo phiên chat mới</w:t>
      </w:r>
    </w:p>
    <w:p w14:paraId="1A9FC092" w14:textId="77777777" w:rsidR="0043741A" w:rsidRPr="00F40480" w:rsidRDefault="0043741A" w:rsidP="008C7203">
      <w:pPr>
        <w:shd w:val="clear" w:color="auto" w:fill="FFFFFF"/>
        <w:spacing w:line="360" w:lineRule="auto"/>
        <w:ind w:firstLine="360"/>
        <w:jc w:val="both"/>
        <w:rPr>
          <w:rFonts w:eastAsia="Arial"/>
          <w:color w:val="1A1C1E"/>
        </w:rPr>
      </w:pPr>
      <w:r w:rsidRPr="00F40480">
        <w:rPr>
          <w:rFonts w:eastAsia="Arial"/>
          <w:color w:val="1A1C1E"/>
        </w:rPr>
        <w:t>Mỗi cuộc hội thoại được tổ chức thành một "Session" (phiên) riêng biệt để người dùng dễ dàng quản lý các chủ đề học tập khác nhau.</w:t>
      </w:r>
    </w:p>
    <w:p w14:paraId="7DAB54BC" w14:textId="77777777"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Quy trình xử lý:</w:t>
      </w:r>
    </w:p>
    <w:p w14:paraId="30DEBD3D" w14:textId="77777777" w:rsidR="0043741A" w:rsidRPr="00F40480" w:rsidRDefault="0043741A" w:rsidP="008C7203">
      <w:pPr>
        <w:numPr>
          <w:ilvl w:val="0"/>
          <w:numId w:val="27"/>
        </w:numPr>
        <w:shd w:val="clear" w:color="auto" w:fill="FFFFFF"/>
        <w:spacing w:line="360" w:lineRule="auto"/>
        <w:ind w:left="0" w:firstLine="360"/>
        <w:jc w:val="both"/>
      </w:pPr>
      <w:r w:rsidRPr="00F40480">
        <w:rPr>
          <w:rFonts w:eastAsia="Arial"/>
          <w:color w:val="1A1C1E"/>
        </w:rPr>
        <w:t xml:space="preserve">Hệ thống khởi tạo một bản ghi trong bảng </w:t>
      </w:r>
      <w:r w:rsidRPr="00F40480">
        <w:rPr>
          <w:rFonts w:eastAsia="Courier New"/>
          <w:color w:val="0F0F10"/>
          <w:shd w:val="clear" w:color="auto" w:fill="F4F4F5"/>
        </w:rPr>
        <w:t>chat_sessions</w:t>
      </w:r>
      <w:r w:rsidRPr="00F40480">
        <w:rPr>
          <w:rFonts w:eastAsia="Arial"/>
          <w:color w:val="1A1C1E"/>
        </w:rPr>
        <w:t xml:space="preserve"> gắn liền với </w:t>
      </w:r>
      <w:r w:rsidRPr="00F40480">
        <w:rPr>
          <w:rFonts w:eastAsia="Courier New"/>
          <w:color w:val="0F0F10"/>
          <w:shd w:val="clear" w:color="auto" w:fill="F4F4F5"/>
        </w:rPr>
        <w:t>user_id</w:t>
      </w:r>
      <w:r w:rsidRPr="00F40480">
        <w:rPr>
          <w:rFonts w:eastAsia="Arial"/>
          <w:color w:val="1A1C1E"/>
        </w:rPr>
        <w:t>.</w:t>
      </w:r>
    </w:p>
    <w:p w14:paraId="6C0E9A42" w14:textId="77777777" w:rsidR="0043741A" w:rsidRPr="00F40480" w:rsidRDefault="0043741A" w:rsidP="008C7203">
      <w:pPr>
        <w:numPr>
          <w:ilvl w:val="0"/>
          <w:numId w:val="27"/>
        </w:numPr>
        <w:shd w:val="clear" w:color="auto" w:fill="FFFFFF"/>
        <w:spacing w:line="360" w:lineRule="auto"/>
        <w:ind w:left="0" w:firstLine="360"/>
        <w:jc w:val="both"/>
      </w:pPr>
      <w:r w:rsidRPr="00F40480">
        <w:rPr>
          <w:rFonts w:eastAsia="Arial"/>
          <w:color w:val="1A1C1E"/>
        </w:rPr>
        <w:t xml:space="preserve">Người dùng có thể tùy chọn </w:t>
      </w:r>
      <w:r w:rsidRPr="00F40480">
        <w:rPr>
          <w:rFonts w:eastAsia="Courier New"/>
          <w:color w:val="0F0F10"/>
          <w:shd w:val="clear" w:color="auto" w:fill="F4F4F5"/>
        </w:rPr>
        <w:t>mode</w:t>
      </w:r>
      <w:r w:rsidRPr="00F40480">
        <w:rPr>
          <w:rFonts w:eastAsia="Arial"/>
          <w:color w:val="1A1C1E"/>
        </w:rPr>
        <w:t xml:space="preserve"> (chế độ) như: học tập tổng quát, giải toán, hoặc thực hành ngoại ngữ để AI điều chỉnh văn phong phản hồi.</w:t>
      </w:r>
    </w:p>
    <w:p w14:paraId="5CDE5A76" w14:textId="77777777" w:rsidR="0043741A" w:rsidRPr="00A86680" w:rsidRDefault="0043741A" w:rsidP="008C7203">
      <w:pPr>
        <w:spacing w:line="360" w:lineRule="auto"/>
        <w:rPr>
          <w:rFonts w:eastAsia="Arial"/>
          <w:b/>
          <w:bCs/>
          <w:color w:val="1A1C1E"/>
        </w:rPr>
      </w:pPr>
      <w:bookmarkStart w:id="99" w:name="_u1cg0sfyku5a" w:colFirst="0" w:colLast="0"/>
      <w:bookmarkEnd w:id="99"/>
      <w:r w:rsidRPr="00A86680">
        <w:rPr>
          <w:rFonts w:eastAsia="Arial"/>
          <w:b/>
          <w:bCs/>
          <w:color w:val="1A1C1E"/>
        </w:rPr>
        <w:t xml:space="preserve">b) Gửi tin nhắn và tích hợp dịch vụ AI </w:t>
      </w:r>
    </w:p>
    <w:p w14:paraId="59413C21" w14:textId="77777777" w:rsidR="0043741A" w:rsidRPr="00F40480" w:rsidRDefault="0043741A" w:rsidP="008C7203">
      <w:pPr>
        <w:shd w:val="clear" w:color="auto" w:fill="FFFFFF"/>
        <w:spacing w:line="360" w:lineRule="auto"/>
        <w:jc w:val="both"/>
        <w:rPr>
          <w:rFonts w:eastAsia="Arial"/>
          <w:color w:val="1A1C1E"/>
        </w:rPr>
      </w:pPr>
      <w:r w:rsidRPr="00F40480">
        <w:rPr>
          <w:rFonts w:eastAsia="Arial"/>
          <w:color w:val="1A1C1E"/>
        </w:rPr>
        <w:t>Đây là chức năng phức tạp nhất, thể hiện sự kết hợp giữa Backend và AI Service.</w:t>
      </w:r>
    </w:p>
    <w:p w14:paraId="36ACA0F8" w14:textId="77777777"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Quy trình xử lý 5 bước:</w:t>
      </w:r>
    </w:p>
    <w:p w14:paraId="17A821EA" w14:textId="77777777" w:rsidR="0043741A" w:rsidRPr="00F40480" w:rsidRDefault="0043741A" w:rsidP="008C7203">
      <w:pPr>
        <w:numPr>
          <w:ilvl w:val="0"/>
          <w:numId w:val="26"/>
        </w:numPr>
        <w:shd w:val="clear" w:color="auto" w:fill="FFFFFF"/>
        <w:spacing w:line="360" w:lineRule="auto"/>
        <w:ind w:left="0" w:firstLine="360"/>
        <w:jc w:val="both"/>
      </w:pPr>
      <w:r w:rsidRPr="00F40480">
        <w:rPr>
          <w:rFonts w:eastAsia="Arial"/>
          <w:b/>
          <w:bCs/>
          <w:color w:val="1A1C1E"/>
        </w:rPr>
        <w:t>Lưu tin nhắn người dùng:</w:t>
      </w:r>
      <w:r w:rsidRPr="00F40480">
        <w:rPr>
          <w:rFonts w:eastAsia="Arial"/>
          <w:color w:val="1A1C1E"/>
        </w:rPr>
        <w:t xml:space="preserve"> Tin nhắn gửi lên từ giao diện được lưu ngay vào bảng </w:t>
      </w:r>
      <w:r w:rsidRPr="00F40480">
        <w:rPr>
          <w:rFonts w:eastAsia="Courier New"/>
          <w:color w:val="0F0F10"/>
          <w:shd w:val="clear" w:color="auto" w:fill="F4F4F5"/>
        </w:rPr>
        <w:t>chat_messages</w:t>
      </w:r>
      <w:r w:rsidRPr="00F40480">
        <w:rPr>
          <w:rFonts w:eastAsia="Arial"/>
          <w:color w:val="1A1C1E"/>
        </w:rPr>
        <w:t xml:space="preserve"> với vai trò là </w:t>
      </w:r>
      <w:r w:rsidRPr="00F40480">
        <w:rPr>
          <w:rFonts w:eastAsia="Courier New"/>
          <w:color w:val="0F0F10"/>
          <w:shd w:val="clear" w:color="auto" w:fill="F4F4F5"/>
        </w:rPr>
        <w:t>user</w:t>
      </w:r>
      <w:r w:rsidRPr="00F40480">
        <w:rPr>
          <w:rFonts w:eastAsia="Arial"/>
          <w:color w:val="1A1C1E"/>
        </w:rPr>
        <w:t>.</w:t>
      </w:r>
    </w:p>
    <w:p w14:paraId="2829BCFD" w14:textId="77777777" w:rsidR="0043741A" w:rsidRPr="00F40480" w:rsidRDefault="0043741A" w:rsidP="008C7203">
      <w:pPr>
        <w:numPr>
          <w:ilvl w:val="0"/>
          <w:numId w:val="26"/>
        </w:numPr>
        <w:shd w:val="clear" w:color="auto" w:fill="FFFFFF"/>
        <w:spacing w:line="360" w:lineRule="auto"/>
        <w:ind w:left="0" w:firstLine="360"/>
        <w:jc w:val="both"/>
      </w:pPr>
      <w:r w:rsidRPr="00F40480">
        <w:rPr>
          <w:rFonts w:eastAsia="Arial"/>
          <w:b/>
          <w:bCs/>
          <w:color w:val="1A1C1E"/>
        </w:rPr>
        <w:t>Gọi dịch vụ AI:</w:t>
      </w:r>
      <w:r w:rsidRPr="00F40480">
        <w:rPr>
          <w:rFonts w:eastAsia="Arial"/>
          <w:color w:val="1A1C1E"/>
        </w:rPr>
        <w:t xml:space="preserve"> Sử dụng thư viện </w:t>
      </w:r>
      <w:r w:rsidRPr="00F40480">
        <w:rPr>
          <w:rFonts w:eastAsia="Courier New"/>
          <w:color w:val="0F0F10"/>
          <w:shd w:val="clear" w:color="auto" w:fill="F4F4F5"/>
        </w:rPr>
        <w:t>Http</w:t>
      </w:r>
      <w:r w:rsidRPr="00F40480">
        <w:rPr>
          <w:rFonts w:eastAsia="Arial"/>
          <w:color w:val="1A1C1E"/>
        </w:rPr>
        <w:t xml:space="preserve"> của Laravel để gửi một Request POST tới </w:t>
      </w:r>
      <w:r w:rsidRPr="00F40480">
        <w:rPr>
          <w:rFonts w:eastAsia="Arial"/>
          <w:b/>
          <w:bCs/>
          <w:color w:val="1A1C1E"/>
        </w:rPr>
        <w:t>Python AI Service</w:t>
      </w:r>
      <w:r w:rsidRPr="00F40480">
        <w:rPr>
          <w:rFonts w:eastAsia="Arial"/>
          <w:color w:val="1A1C1E"/>
        </w:rPr>
        <w:t xml:space="preserve"> (đang chạy tại cổng 5000). Request bao gồm nội dung tin nhắn, ID phiên và chế độ chat.</w:t>
      </w:r>
    </w:p>
    <w:p w14:paraId="64440B7A" w14:textId="77777777" w:rsidR="0043741A" w:rsidRPr="00F40480" w:rsidRDefault="0043741A" w:rsidP="008C7203">
      <w:pPr>
        <w:numPr>
          <w:ilvl w:val="0"/>
          <w:numId w:val="26"/>
        </w:numPr>
        <w:shd w:val="clear" w:color="auto" w:fill="FFFFFF"/>
        <w:spacing w:line="360" w:lineRule="auto"/>
        <w:ind w:left="0" w:firstLine="360"/>
        <w:jc w:val="both"/>
      </w:pPr>
      <w:r w:rsidRPr="00F40480">
        <w:rPr>
          <w:rFonts w:eastAsia="Arial"/>
          <w:b/>
          <w:bCs/>
          <w:color w:val="1A1C1E"/>
        </w:rPr>
        <w:t>Xử lý phản hồi:</w:t>
      </w:r>
      <w:r w:rsidRPr="00F40480">
        <w:rPr>
          <w:rFonts w:eastAsia="Arial"/>
          <w:color w:val="1A1C1E"/>
        </w:rPr>
        <w:t xml:space="preserve"> Sau khi nhận được kết quả từ AI, hệ thống kiểm tra tính thành công của phản hồi.</w:t>
      </w:r>
    </w:p>
    <w:p w14:paraId="217931CC" w14:textId="77777777" w:rsidR="0043741A" w:rsidRPr="00F40480" w:rsidRDefault="0043741A" w:rsidP="008C7203">
      <w:pPr>
        <w:numPr>
          <w:ilvl w:val="0"/>
          <w:numId w:val="26"/>
        </w:numPr>
        <w:shd w:val="clear" w:color="auto" w:fill="FFFFFF"/>
        <w:spacing w:line="360" w:lineRule="auto"/>
        <w:ind w:left="0" w:firstLine="360"/>
        <w:jc w:val="both"/>
      </w:pPr>
      <w:r w:rsidRPr="00F40480">
        <w:rPr>
          <w:rFonts w:eastAsia="Arial"/>
          <w:b/>
          <w:bCs/>
          <w:color w:val="1A1C1E"/>
        </w:rPr>
        <w:t>Lưu phản hồi AI:</w:t>
      </w:r>
      <w:r w:rsidRPr="00F40480">
        <w:rPr>
          <w:rFonts w:eastAsia="Arial"/>
          <w:color w:val="1A1C1E"/>
        </w:rPr>
        <w:t xml:space="preserve"> Câu trả lời của trợ lý ảo được lưu vào cơ sở dữ liệu với vai trò là </w:t>
      </w:r>
      <w:r w:rsidRPr="00F40480">
        <w:rPr>
          <w:rFonts w:eastAsia="Courier New"/>
          <w:color w:val="0F0F10"/>
          <w:shd w:val="clear" w:color="auto" w:fill="F4F4F5"/>
        </w:rPr>
        <w:t>assistant</w:t>
      </w:r>
      <w:r w:rsidRPr="00F40480">
        <w:rPr>
          <w:rFonts w:eastAsia="Arial"/>
          <w:color w:val="1A1C1E"/>
        </w:rPr>
        <w:t>.</w:t>
      </w:r>
    </w:p>
    <w:p w14:paraId="417816DB" w14:textId="77777777" w:rsidR="0043741A" w:rsidRPr="00F40480" w:rsidRDefault="0043741A" w:rsidP="008C7203">
      <w:pPr>
        <w:numPr>
          <w:ilvl w:val="0"/>
          <w:numId w:val="26"/>
        </w:numPr>
        <w:shd w:val="clear" w:color="auto" w:fill="FFFFFF"/>
        <w:spacing w:line="360" w:lineRule="auto"/>
        <w:ind w:left="0" w:firstLine="360"/>
        <w:jc w:val="both"/>
      </w:pPr>
      <w:r w:rsidRPr="00F40480">
        <w:rPr>
          <w:rFonts w:eastAsia="Arial"/>
          <w:b/>
          <w:bCs/>
          <w:color w:val="1A1C1E"/>
        </w:rPr>
        <w:lastRenderedPageBreak/>
        <w:t>Cập nhật tiêu đề tự động:</w:t>
      </w:r>
      <w:r w:rsidRPr="00F40480">
        <w:rPr>
          <w:rFonts w:eastAsia="Arial"/>
          <w:color w:val="1A1C1E"/>
        </w:rPr>
        <w:t xml:space="preserve"> Nếu đây là những tin nhắn đầu tiên, hệ thống sẽ tự động lấy một phần nội dung tin nhắn của người dùng để cập nhật làm tiêu đề phiên chat (</w:t>
      </w:r>
      <w:r w:rsidRPr="00F40480">
        <w:rPr>
          <w:rFonts w:eastAsia="Courier New"/>
          <w:color w:val="0F0F10"/>
          <w:shd w:val="clear" w:color="auto" w:fill="F4F4F5"/>
        </w:rPr>
        <w:t>title</w:t>
      </w:r>
      <w:r w:rsidRPr="00F40480">
        <w:rPr>
          <w:rFonts w:eastAsia="Arial"/>
          <w:color w:val="1A1C1E"/>
        </w:rPr>
        <w:t>), giúp danh sách lịch sử trực quan hơn.</w:t>
      </w:r>
    </w:p>
    <w:p w14:paraId="3C6B766A" w14:textId="77777777" w:rsidR="0043741A" w:rsidRPr="00A86680" w:rsidRDefault="0043741A" w:rsidP="008C7203">
      <w:pPr>
        <w:spacing w:line="360" w:lineRule="auto"/>
        <w:rPr>
          <w:rFonts w:eastAsia="Arial"/>
          <w:b/>
          <w:bCs/>
          <w:color w:val="1A1C1E"/>
        </w:rPr>
      </w:pPr>
      <w:bookmarkStart w:id="100" w:name="_pmkjg125w3tn" w:colFirst="0" w:colLast="0"/>
      <w:bookmarkEnd w:id="100"/>
      <w:r w:rsidRPr="00A86680">
        <w:rPr>
          <w:rFonts w:eastAsia="Arial"/>
          <w:b/>
          <w:bCs/>
          <w:color w:val="1A1C1E"/>
        </w:rPr>
        <w:t>c) Lấy lịch sử tin nhắn</w:t>
      </w:r>
    </w:p>
    <w:p w14:paraId="01AAA417" w14:textId="77777777" w:rsidR="0043741A" w:rsidRPr="00F40480" w:rsidRDefault="0043741A" w:rsidP="008C7203">
      <w:pPr>
        <w:shd w:val="clear" w:color="auto" w:fill="FFFFFF"/>
        <w:spacing w:line="360" w:lineRule="auto"/>
        <w:jc w:val="both"/>
        <w:rPr>
          <w:rFonts w:eastAsia="Arial"/>
          <w:color w:val="1A1C1E"/>
        </w:rPr>
      </w:pPr>
      <w:r w:rsidRPr="00F40480">
        <w:rPr>
          <w:rFonts w:eastAsia="Arial"/>
          <w:color w:val="1A1C1E"/>
        </w:rPr>
        <w:t>Tính năng này giúp người dùng có thể quay lại các cuộc hội thoại cũ để ôn tập kiến thức.</w:t>
      </w:r>
    </w:p>
    <w:p w14:paraId="0A65C932" w14:textId="77777777" w:rsidR="0043741A" w:rsidRPr="00F40480" w:rsidRDefault="0043741A" w:rsidP="008C7203">
      <w:pPr>
        <w:shd w:val="clear" w:color="auto" w:fill="FFFFFF"/>
        <w:spacing w:line="360" w:lineRule="auto"/>
        <w:jc w:val="both"/>
        <w:rPr>
          <w:rFonts w:eastAsia="Arial"/>
          <w:b/>
          <w:bCs/>
          <w:color w:val="1A1C1E"/>
        </w:rPr>
      </w:pPr>
      <w:r w:rsidRPr="00F40480">
        <w:rPr>
          <w:rFonts w:eastAsia="Arial"/>
          <w:b/>
          <w:bCs/>
          <w:color w:val="1A1C1E"/>
        </w:rPr>
        <w:t>Đặc điểm:</w:t>
      </w:r>
    </w:p>
    <w:p w14:paraId="7DE4378A" w14:textId="77777777" w:rsidR="0043741A" w:rsidRPr="00F40480" w:rsidRDefault="0043741A" w:rsidP="008C7203">
      <w:pPr>
        <w:pStyle w:val="ListParagraph"/>
        <w:numPr>
          <w:ilvl w:val="0"/>
          <w:numId w:val="17"/>
        </w:numPr>
        <w:shd w:val="clear" w:color="auto" w:fill="FFFFFF"/>
        <w:spacing w:line="360" w:lineRule="auto"/>
        <w:ind w:left="0" w:firstLine="360"/>
        <w:jc w:val="both"/>
      </w:pPr>
      <w:r w:rsidRPr="006C2DA2">
        <w:rPr>
          <w:rFonts w:eastAsia="Arial"/>
          <w:color w:val="1A1C1E"/>
        </w:rPr>
        <w:t xml:space="preserve">Hệ thống truy vấn toàn bộ tin nhắn thuộc về một </w:t>
      </w:r>
      <w:r w:rsidRPr="006C2DA2">
        <w:rPr>
          <w:rFonts w:eastAsia="Courier New"/>
          <w:color w:val="0F0F10"/>
          <w:shd w:val="clear" w:color="auto" w:fill="F4F4F5"/>
        </w:rPr>
        <w:t>session_id</w:t>
      </w:r>
      <w:r w:rsidRPr="006C2DA2">
        <w:rPr>
          <w:rFonts w:eastAsia="Arial"/>
          <w:color w:val="1A1C1E"/>
        </w:rPr>
        <w:t xml:space="preserve"> cụ thể.</w:t>
      </w:r>
    </w:p>
    <w:p w14:paraId="373398B1" w14:textId="77777777" w:rsidR="0043741A" w:rsidRPr="00F40480" w:rsidRDefault="0043741A" w:rsidP="008C7203">
      <w:pPr>
        <w:pStyle w:val="ListParagraph"/>
        <w:numPr>
          <w:ilvl w:val="0"/>
          <w:numId w:val="17"/>
        </w:numPr>
        <w:shd w:val="clear" w:color="auto" w:fill="FFFFFF"/>
        <w:spacing w:line="360" w:lineRule="auto"/>
        <w:ind w:left="0" w:firstLine="360"/>
        <w:jc w:val="both"/>
      </w:pPr>
      <w:r w:rsidRPr="006C2DA2">
        <w:rPr>
          <w:rFonts w:eastAsia="Arial"/>
          <w:color w:val="1A1C1E"/>
        </w:rPr>
        <w:t>Dữ liệu được sắp xếp theo thời gian tăng dần (</w:t>
      </w:r>
      <w:r w:rsidRPr="006C2DA2">
        <w:rPr>
          <w:rFonts w:eastAsia="Courier New"/>
          <w:color w:val="0F0F10"/>
          <w:shd w:val="clear" w:color="auto" w:fill="F4F4F5"/>
        </w:rPr>
        <w:t>asc</w:t>
      </w:r>
      <w:r w:rsidRPr="006C2DA2">
        <w:rPr>
          <w:rFonts w:eastAsia="Arial"/>
          <w:color w:val="1A1C1E"/>
        </w:rPr>
        <w:t>) để đảm bảo đúng trình tự hội thoại.</w:t>
      </w:r>
    </w:p>
    <w:p w14:paraId="51759AB0" w14:textId="77777777" w:rsidR="0043741A" w:rsidRPr="00F40480" w:rsidRDefault="0043741A" w:rsidP="008C7203">
      <w:pPr>
        <w:pStyle w:val="ListParagraph"/>
        <w:numPr>
          <w:ilvl w:val="0"/>
          <w:numId w:val="17"/>
        </w:numPr>
        <w:shd w:val="clear" w:color="auto" w:fill="FFFFFF"/>
        <w:spacing w:line="360" w:lineRule="auto"/>
        <w:ind w:left="0" w:firstLine="360"/>
        <w:jc w:val="both"/>
      </w:pPr>
      <w:r w:rsidRPr="006C2DA2">
        <w:rPr>
          <w:rFonts w:eastAsia="Arial"/>
          <w:color w:val="1A1C1E"/>
        </w:rPr>
        <w:t xml:space="preserve">Mỗi tin nhắn trả về đều kèm theo thông tin </w:t>
      </w:r>
      <w:r w:rsidRPr="006C2DA2">
        <w:rPr>
          <w:rFonts w:eastAsia="Courier New"/>
          <w:color w:val="0F0F10"/>
          <w:shd w:val="clear" w:color="auto" w:fill="F4F4F5"/>
        </w:rPr>
        <w:t>role</w:t>
      </w:r>
      <w:r w:rsidRPr="006C2DA2">
        <w:rPr>
          <w:rFonts w:eastAsia="Arial"/>
          <w:color w:val="1A1C1E"/>
        </w:rPr>
        <w:t xml:space="preserve"> (người dùng hay AI) để Frontend có thể hiển thị bong bóng chat phù hợp.</w:t>
      </w:r>
    </w:p>
    <w:p w14:paraId="50483889" w14:textId="77777777" w:rsidR="0043741A" w:rsidRPr="00F40480" w:rsidRDefault="0043741A" w:rsidP="008C7203">
      <w:pPr>
        <w:pStyle w:val="Heading3"/>
        <w:keepNext w:val="0"/>
        <w:shd w:val="clear" w:color="auto" w:fill="FFFFFF"/>
        <w:spacing w:before="0" w:after="0" w:line="360" w:lineRule="auto"/>
        <w:ind w:firstLine="450"/>
        <w:jc w:val="both"/>
        <w:rPr>
          <w:rFonts w:eastAsia="Arial"/>
          <w:i w:val="0"/>
          <w:iCs/>
          <w:color w:val="1A1C1E"/>
        </w:rPr>
      </w:pPr>
      <w:bookmarkStart w:id="101" w:name="_Toc218847500"/>
      <w:r w:rsidRPr="00F40480">
        <w:rPr>
          <w:rFonts w:eastAsia="Arial"/>
          <w:i w:val="0"/>
          <w:color w:val="1A1C1E"/>
        </w:rPr>
        <w:t>3.3.4. Chức năng Flashcard</w:t>
      </w:r>
      <w:bookmarkEnd w:id="101"/>
    </w:p>
    <w:p w14:paraId="45840D5E" w14:textId="77777777" w:rsidR="0043741A" w:rsidRPr="00F40480" w:rsidRDefault="0043741A" w:rsidP="008C7203">
      <w:pPr>
        <w:shd w:val="clear" w:color="auto" w:fill="FFFFFF"/>
        <w:spacing w:line="360" w:lineRule="auto"/>
        <w:ind w:firstLine="450"/>
        <w:jc w:val="both"/>
        <w:rPr>
          <w:rFonts w:eastAsia="Arial"/>
          <w:color w:val="1A1C1E"/>
        </w:rPr>
      </w:pPr>
      <w:r w:rsidRPr="00F40480">
        <w:rPr>
          <w:rFonts w:eastAsia="Arial"/>
          <w:color w:val="1A1C1E"/>
        </w:rPr>
        <w:t>Flashcard là công cụ hỗ trợ ghi nhớ kiến thức dựa trên phương pháp lặp lại ngắt quãng (Spaced Repetition). Chức năng này cho phép người dùng tổ chức các kiến thức cần nhớ thành các bộ thẻ (Decks) thông minh.</w:t>
      </w:r>
    </w:p>
    <w:p w14:paraId="3979CDD4" w14:textId="7E0DB86A" w:rsidR="0043741A" w:rsidRDefault="0043741A" w:rsidP="008C7203">
      <w:pPr>
        <w:shd w:val="clear" w:color="auto" w:fill="FFFFFF"/>
        <w:spacing w:line="360" w:lineRule="auto"/>
        <w:rPr>
          <w:rFonts w:eastAsia="Arial"/>
          <w:color w:val="1A1C1E"/>
        </w:rPr>
      </w:pPr>
      <w:r w:rsidRPr="00F40480">
        <w:rPr>
          <w:noProof/>
        </w:rPr>
        <w:drawing>
          <wp:inline distT="114300" distB="114300" distL="114300" distR="114300" wp14:anchorId="6F68B8E9" wp14:editId="1F8AACF8">
            <wp:extent cx="5759775" cy="27178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59775" cy="2717800"/>
                    </a:xfrm>
                    <a:prstGeom prst="rect">
                      <a:avLst/>
                    </a:prstGeom>
                    <a:ln/>
                  </pic:spPr>
                </pic:pic>
              </a:graphicData>
            </a:graphic>
          </wp:inline>
        </w:drawing>
      </w:r>
    </w:p>
    <w:p w14:paraId="544FB096" w14:textId="25E01496" w:rsidR="0043741A" w:rsidRDefault="0043741A" w:rsidP="008C7203">
      <w:pPr>
        <w:pStyle w:val="Hnh"/>
        <w:spacing w:line="360" w:lineRule="auto"/>
      </w:pPr>
      <w:bookmarkStart w:id="102" w:name="_Toc218851566"/>
      <w:r w:rsidRPr="0043741A">
        <w:rPr>
          <w:rFonts w:eastAsia="Microsoft JhengHei"/>
        </w:rPr>
        <w:t xml:space="preserve">Hình </w:t>
      </w:r>
      <w:r w:rsidRPr="0043741A">
        <w:t>3.</w:t>
      </w:r>
      <w:r w:rsidR="00686531">
        <w:t>6</w:t>
      </w:r>
      <w:r w:rsidRPr="0043741A">
        <w:t>: Screenshot giao diện Flashcard</w:t>
      </w:r>
      <w:bookmarkEnd w:id="102"/>
    </w:p>
    <w:p w14:paraId="598A4A88" w14:textId="77777777" w:rsidR="0043741A" w:rsidRPr="00A86680" w:rsidRDefault="0043741A" w:rsidP="008C7203">
      <w:pPr>
        <w:spacing w:line="360" w:lineRule="auto"/>
        <w:jc w:val="both"/>
        <w:rPr>
          <w:rFonts w:eastAsia="Arial"/>
          <w:b/>
          <w:bCs/>
          <w:color w:val="1A1C1E"/>
        </w:rPr>
      </w:pPr>
      <w:r w:rsidRPr="00A86680">
        <w:rPr>
          <w:rFonts w:eastAsia="Arial"/>
          <w:b/>
          <w:bCs/>
          <w:color w:val="1A1C1E"/>
        </w:rPr>
        <w:t>a) Tạo bộ flashcard (Create Deck)</w:t>
      </w:r>
    </w:p>
    <w:p w14:paraId="295A1874" w14:textId="77777777" w:rsidR="0043741A" w:rsidRPr="00F40480" w:rsidRDefault="0043741A" w:rsidP="008C7203">
      <w:pPr>
        <w:spacing w:line="360" w:lineRule="auto"/>
        <w:ind w:firstLine="360"/>
        <w:jc w:val="both"/>
        <w:rPr>
          <w:rFonts w:eastAsia="Arial"/>
          <w:color w:val="1A1C1E"/>
        </w:rPr>
      </w:pPr>
      <w:r w:rsidRPr="00F40480">
        <w:rPr>
          <w:rFonts w:eastAsia="Arial"/>
          <w:color w:val="1A1C1E"/>
        </w:rPr>
        <w:t>Mỗi bộ thẻ đóng vai trò như một thư mục chứa các kiến thức theo chủ đề riêng biệt. Hệ thống kiểm tra tính hợp lệ của tên bộ thẻ để đảm bảo tính tổ chức dữ liệu.</w:t>
      </w:r>
    </w:p>
    <w:p w14:paraId="0068D3D7" w14:textId="77777777" w:rsidR="0043741A" w:rsidRPr="00F40480" w:rsidRDefault="0043741A" w:rsidP="008C7203">
      <w:pPr>
        <w:spacing w:line="360" w:lineRule="auto"/>
        <w:jc w:val="both"/>
        <w:rPr>
          <w:rFonts w:eastAsia="Arial"/>
          <w:color w:val="1A1C1E"/>
        </w:rPr>
      </w:pPr>
      <w:r w:rsidRPr="00F40480">
        <w:rPr>
          <w:rFonts w:eastAsia="Arial"/>
          <w:i/>
          <w:iCs/>
          <w:color w:val="1A1C1E"/>
        </w:rPr>
        <w:t>Mã nguồn xử lý:</w:t>
      </w:r>
      <w:r>
        <w:rPr>
          <w:rFonts w:eastAsia="Arial"/>
          <w:i/>
          <w:iCs/>
          <w:color w:val="1A1C1E"/>
        </w:rPr>
        <w:t xml:space="preserve"> </w:t>
      </w:r>
      <w:r w:rsidRPr="00F40480">
        <w:rPr>
          <w:rFonts w:eastAsia="Arial"/>
          <w:color w:val="1A1C1E"/>
        </w:rPr>
        <w:t xml:space="preserve">(Chèn đoạn code </w:t>
      </w:r>
      <w:r w:rsidRPr="00F40480">
        <w:rPr>
          <w:rFonts w:eastAsia="Courier New"/>
          <w:color w:val="0F0F10"/>
          <w:shd w:val="clear" w:color="auto" w:fill="F4F4F5"/>
        </w:rPr>
        <w:t>public function createDeck</w:t>
      </w:r>
      <w:r w:rsidRPr="00F40480">
        <w:rPr>
          <w:rFonts w:eastAsia="Arial"/>
          <w:color w:val="1A1C1E"/>
        </w:rPr>
        <w:t xml:space="preserve"> của bạn vào đây)</w:t>
      </w:r>
    </w:p>
    <w:p w14:paraId="50938D56" w14:textId="77777777" w:rsidR="0043741A" w:rsidRPr="00A86680" w:rsidRDefault="0043741A" w:rsidP="008C7203">
      <w:pPr>
        <w:spacing w:line="360" w:lineRule="auto"/>
        <w:jc w:val="both"/>
        <w:rPr>
          <w:rFonts w:eastAsia="Arial"/>
          <w:b/>
          <w:bCs/>
          <w:color w:val="1A1C1E"/>
        </w:rPr>
      </w:pPr>
      <w:bookmarkStart w:id="103" w:name="_ehio1xus32fd" w:colFirst="0" w:colLast="0"/>
      <w:bookmarkEnd w:id="103"/>
      <w:r w:rsidRPr="00A86680">
        <w:rPr>
          <w:rFonts w:eastAsia="Arial"/>
          <w:b/>
          <w:bCs/>
          <w:color w:val="1A1C1E"/>
        </w:rPr>
        <w:t>b) Quản lý thẻ ghi nhớ (Add Card)</w:t>
      </w:r>
    </w:p>
    <w:p w14:paraId="47A1F8DB" w14:textId="77777777" w:rsidR="0043741A" w:rsidRPr="00F40480" w:rsidRDefault="0043741A" w:rsidP="008C7203">
      <w:pPr>
        <w:spacing w:line="360" w:lineRule="auto"/>
        <w:ind w:firstLine="360"/>
        <w:jc w:val="both"/>
        <w:rPr>
          <w:rFonts w:eastAsia="Arial"/>
          <w:color w:val="1A1C1E"/>
        </w:rPr>
      </w:pPr>
      <w:r w:rsidRPr="00F40480">
        <w:rPr>
          <w:rFonts w:eastAsia="Arial"/>
          <w:color w:val="1A1C1E"/>
        </w:rPr>
        <w:t xml:space="preserve">Người dùng có thể thêm thủ công các thẻ vào bộ. Mỗi thẻ gồm hai mặt: </w:t>
      </w:r>
      <w:r w:rsidRPr="00F40480">
        <w:rPr>
          <w:rFonts w:eastAsia="Courier New"/>
          <w:color w:val="0F0F10"/>
          <w:shd w:val="clear" w:color="auto" w:fill="F4F4F5"/>
        </w:rPr>
        <w:t>front</w:t>
      </w:r>
      <w:r w:rsidRPr="00F40480">
        <w:rPr>
          <w:rFonts w:eastAsia="Arial"/>
          <w:color w:val="1A1C1E"/>
        </w:rPr>
        <w:t xml:space="preserve"> (câu hỏi/thuật ngữ) và </w:t>
      </w:r>
      <w:r w:rsidRPr="00F40480">
        <w:rPr>
          <w:rFonts w:eastAsia="Courier New"/>
          <w:color w:val="0F0F10"/>
          <w:shd w:val="clear" w:color="auto" w:fill="F4F4F5"/>
        </w:rPr>
        <w:t>back</w:t>
      </w:r>
      <w:r w:rsidRPr="00F40480">
        <w:rPr>
          <w:rFonts w:eastAsia="Arial"/>
          <w:color w:val="1A1C1E"/>
        </w:rPr>
        <w:t xml:space="preserve"> (câu trả lời/định nghĩa).</w:t>
      </w:r>
    </w:p>
    <w:p w14:paraId="2BD4BEE7" w14:textId="77777777" w:rsidR="0043741A" w:rsidRPr="00F40480" w:rsidRDefault="0043741A" w:rsidP="008C7203">
      <w:pPr>
        <w:spacing w:line="360" w:lineRule="auto"/>
        <w:ind w:firstLine="360"/>
        <w:jc w:val="both"/>
      </w:pPr>
      <w:r w:rsidRPr="006C2DA2">
        <w:rPr>
          <w:rFonts w:eastAsia="Arial"/>
          <w:b/>
          <w:bCs/>
          <w:color w:val="1A1C1E"/>
        </w:rPr>
        <w:lastRenderedPageBreak/>
        <w:t>Thuật toán ghi nhớ:</w:t>
      </w:r>
      <w:r w:rsidRPr="006C2DA2">
        <w:rPr>
          <w:rFonts w:eastAsia="Arial"/>
          <w:color w:val="1A1C1E"/>
        </w:rPr>
        <w:t xml:space="preserve"> Khi một thẻ mới được tạo, hệ thống mặc định gán các giá trị </w:t>
      </w:r>
      <w:r w:rsidRPr="006C2DA2">
        <w:rPr>
          <w:rFonts w:eastAsia="Courier New"/>
          <w:color w:val="0F0F10"/>
          <w:shd w:val="clear" w:color="auto" w:fill="F4F4F5"/>
        </w:rPr>
        <w:t>next_review</w:t>
      </w:r>
      <w:r w:rsidRPr="006C2DA2">
        <w:rPr>
          <w:rFonts w:eastAsia="Arial"/>
          <w:color w:val="1A1C1E"/>
        </w:rPr>
        <w:t xml:space="preserve"> (thời điểm ôn tập tiếp theo), </w:t>
      </w:r>
      <w:r w:rsidRPr="006C2DA2">
        <w:rPr>
          <w:rFonts w:eastAsia="Courier New"/>
          <w:color w:val="0F0F10"/>
          <w:shd w:val="clear" w:color="auto" w:fill="F4F4F5"/>
        </w:rPr>
        <w:t>interval</w:t>
      </w:r>
      <w:r w:rsidRPr="006C2DA2">
        <w:rPr>
          <w:rFonts w:eastAsia="Arial"/>
          <w:color w:val="1A1C1E"/>
        </w:rPr>
        <w:t xml:space="preserve"> và </w:t>
      </w:r>
      <w:r w:rsidRPr="006C2DA2">
        <w:rPr>
          <w:rFonts w:eastAsia="Courier New"/>
          <w:color w:val="0F0F10"/>
          <w:shd w:val="clear" w:color="auto" w:fill="F4F4F5"/>
        </w:rPr>
        <w:t>ease_factor</w:t>
      </w:r>
      <w:r w:rsidRPr="006C2DA2">
        <w:rPr>
          <w:rFonts w:eastAsia="Arial"/>
          <w:color w:val="1A1C1E"/>
        </w:rPr>
        <w:t>. Các thông số này là cơ sở để hệ thống nhắc nhở người dùng ôn tập vào thời điểm tối ưu nhất để đạt hiệu quả ghi nhớ lâu dài.</w:t>
      </w:r>
    </w:p>
    <w:p w14:paraId="42BD7485" w14:textId="77777777" w:rsidR="0043741A" w:rsidRPr="00A86680" w:rsidRDefault="0043741A" w:rsidP="008C7203">
      <w:pPr>
        <w:spacing w:line="360" w:lineRule="auto"/>
        <w:jc w:val="both"/>
        <w:rPr>
          <w:rFonts w:eastAsia="Arial"/>
          <w:b/>
          <w:bCs/>
          <w:color w:val="1A1C1E"/>
        </w:rPr>
      </w:pPr>
      <w:bookmarkStart w:id="104" w:name="_xamec2wced99" w:colFirst="0" w:colLast="0"/>
      <w:bookmarkEnd w:id="104"/>
      <w:r w:rsidRPr="00A86680">
        <w:rPr>
          <w:rFonts w:eastAsia="Arial"/>
          <w:b/>
          <w:bCs/>
          <w:color w:val="1A1C1E"/>
        </w:rPr>
        <w:t>c) Tạo flashcard tự động từ AI (AI Generation)</w:t>
      </w:r>
    </w:p>
    <w:p w14:paraId="792BF06C" w14:textId="77777777" w:rsidR="0043741A" w:rsidRPr="00F40480" w:rsidRDefault="0043741A" w:rsidP="008C7203">
      <w:pPr>
        <w:spacing w:line="360" w:lineRule="auto"/>
        <w:ind w:firstLine="450"/>
        <w:jc w:val="both"/>
        <w:rPr>
          <w:rFonts w:eastAsia="Arial"/>
          <w:color w:val="1A1C1E"/>
        </w:rPr>
      </w:pPr>
      <w:r w:rsidRPr="00F40480">
        <w:rPr>
          <w:rFonts w:eastAsia="Arial"/>
          <w:color w:val="1A1C1E"/>
        </w:rPr>
        <w:t>Đây là tính năng đột phá giúp tiết kiệm thời gian. Thay vì nhập liệu thủ công, người dùng chỉ cần cung cấp một đoạn văn bản kiến thức. Laravel sẽ gửi nội dung này tới dịch vụ AI, dịch vụ này sẽ phân tích và trích xuất ra các cặp câu hỏi - câu trả lời dưới dạng JSON, sau đó Laravel tự động lưu chúng vào bộ thẻ tương ứng.</w:t>
      </w:r>
    </w:p>
    <w:p w14:paraId="61CC81B2" w14:textId="6746F40A" w:rsidR="0043741A" w:rsidRPr="0043741A" w:rsidRDefault="0043741A" w:rsidP="008C7203">
      <w:pPr>
        <w:spacing w:line="360" w:lineRule="auto"/>
        <w:jc w:val="both"/>
        <w:rPr>
          <w:rFonts w:eastAsia="Arial"/>
          <w:color w:val="1A1C1E"/>
        </w:rPr>
      </w:pPr>
      <w:r w:rsidRPr="00F40480">
        <w:rPr>
          <w:rFonts w:eastAsia="Arial"/>
          <w:i/>
          <w:iCs/>
          <w:color w:val="1A1C1E"/>
        </w:rPr>
        <w:t>Mã nguồn xử lý:</w:t>
      </w:r>
      <w:r>
        <w:rPr>
          <w:rFonts w:eastAsia="Arial"/>
          <w:i/>
          <w:iCs/>
          <w:color w:val="1A1C1E"/>
        </w:rPr>
        <w:t xml:space="preserve"> </w:t>
      </w:r>
      <w:r w:rsidRPr="00F40480">
        <w:rPr>
          <w:rFonts w:eastAsia="Arial"/>
          <w:color w:val="1A1C1E"/>
        </w:rPr>
        <w:t xml:space="preserve">(Chèn đoạn code </w:t>
      </w:r>
      <w:r w:rsidRPr="00F40480">
        <w:rPr>
          <w:rFonts w:eastAsia="Courier New"/>
          <w:color w:val="0F0F10"/>
          <w:shd w:val="clear" w:color="auto" w:fill="F4F4F5"/>
        </w:rPr>
        <w:t>public function generate</w:t>
      </w:r>
      <w:r w:rsidRPr="00F40480">
        <w:rPr>
          <w:rFonts w:eastAsia="Arial"/>
          <w:color w:val="1A1C1E"/>
        </w:rPr>
        <w:t xml:space="preserve"> của bạn vào đây)</w:t>
      </w:r>
    </w:p>
    <w:p w14:paraId="7487B162" w14:textId="77777777" w:rsidR="008C7203" w:rsidRDefault="008C7203" w:rsidP="008C7203">
      <w:pPr>
        <w:pStyle w:val="Heading3"/>
        <w:keepNext w:val="0"/>
        <w:shd w:val="clear" w:color="auto" w:fill="FFFFFF"/>
        <w:spacing w:before="0" w:after="0" w:line="360" w:lineRule="auto"/>
        <w:ind w:firstLine="360"/>
        <w:jc w:val="both"/>
        <w:rPr>
          <w:rFonts w:eastAsia="Arial"/>
          <w:i w:val="0"/>
          <w:color w:val="1A1C1E"/>
        </w:rPr>
      </w:pPr>
      <w:bookmarkStart w:id="105" w:name="_Toc218847501"/>
      <w:r w:rsidRPr="00F40480">
        <w:rPr>
          <w:rFonts w:eastAsia="Arial"/>
          <w:i w:val="0"/>
          <w:color w:val="1A1C1E"/>
        </w:rPr>
        <w:t>3.3.5. Chức năng Quiz</w:t>
      </w:r>
      <w:bookmarkEnd w:id="105"/>
    </w:p>
    <w:p w14:paraId="3A82066F" w14:textId="77777777" w:rsidR="008C7203" w:rsidRPr="00F40480" w:rsidRDefault="008C7203" w:rsidP="008C7203">
      <w:pPr>
        <w:shd w:val="clear" w:color="auto" w:fill="FFFFFF"/>
        <w:spacing w:line="360" w:lineRule="auto"/>
        <w:ind w:firstLine="360"/>
        <w:jc w:val="both"/>
        <w:rPr>
          <w:rFonts w:eastAsia="Arial"/>
          <w:color w:val="1A1C1E"/>
        </w:rPr>
      </w:pPr>
      <w:r w:rsidRPr="00F40480">
        <w:rPr>
          <w:rFonts w:eastAsia="Arial"/>
          <w:color w:val="1A1C1E"/>
        </w:rPr>
        <w:t>Phân hệ Quiz cho phép người dùng tự kiểm tra kiến thức thông qua các bài trắc nghiệm. Hệ thống hỗ trợ quy trình khép kín từ tạo bài thi, làm bài đến chấm điểm và giải thích đáp án.</w:t>
      </w:r>
    </w:p>
    <w:p w14:paraId="23BBE5F8" w14:textId="54039C8D" w:rsidR="008C7203" w:rsidRDefault="008C7203" w:rsidP="008C7203">
      <w:pPr>
        <w:pStyle w:val="Hnh"/>
        <w:spacing w:line="360" w:lineRule="auto"/>
      </w:pPr>
      <w:bookmarkStart w:id="106" w:name="_Toc218851567"/>
      <w:r w:rsidRPr="008C7203">
        <w:t>Hình 3.</w:t>
      </w:r>
      <w:r w:rsidR="00686531">
        <w:t>7</w:t>
      </w:r>
      <w:r w:rsidRPr="008C7203">
        <w:t>: Screenshot giao diện Quiz</w:t>
      </w:r>
      <w:bookmarkEnd w:id="106"/>
    </w:p>
    <w:p w14:paraId="3EB28152" w14:textId="77777777" w:rsidR="008C7203" w:rsidRPr="00A86680" w:rsidRDefault="008C7203" w:rsidP="008C7203">
      <w:pPr>
        <w:spacing w:line="360" w:lineRule="auto"/>
        <w:jc w:val="both"/>
        <w:rPr>
          <w:rFonts w:eastAsia="Arial"/>
          <w:b/>
          <w:bCs/>
          <w:color w:val="1A1C1E"/>
        </w:rPr>
      </w:pPr>
      <w:r w:rsidRPr="00A86680">
        <w:rPr>
          <w:rFonts w:eastAsia="Arial"/>
          <w:b/>
          <w:bCs/>
          <w:color w:val="1A1C1E"/>
        </w:rPr>
        <w:t>a) Tạo Quiz thông minh từ AI</w:t>
      </w:r>
    </w:p>
    <w:p w14:paraId="6117F769" w14:textId="77777777" w:rsidR="008C7203" w:rsidRPr="00F40480" w:rsidRDefault="008C7203" w:rsidP="008C7203">
      <w:pPr>
        <w:shd w:val="clear" w:color="auto" w:fill="FFFFFF"/>
        <w:spacing w:line="360" w:lineRule="auto"/>
        <w:ind w:firstLine="360"/>
        <w:jc w:val="both"/>
        <w:rPr>
          <w:rFonts w:eastAsia="Arial"/>
          <w:color w:val="1A1C1E"/>
        </w:rPr>
      </w:pPr>
      <w:r w:rsidRPr="00F40480">
        <w:rPr>
          <w:rFonts w:eastAsia="Arial"/>
          <w:color w:val="1A1C1E"/>
        </w:rPr>
        <w:t>Hệ thống cho phép tạo bài kiểm tra theo chủ đề, số lượng câu hỏi và độ khó yêu cầu.</w:t>
      </w:r>
    </w:p>
    <w:p w14:paraId="6F7B6211" w14:textId="77777777" w:rsidR="008C7203" w:rsidRPr="00F40480" w:rsidRDefault="008C7203" w:rsidP="008C7203">
      <w:pPr>
        <w:pStyle w:val="ListParagraph"/>
        <w:numPr>
          <w:ilvl w:val="0"/>
          <w:numId w:val="17"/>
        </w:numPr>
        <w:shd w:val="clear" w:color="auto" w:fill="FFFFFF"/>
        <w:spacing w:line="360" w:lineRule="auto"/>
        <w:ind w:left="0" w:firstLine="360"/>
        <w:jc w:val="both"/>
      </w:pPr>
      <w:r w:rsidRPr="006C2DA2">
        <w:rPr>
          <w:rFonts w:eastAsia="Arial"/>
          <w:b/>
          <w:bCs/>
          <w:color w:val="1A1C1E"/>
        </w:rPr>
        <w:t>Quy trình:</w:t>
      </w:r>
      <w:r w:rsidRPr="006C2DA2">
        <w:rPr>
          <w:rFonts w:eastAsia="Arial"/>
          <w:color w:val="1A1C1E"/>
        </w:rPr>
        <w:t xml:space="preserve"> Laravel nhận yêu cầu -&gt; Gọi Python AI Service -&gt; Nhận danh sách câu hỏi -&gt; Lưu vào bảng </w:t>
      </w:r>
      <w:r w:rsidRPr="006C2DA2">
        <w:rPr>
          <w:rFonts w:eastAsia="Courier New"/>
          <w:color w:val="0F0F10"/>
          <w:shd w:val="clear" w:color="auto" w:fill="F4F4F5"/>
        </w:rPr>
        <w:t>quizzes</w:t>
      </w:r>
      <w:r w:rsidRPr="006C2DA2">
        <w:rPr>
          <w:rFonts w:eastAsia="Arial"/>
          <w:color w:val="1A1C1E"/>
        </w:rPr>
        <w:t xml:space="preserve"> và </w:t>
      </w:r>
      <w:r w:rsidRPr="006C2DA2">
        <w:rPr>
          <w:rFonts w:eastAsia="Courier New"/>
          <w:color w:val="0F0F10"/>
          <w:shd w:val="clear" w:color="auto" w:fill="F4F4F5"/>
        </w:rPr>
        <w:t>quiz_questions</w:t>
      </w:r>
      <w:r w:rsidRPr="006C2DA2">
        <w:rPr>
          <w:rFonts w:eastAsia="Arial"/>
          <w:color w:val="1A1C1E"/>
        </w:rPr>
        <w:t>.</w:t>
      </w:r>
    </w:p>
    <w:p w14:paraId="6B6E07BB" w14:textId="77777777" w:rsidR="008C7203" w:rsidRPr="00F40480" w:rsidRDefault="008C7203" w:rsidP="008C7203">
      <w:pPr>
        <w:pStyle w:val="ListParagraph"/>
        <w:numPr>
          <w:ilvl w:val="0"/>
          <w:numId w:val="17"/>
        </w:numPr>
        <w:shd w:val="clear" w:color="auto" w:fill="FFFFFF"/>
        <w:spacing w:line="360" w:lineRule="auto"/>
        <w:ind w:left="0" w:firstLine="360"/>
        <w:jc w:val="both"/>
      </w:pPr>
      <w:r w:rsidRPr="006C2DA2">
        <w:rPr>
          <w:rFonts w:eastAsia="Arial"/>
          <w:b/>
          <w:bCs/>
          <w:color w:val="1A1C1E"/>
        </w:rPr>
        <w:t>Lưu trữ:</w:t>
      </w:r>
      <w:r w:rsidRPr="006C2DA2">
        <w:rPr>
          <w:rFonts w:eastAsia="Arial"/>
          <w:color w:val="1A1C1E"/>
        </w:rPr>
        <w:t xml:space="preserve"> Các phương án lựa chọn (Options) được lưu dưới định dạng </w:t>
      </w:r>
      <w:r w:rsidRPr="006C2DA2">
        <w:rPr>
          <w:rFonts w:eastAsia="Courier New"/>
          <w:color w:val="0F0F10"/>
          <w:shd w:val="clear" w:color="auto" w:fill="F4F4F5"/>
        </w:rPr>
        <w:t>json_encode</w:t>
      </w:r>
      <w:r w:rsidRPr="006C2DA2">
        <w:rPr>
          <w:rFonts w:eastAsia="Arial"/>
          <w:color w:val="1A1C1E"/>
        </w:rPr>
        <w:t xml:space="preserve"> để linh hoạt số lượng đáp án cho mỗi câu hỏi.</w:t>
      </w:r>
    </w:p>
    <w:p w14:paraId="772B7DF4" w14:textId="77777777" w:rsidR="008C7203" w:rsidRPr="00F40480" w:rsidRDefault="008C7203" w:rsidP="008C7203">
      <w:pPr>
        <w:shd w:val="clear" w:color="auto" w:fill="FFFFFF"/>
        <w:spacing w:line="360" w:lineRule="auto"/>
        <w:ind w:firstLine="360"/>
        <w:jc w:val="both"/>
        <w:rPr>
          <w:rFonts w:eastAsia="Arial"/>
          <w:color w:val="1A1C1E"/>
        </w:rPr>
      </w:pPr>
      <w:r w:rsidRPr="00F40480">
        <w:rPr>
          <w:rFonts w:eastAsia="Arial"/>
          <w:i/>
          <w:iCs/>
          <w:color w:val="1A1C1E"/>
        </w:rPr>
        <w:t>Mã nguồn xử lý:</w:t>
      </w:r>
      <w:r>
        <w:rPr>
          <w:rFonts w:eastAsia="Arial"/>
          <w:i/>
          <w:iCs/>
          <w:color w:val="1A1C1E"/>
        </w:rPr>
        <w:t xml:space="preserve"> </w:t>
      </w:r>
      <w:r w:rsidRPr="00F40480">
        <w:rPr>
          <w:rFonts w:eastAsia="Arial"/>
          <w:color w:val="1A1C1E"/>
        </w:rPr>
        <w:t xml:space="preserve">(Chèn đoạn code </w:t>
      </w:r>
      <w:r w:rsidRPr="00F40480">
        <w:rPr>
          <w:rFonts w:eastAsia="Courier New"/>
          <w:color w:val="0F0F10"/>
          <w:shd w:val="clear" w:color="auto" w:fill="F4F4F5"/>
        </w:rPr>
        <w:t>public function generate</w:t>
      </w:r>
      <w:r w:rsidRPr="00F40480">
        <w:rPr>
          <w:rFonts w:eastAsia="Arial"/>
          <w:color w:val="1A1C1E"/>
        </w:rPr>
        <w:t xml:space="preserve"> của bạn vào đây)</w:t>
      </w:r>
    </w:p>
    <w:p w14:paraId="5A8BDE91" w14:textId="77777777" w:rsidR="008C7203" w:rsidRPr="00A86680" w:rsidRDefault="008C7203" w:rsidP="008C7203">
      <w:pPr>
        <w:spacing w:line="360" w:lineRule="auto"/>
        <w:jc w:val="both"/>
        <w:rPr>
          <w:rFonts w:eastAsia="Arial"/>
          <w:b/>
          <w:bCs/>
          <w:color w:val="1A1C1E"/>
        </w:rPr>
      </w:pPr>
      <w:bookmarkStart w:id="107" w:name="_wat49d22tu1p" w:colFirst="0" w:colLast="0"/>
      <w:bookmarkEnd w:id="107"/>
      <w:r w:rsidRPr="00A86680">
        <w:rPr>
          <w:rFonts w:eastAsia="Arial"/>
          <w:b/>
          <w:bCs/>
          <w:color w:val="1A1C1E"/>
        </w:rPr>
        <w:t>b) Nộp bài và Chấm điểm tự động</w:t>
      </w:r>
    </w:p>
    <w:p w14:paraId="42E6544A" w14:textId="77777777" w:rsidR="008C7203" w:rsidRPr="00F40480" w:rsidRDefault="008C7203" w:rsidP="008C7203">
      <w:pPr>
        <w:shd w:val="clear" w:color="auto" w:fill="FFFFFF"/>
        <w:spacing w:line="360" w:lineRule="auto"/>
        <w:ind w:firstLine="360"/>
        <w:jc w:val="both"/>
        <w:rPr>
          <w:rFonts w:eastAsia="Arial"/>
          <w:color w:val="1A1C1E"/>
        </w:rPr>
      </w:pPr>
      <w:r w:rsidRPr="00F40480">
        <w:rPr>
          <w:rFonts w:eastAsia="Arial"/>
          <w:color w:val="1A1C1E"/>
        </w:rPr>
        <w:t>Khi người dùng hoàn thành bài thi, hệ thống sẽ thực hiện chấm điểm ngay lập tức tại Backend để đảm bảo tính khách quan.</w:t>
      </w:r>
    </w:p>
    <w:p w14:paraId="193C7F24" w14:textId="77777777" w:rsidR="008C7203" w:rsidRPr="00F40480" w:rsidRDefault="008C7203" w:rsidP="008C7203">
      <w:pPr>
        <w:pStyle w:val="ListParagraph"/>
        <w:numPr>
          <w:ilvl w:val="0"/>
          <w:numId w:val="17"/>
        </w:numPr>
        <w:shd w:val="clear" w:color="auto" w:fill="FFFFFF"/>
        <w:spacing w:line="360" w:lineRule="auto"/>
        <w:ind w:left="0" w:firstLine="360"/>
        <w:jc w:val="both"/>
      </w:pPr>
      <w:r w:rsidRPr="006C2DA2">
        <w:rPr>
          <w:rFonts w:eastAsia="Arial"/>
          <w:b/>
          <w:bCs/>
          <w:color w:val="1A1C1E"/>
        </w:rPr>
        <w:t>Xử lý logic:</w:t>
      </w:r>
      <w:r w:rsidRPr="006C2DA2">
        <w:rPr>
          <w:rFonts w:eastAsia="Arial"/>
          <w:color w:val="1A1C1E"/>
        </w:rPr>
        <w:t xml:space="preserve"> Backend so sánh </w:t>
      </w:r>
      <w:r w:rsidRPr="006C2DA2">
        <w:rPr>
          <w:rFonts w:eastAsia="Courier New"/>
          <w:color w:val="0F0F10"/>
          <w:shd w:val="clear" w:color="auto" w:fill="F4F4F5"/>
        </w:rPr>
        <w:t>userAnswer</w:t>
      </w:r>
      <w:r w:rsidRPr="006C2DA2">
        <w:rPr>
          <w:rFonts w:eastAsia="Arial"/>
          <w:color w:val="1A1C1E"/>
        </w:rPr>
        <w:t xml:space="preserve"> với </w:t>
      </w:r>
      <w:r w:rsidRPr="006C2DA2">
        <w:rPr>
          <w:rFonts w:eastAsia="Courier New"/>
          <w:color w:val="0F0F10"/>
          <w:shd w:val="clear" w:color="auto" w:fill="F4F4F5"/>
        </w:rPr>
        <w:t>correct_answer</w:t>
      </w:r>
      <w:r w:rsidRPr="006C2DA2">
        <w:rPr>
          <w:rFonts w:eastAsia="Arial"/>
          <w:color w:val="1A1C1E"/>
        </w:rPr>
        <w:t xml:space="preserve"> trong cơ sở dữ liệu.</w:t>
      </w:r>
    </w:p>
    <w:p w14:paraId="51F1BAD0" w14:textId="1C14134A" w:rsidR="008C7203" w:rsidRPr="008C7203" w:rsidRDefault="008C7203" w:rsidP="008C7203">
      <w:pPr>
        <w:pStyle w:val="ListParagraph"/>
        <w:numPr>
          <w:ilvl w:val="0"/>
          <w:numId w:val="17"/>
        </w:numPr>
        <w:shd w:val="clear" w:color="auto" w:fill="FFFFFF"/>
        <w:spacing w:line="360" w:lineRule="auto"/>
        <w:ind w:left="0" w:firstLine="360"/>
        <w:jc w:val="both"/>
      </w:pPr>
      <w:r w:rsidRPr="006C2DA2">
        <w:rPr>
          <w:rFonts w:eastAsia="Arial"/>
          <w:b/>
          <w:bCs/>
          <w:color w:val="1A1C1E"/>
        </w:rPr>
        <w:t>Kết quả chi tiết:</w:t>
      </w:r>
      <w:r w:rsidRPr="006C2DA2">
        <w:rPr>
          <w:rFonts w:eastAsia="Arial"/>
          <w:color w:val="1A1C1E"/>
        </w:rPr>
        <w:t xml:space="preserve"> Hệ thống không chỉ trả về tổng điểm mà còn trả về một mảng </w:t>
      </w:r>
      <w:r w:rsidRPr="006C2DA2">
        <w:rPr>
          <w:rFonts w:eastAsia="Courier New"/>
          <w:color w:val="0F0F10"/>
          <w:shd w:val="clear" w:color="auto" w:fill="F4F4F5"/>
        </w:rPr>
        <w:t>details</w:t>
      </w:r>
      <w:r w:rsidRPr="006C2DA2">
        <w:rPr>
          <w:rFonts w:eastAsia="Arial"/>
          <w:color w:val="1A1C1E"/>
        </w:rPr>
        <w:t xml:space="preserve"> chứa thông tin chi tiết: câu nào đúng/sai, đáp án đúng là gì và </w:t>
      </w:r>
      <w:r w:rsidRPr="006C2DA2">
        <w:rPr>
          <w:rFonts w:eastAsia="Arial"/>
          <w:b/>
          <w:bCs/>
          <w:color w:val="1A1C1E"/>
        </w:rPr>
        <w:t>giải thích (explanation)</w:t>
      </w:r>
      <w:r w:rsidRPr="006C2DA2">
        <w:rPr>
          <w:rFonts w:eastAsia="Arial"/>
          <w:color w:val="1A1C1E"/>
        </w:rPr>
        <w:t xml:space="preserve"> tại sao đáp án đó đúng. Kết quả này được lưu vào bảng </w:t>
      </w:r>
      <w:r w:rsidRPr="006C2DA2">
        <w:rPr>
          <w:rFonts w:eastAsia="Courier New"/>
          <w:color w:val="0F0F10"/>
          <w:shd w:val="clear" w:color="auto" w:fill="F4F4F5"/>
        </w:rPr>
        <w:t>quiz_results</w:t>
      </w:r>
      <w:r w:rsidRPr="006C2DA2">
        <w:rPr>
          <w:rFonts w:eastAsia="Arial"/>
          <w:color w:val="1A1C1E"/>
        </w:rPr>
        <w:t xml:space="preserve"> để người dùng theo dõi tiến bộ theo thời gian.</w:t>
      </w:r>
    </w:p>
    <w:p w14:paraId="762CE066" w14:textId="77777777" w:rsidR="008C7203" w:rsidRDefault="008C7203" w:rsidP="008C7203">
      <w:pPr>
        <w:pStyle w:val="Heading3"/>
        <w:keepNext w:val="0"/>
        <w:shd w:val="clear" w:color="auto" w:fill="FFFFFF"/>
        <w:spacing w:before="0" w:after="0" w:line="360" w:lineRule="auto"/>
        <w:ind w:firstLine="360"/>
        <w:jc w:val="both"/>
        <w:rPr>
          <w:rFonts w:eastAsia="Arial"/>
          <w:i w:val="0"/>
          <w:color w:val="1A1C1E"/>
        </w:rPr>
      </w:pPr>
      <w:bookmarkStart w:id="108" w:name="_Toc218847502"/>
      <w:r w:rsidRPr="00F40480">
        <w:rPr>
          <w:rFonts w:eastAsia="Arial"/>
          <w:i w:val="0"/>
          <w:color w:val="1A1C1E"/>
        </w:rPr>
        <w:t>3.3.6. Chức năng quản lý lịch học (Schedule)</w:t>
      </w:r>
      <w:bookmarkEnd w:id="108"/>
    </w:p>
    <w:p w14:paraId="514BF69E" w14:textId="77777777" w:rsidR="008C7203" w:rsidRPr="00F40480" w:rsidRDefault="008C7203" w:rsidP="008C7203">
      <w:pPr>
        <w:shd w:val="clear" w:color="auto" w:fill="FFFFFF"/>
        <w:spacing w:line="360" w:lineRule="auto"/>
        <w:ind w:firstLine="360"/>
        <w:jc w:val="both"/>
        <w:rPr>
          <w:rFonts w:eastAsia="Arial"/>
          <w:color w:val="1A1C1E"/>
        </w:rPr>
      </w:pPr>
      <w:r w:rsidRPr="00F40480">
        <w:rPr>
          <w:rFonts w:eastAsia="Arial"/>
          <w:color w:val="1A1C1E"/>
        </w:rPr>
        <w:lastRenderedPageBreak/>
        <w:t>Chức năng này giúp học viên quản lý thời gian biểu một cách khoa học, đặc biệt là khả năng đồng bộ hóa lịch học từ hệ thống đào tạo (ví dụ: TVU) và lịch cá nhân.</w:t>
      </w:r>
    </w:p>
    <w:p w14:paraId="6A40DABF" w14:textId="06C7A132" w:rsidR="008C7203" w:rsidRPr="008C7203" w:rsidRDefault="008C7203" w:rsidP="008C7203">
      <w:pPr>
        <w:pStyle w:val="Hnh"/>
        <w:spacing w:line="360" w:lineRule="auto"/>
      </w:pPr>
      <w:bookmarkStart w:id="109" w:name="_Toc218851568"/>
      <w:r w:rsidRPr="008C7203">
        <w:rPr>
          <w:rFonts w:eastAsia="Microsoft JhengHei"/>
        </w:rPr>
        <w:t xml:space="preserve">Hình </w:t>
      </w:r>
      <w:r w:rsidRPr="008C7203">
        <w:t>3.</w:t>
      </w:r>
      <w:r w:rsidR="00686531">
        <w:t>8</w:t>
      </w:r>
      <w:r w:rsidRPr="008C7203">
        <w:t>: Screenshot giao diện lịch học</w:t>
      </w:r>
      <w:bookmarkEnd w:id="109"/>
    </w:p>
    <w:p w14:paraId="5514B8F0" w14:textId="77777777" w:rsidR="008C7203" w:rsidRPr="00A86680" w:rsidRDefault="008C7203" w:rsidP="008C7203">
      <w:pPr>
        <w:spacing w:line="360" w:lineRule="auto"/>
        <w:jc w:val="both"/>
        <w:rPr>
          <w:rFonts w:eastAsia="Arial"/>
          <w:b/>
          <w:bCs/>
          <w:color w:val="1A1C1E"/>
        </w:rPr>
      </w:pPr>
      <w:bookmarkStart w:id="110" w:name="_qxk40jn6ezzm" w:colFirst="0" w:colLast="0"/>
      <w:bookmarkEnd w:id="110"/>
      <w:r w:rsidRPr="00A86680">
        <w:rPr>
          <w:rFonts w:eastAsia="Arial"/>
          <w:b/>
          <w:bCs/>
          <w:color w:val="1A1C1E"/>
        </w:rPr>
        <w:t>a) Hiển thị lịch học tổng quát</w:t>
      </w:r>
    </w:p>
    <w:p w14:paraId="1707AA14" w14:textId="77777777" w:rsidR="008C7203" w:rsidRPr="00F40480" w:rsidRDefault="008C7203" w:rsidP="008C7203">
      <w:pPr>
        <w:shd w:val="clear" w:color="auto" w:fill="FFFFFF"/>
        <w:spacing w:line="360" w:lineRule="auto"/>
        <w:ind w:firstLine="360"/>
        <w:jc w:val="both"/>
        <w:rPr>
          <w:rFonts w:eastAsia="Arial"/>
          <w:color w:val="1A1C1E"/>
        </w:rPr>
      </w:pPr>
      <w:r w:rsidRPr="00F40480">
        <w:rPr>
          <w:rFonts w:eastAsia="Arial"/>
          <w:color w:val="1A1C1E"/>
        </w:rPr>
        <w:t>Hệ thống truy vấn tất cả lịch học của người dùng hiện tại, sắp xếp theo thứ tự thứ trong tuần (</w:t>
      </w:r>
      <w:r w:rsidRPr="00F40480">
        <w:rPr>
          <w:rFonts w:eastAsia="Courier New"/>
          <w:color w:val="0F0F10"/>
          <w:shd w:val="clear" w:color="auto" w:fill="F4F4F5"/>
        </w:rPr>
        <w:t>day_of_week</w:t>
      </w:r>
      <w:r w:rsidRPr="00F40480">
        <w:rPr>
          <w:rFonts w:eastAsia="Arial"/>
          <w:color w:val="1A1C1E"/>
        </w:rPr>
        <w:t>) và thời gian bắt đầu (</w:t>
      </w:r>
      <w:r w:rsidRPr="00F40480">
        <w:rPr>
          <w:rFonts w:eastAsia="Courier New"/>
          <w:color w:val="0F0F10"/>
          <w:shd w:val="clear" w:color="auto" w:fill="F4F4F5"/>
        </w:rPr>
        <w:t>start_time</w:t>
      </w:r>
      <w:r w:rsidRPr="00F40480">
        <w:rPr>
          <w:rFonts w:eastAsia="Arial"/>
          <w:color w:val="1A1C1E"/>
        </w:rPr>
        <w:t>), giúp người dùng có cái nhìn tổng thể về tuần học tập.</w:t>
      </w:r>
    </w:p>
    <w:p w14:paraId="59B538D7" w14:textId="77777777" w:rsidR="008C7203" w:rsidRPr="00A86680" w:rsidRDefault="008C7203" w:rsidP="008C7203">
      <w:pPr>
        <w:spacing w:line="360" w:lineRule="auto"/>
        <w:jc w:val="both"/>
        <w:rPr>
          <w:rFonts w:eastAsia="Arial"/>
          <w:b/>
          <w:bCs/>
          <w:color w:val="1A1C1E"/>
        </w:rPr>
      </w:pPr>
      <w:bookmarkStart w:id="111" w:name="_sulze5t2hb6z" w:colFirst="0" w:colLast="0"/>
      <w:bookmarkEnd w:id="111"/>
      <w:r w:rsidRPr="00A86680">
        <w:rPr>
          <w:rFonts w:eastAsia="Arial"/>
          <w:b/>
          <w:bCs/>
          <w:color w:val="1A1C1E"/>
        </w:rPr>
        <w:t xml:space="preserve">b) Chế độ xem lịch hôm nay </w:t>
      </w:r>
    </w:p>
    <w:p w14:paraId="18526394" w14:textId="77777777" w:rsidR="008C7203" w:rsidRPr="00F40480" w:rsidRDefault="008C7203" w:rsidP="008C7203">
      <w:pPr>
        <w:shd w:val="clear" w:color="auto" w:fill="FFFFFF"/>
        <w:spacing w:line="360" w:lineRule="auto"/>
        <w:ind w:firstLine="360"/>
        <w:jc w:val="both"/>
        <w:rPr>
          <w:rFonts w:eastAsia="Arial"/>
          <w:color w:val="1A1C1E"/>
        </w:rPr>
      </w:pPr>
      <w:r w:rsidRPr="00F40480">
        <w:rPr>
          <w:rFonts w:eastAsia="Arial"/>
          <w:color w:val="1A1C1E"/>
        </w:rPr>
        <w:t>Để tối ưu trải nghiệm trên thiết bị di động, hệ thống cung cấp API lấy lịch học của ngày hiện tại (</w:t>
      </w:r>
      <w:r w:rsidRPr="00F40480">
        <w:rPr>
          <w:rFonts w:eastAsia="Courier New"/>
          <w:color w:val="0F0F10"/>
          <w:shd w:val="clear" w:color="auto" w:fill="F4F4F5"/>
        </w:rPr>
        <w:t>now()-&gt;dayOfWeek</w:t>
      </w:r>
      <w:r w:rsidRPr="00F40480">
        <w:rPr>
          <w:rFonts w:eastAsia="Arial"/>
          <w:color w:val="1A1C1E"/>
        </w:rPr>
        <w:t>). Điều này giúp học viên nhanh chóng biết được mình có tiết học nào, ở phòng nào và giảng viên là ai ngay khi mở ứng dụng.</w:t>
      </w:r>
    </w:p>
    <w:p w14:paraId="6EEE3D2C" w14:textId="77777777" w:rsidR="008C7203" w:rsidRPr="00A86680" w:rsidRDefault="008C7203" w:rsidP="008C7203">
      <w:pPr>
        <w:spacing w:line="360" w:lineRule="auto"/>
        <w:jc w:val="both"/>
        <w:rPr>
          <w:rFonts w:eastAsia="Arial"/>
          <w:b/>
          <w:bCs/>
          <w:color w:val="1A1C1E"/>
        </w:rPr>
      </w:pPr>
      <w:bookmarkStart w:id="112" w:name="_2r3g0ah9gflc" w:colFirst="0" w:colLast="0"/>
      <w:bookmarkEnd w:id="112"/>
      <w:r w:rsidRPr="00A86680">
        <w:rPr>
          <w:rFonts w:eastAsia="Arial"/>
          <w:b/>
          <w:bCs/>
          <w:color w:val="1A1C1E"/>
        </w:rPr>
        <w:t>c) Import lịch học hàng loạt</w:t>
      </w:r>
    </w:p>
    <w:p w14:paraId="44ADBC17" w14:textId="77777777" w:rsidR="008C7203" w:rsidRPr="00F40480" w:rsidRDefault="008C7203" w:rsidP="008C7203">
      <w:pPr>
        <w:shd w:val="clear" w:color="auto" w:fill="FFFFFF"/>
        <w:spacing w:line="360" w:lineRule="auto"/>
        <w:jc w:val="both"/>
        <w:rPr>
          <w:rFonts w:eastAsia="Arial"/>
          <w:color w:val="1A1C1E"/>
        </w:rPr>
      </w:pPr>
      <w:r w:rsidRPr="00F40480">
        <w:rPr>
          <w:rFonts w:eastAsia="Arial"/>
          <w:color w:val="1A1C1E"/>
        </w:rPr>
        <w:t>Thay vì nhập từng môn học thủ công, hệ thống hỗ trợ tính năng Import hàng loạt.</w:t>
      </w:r>
    </w:p>
    <w:p w14:paraId="5815A8FA" w14:textId="77777777" w:rsidR="008C7203" w:rsidRPr="00F40480" w:rsidRDefault="008C7203" w:rsidP="008C7203">
      <w:pPr>
        <w:pStyle w:val="ListParagraph"/>
        <w:numPr>
          <w:ilvl w:val="0"/>
          <w:numId w:val="17"/>
        </w:numPr>
        <w:shd w:val="clear" w:color="auto" w:fill="FFFFFF"/>
        <w:tabs>
          <w:tab w:val="left" w:pos="360"/>
        </w:tabs>
        <w:spacing w:line="360" w:lineRule="auto"/>
        <w:ind w:left="0" w:firstLine="360"/>
        <w:jc w:val="both"/>
      </w:pPr>
      <w:r w:rsidRPr="006C2DA2">
        <w:rPr>
          <w:rFonts w:eastAsia="Arial"/>
          <w:b/>
          <w:bCs/>
          <w:color w:val="1A1C1E"/>
        </w:rPr>
        <w:t>Cơ chế:</w:t>
      </w:r>
      <w:r w:rsidRPr="006C2DA2">
        <w:rPr>
          <w:rFonts w:eastAsia="Arial"/>
          <w:color w:val="1A1C1E"/>
        </w:rPr>
        <w:t xml:space="preserve"> Khi người dùng thực hiện đồng bộ (ví dụ từ một file hoặc từ hệ thống trường học), Backend sẽ thực hiện quy trình "Clean and Sync": Xóa các bản ghi lịch cũ của người dùng đó và ghi đè bằng bộ dữ liệu mới nhất. Việc này đảm bảo lịch học luôn chính xác và không bị trùng lặp dữ liệu cũ.</w:t>
      </w:r>
    </w:p>
    <w:p w14:paraId="1571DA0D" w14:textId="77777777" w:rsidR="008C7203" w:rsidRPr="008C7203" w:rsidRDefault="008C7203" w:rsidP="008C7203">
      <w:pPr>
        <w:rPr>
          <w:rFonts w:eastAsia="Arial"/>
        </w:rPr>
      </w:pPr>
    </w:p>
    <w:p w14:paraId="08B85D8D" w14:textId="77777777" w:rsidR="008C7203" w:rsidRPr="008C7203" w:rsidRDefault="008C7203" w:rsidP="008C7203">
      <w:pPr>
        <w:shd w:val="clear" w:color="auto" w:fill="FFFFFF"/>
        <w:spacing w:line="360" w:lineRule="auto"/>
        <w:jc w:val="both"/>
      </w:pPr>
    </w:p>
    <w:p w14:paraId="58540B34" w14:textId="77777777" w:rsidR="008C7203" w:rsidRPr="008C7203" w:rsidRDefault="008C7203" w:rsidP="008C7203">
      <w:pPr>
        <w:shd w:val="clear" w:color="auto" w:fill="FFFFFF"/>
        <w:spacing w:line="360" w:lineRule="auto"/>
        <w:jc w:val="both"/>
      </w:pPr>
    </w:p>
    <w:p w14:paraId="5F9EEA6E" w14:textId="77777777" w:rsidR="008C7203" w:rsidRPr="008C7203" w:rsidRDefault="008C7203" w:rsidP="008C7203">
      <w:pPr>
        <w:rPr>
          <w:rFonts w:eastAsia="Arial"/>
        </w:rPr>
      </w:pPr>
    </w:p>
    <w:p w14:paraId="63015BA9" w14:textId="77777777" w:rsidR="00B01DE1" w:rsidRPr="00F93EB7" w:rsidRDefault="00B01DE1" w:rsidP="008C7203">
      <w:pPr>
        <w:spacing w:line="360" w:lineRule="auto"/>
      </w:pPr>
      <w:r w:rsidRPr="00F93EB7">
        <w:br w:type="page"/>
      </w:r>
    </w:p>
    <w:p w14:paraId="46263B09" w14:textId="77777777" w:rsidR="00B01DE1" w:rsidRPr="00F44DFB" w:rsidRDefault="00C749AC" w:rsidP="00B01DE1">
      <w:pPr>
        <w:pStyle w:val="Heading1"/>
        <w:spacing w:line="360" w:lineRule="auto"/>
        <w:rPr>
          <w:b/>
          <w:sz w:val="26"/>
          <w:szCs w:val="26"/>
        </w:rPr>
      </w:pPr>
      <w:bookmarkStart w:id="113" w:name="_Toc208052938"/>
      <w:bookmarkStart w:id="114" w:name="_Toc218847503"/>
      <w:r w:rsidRPr="00F44DFB">
        <w:rPr>
          <w:b/>
          <w:sz w:val="26"/>
          <w:szCs w:val="26"/>
        </w:rPr>
        <w:lastRenderedPageBreak/>
        <w:t>Phần 4</w:t>
      </w:r>
      <w:r w:rsidR="00242FC4" w:rsidRPr="00F44DFB">
        <w:rPr>
          <w:b/>
          <w:sz w:val="26"/>
          <w:szCs w:val="26"/>
        </w:rPr>
        <w:t>:</w:t>
      </w:r>
      <w:r w:rsidR="003C61A4" w:rsidRPr="00F44DFB">
        <w:rPr>
          <w:b/>
          <w:sz w:val="26"/>
          <w:szCs w:val="26"/>
        </w:rPr>
        <w:br/>
      </w:r>
      <w:r w:rsidR="00B01DE1" w:rsidRPr="00F44DFB">
        <w:rPr>
          <w:b/>
          <w:sz w:val="26"/>
          <w:szCs w:val="26"/>
        </w:rPr>
        <w:t>KẾT LUẬN VÀ HƯỚNG PHÁT TRIỂN</w:t>
      </w:r>
      <w:bookmarkEnd w:id="113"/>
      <w:bookmarkEnd w:id="114"/>
    </w:p>
    <w:p w14:paraId="43B39D8A" w14:textId="77777777" w:rsidR="00B01DE1" w:rsidRPr="00F44DFB" w:rsidRDefault="00B01DE1" w:rsidP="00D93498">
      <w:pPr>
        <w:pStyle w:val="Heading2-TimesNewRowman"/>
        <w:numPr>
          <w:ilvl w:val="0"/>
          <w:numId w:val="9"/>
        </w:numPr>
        <w:tabs>
          <w:tab w:val="left" w:pos="450"/>
        </w:tabs>
        <w:spacing w:line="360" w:lineRule="auto"/>
        <w:ind w:hanging="720"/>
        <w:rPr>
          <w:sz w:val="26"/>
          <w:szCs w:val="26"/>
        </w:rPr>
      </w:pPr>
      <w:bookmarkStart w:id="115" w:name="_Toc208052939"/>
      <w:bookmarkStart w:id="116" w:name="_Toc218847504"/>
      <w:r w:rsidRPr="00F44DFB">
        <w:rPr>
          <w:sz w:val="26"/>
          <w:szCs w:val="26"/>
        </w:rPr>
        <w:t>KẾT QUẢ ĐẠT ĐƯỢC</w:t>
      </w:r>
      <w:bookmarkEnd w:id="115"/>
      <w:bookmarkEnd w:id="116"/>
    </w:p>
    <w:p w14:paraId="38E3801D" w14:textId="6548930E" w:rsidR="00F44DFB" w:rsidRPr="00F44DFB" w:rsidRDefault="00F44DFB" w:rsidP="00D93498">
      <w:pPr>
        <w:pStyle w:val="Heading2-TimesNewRowman"/>
        <w:spacing w:line="360" w:lineRule="auto"/>
        <w:ind w:firstLine="360"/>
        <w:outlineLvl w:val="9"/>
        <w:rPr>
          <w:b w:val="0"/>
          <w:bCs w:val="0"/>
          <w:sz w:val="26"/>
          <w:szCs w:val="26"/>
        </w:rPr>
      </w:pPr>
      <w:r w:rsidRPr="00F44DFB">
        <w:rPr>
          <w:b w:val="0"/>
          <w:bCs w:val="0"/>
          <w:sz w:val="26"/>
          <w:szCs w:val="26"/>
        </w:rPr>
        <w:t>Sau quá trình nghiên cứu, phân tích, thiết kế và xây dựng hệ thống, nhóm đã hoàn thành được các mục tiêu chính đã đề ra ban đầu. Cụ thể, hệ thống Hỗ trợ học tập thông minh đã được xây dựng thành công dưới dạng một ứng dụng web hoạt động ổn định, đáp ứng các yêu cầu cơ bản về chức năng và kỹ thuật.</w:t>
      </w:r>
    </w:p>
    <w:p w14:paraId="1AEC20D2" w14:textId="0CA306CD" w:rsidR="00F44DFB" w:rsidRPr="00F44DFB" w:rsidRDefault="00F44DFB" w:rsidP="00F44DFB">
      <w:pPr>
        <w:pStyle w:val="Heading2-TimesNewRowman"/>
        <w:spacing w:line="360" w:lineRule="auto"/>
        <w:outlineLvl w:val="9"/>
        <w:rPr>
          <w:b w:val="0"/>
          <w:bCs w:val="0"/>
          <w:sz w:val="26"/>
          <w:szCs w:val="26"/>
        </w:rPr>
      </w:pPr>
      <w:r w:rsidRPr="00F44DFB">
        <w:rPr>
          <w:b w:val="0"/>
          <w:bCs w:val="0"/>
          <w:sz w:val="26"/>
          <w:szCs w:val="26"/>
        </w:rPr>
        <w:t>Về mặt chức năng, hệ thống đã triển khai đầy đủ các phân hệ quan trọng như:</w:t>
      </w:r>
    </w:p>
    <w:p w14:paraId="623AB1BE" w14:textId="21A68758" w:rsidR="00F44DFB" w:rsidRPr="00F44DFB" w:rsidRDefault="00F44DFB" w:rsidP="00F44DFB">
      <w:pPr>
        <w:pStyle w:val="Heading2-TimesNewRowman"/>
        <w:spacing w:line="360" w:lineRule="auto"/>
        <w:outlineLvl w:val="9"/>
        <w:rPr>
          <w:b w:val="0"/>
          <w:bCs w:val="0"/>
          <w:sz w:val="26"/>
          <w:szCs w:val="26"/>
        </w:rPr>
      </w:pPr>
      <w:r w:rsidRPr="00F44DFB">
        <w:rPr>
          <w:b w:val="0"/>
          <w:bCs w:val="0"/>
          <w:sz w:val="26"/>
          <w:szCs w:val="26"/>
        </w:rPr>
        <w:t>Quản lý người dùng (đăng ký, đăng nhập, phân quyền sinh viên – giảng viên – quản trị viên).</w:t>
      </w:r>
    </w:p>
    <w:p w14:paraId="1EE5358C" w14:textId="167500A5" w:rsidR="00F44DFB" w:rsidRPr="00F44DFB" w:rsidRDefault="00F44DFB" w:rsidP="00D93498">
      <w:pPr>
        <w:pStyle w:val="Heading2-TimesNewRowman"/>
        <w:numPr>
          <w:ilvl w:val="0"/>
          <w:numId w:val="28"/>
        </w:numPr>
        <w:tabs>
          <w:tab w:val="left" w:pos="360"/>
        </w:tabs>
        <w:spacing w:line="360" w:lineRule="auto"/>
        <w:ind w:left="0" w:firstLine="360"/>
        <w:outlineLvl w:val="9"/>
        <w:rPr>
          <w:b w:val="0"/>
          <w:bCs w:val="0"/>
          <w:sz w:val="26"/>
          <w:szCs w:val="26"/>
        </w:rPr>
      </w:pPr>
      <w:r w:rsidRPr="00F44DFB">
        <w:rPr>
          <w:b w:val="0"/>
          <w:bCs w:val="0"/>
          <w:sz w:val="26"/>
          <w:szCs w:val="26"/>
        </w:rPr>
        <w:t>Quản lý khóa học, bài học và quá trình tham gia học tập của sinh viên.</w:t>
      </w:r>
    </w:p>
    <w:p w14:paraId="7C0ACA5C" w14:textId="14E453F1" w:rsidR="00F44DFB" w:rsidRPr="00F44DFB" w:rsidRDefault="00F44DFB" w:rsidP="00D93498">
      <w:pPr>
        <w:pStyle w:val="Heading2-TimesNewRowman"/>
        <w:numPr>
          <w:ilvl w:val="0"/>
          <w:numId w:val="28"/>
        </w:numPr>
        <w:tabs>
          <w:tab w:val="left" w:pos="360"/>
        </w:tabs>
        <w:spacing w:line="360" w:lineRule="auto"/>
        <w:ind w:left="0" w:firstLine="360"/>
        <w:outlineLvl w:val="9"/>
        <w:rPr>
          <w:b w:val="0"/>
          <w:bCs w:val="0"/>
          <w:sz w:val="26"/>
          <w:szCs w:val="26"/>
        </w:rPr>
      </w:pPr>
      <w:r w:rsidRPr="00F44DFB">
        <w:rPr>
          <w:b w:val="0"/>
          <w:bCs w:val="0"/>
          <w:sz w:val="26"/>
          <w:szCs w:val="26"/>
        </w:rPr>
        <w:t>Tích hợp các công cụ hỗ trợ học tập thông minh như Chat AI, Flashcard ghi nhớ, Quiz đánh giá kiến thức và quản lý lịch học.</w:t>
      </w:r>
    </w:p>
    <w:p w14:paraId="7E7314E7" w14:textId="4F4B4008" w:rsidR="00F44DFB" w:rsidRPr="00F44DFB" w:rsidRDefault="00F44DFB" w:rsidP="00D93498">
      <w:pPr>
        <w:pStyle w:val="Heading2-TimesNewRowman"/>
        <w:numPr>
          <w:ilvl w:val="0"/>
          <w:numId w:val="28"/>
        </w:numPr>
        <w:tabs>
          <w:tab w:val="left" w:pos="360"/>
        </w:tabs>
        <w:spacing w:line="360" w:lineRule="auto"/>
        <w:ind w:left="0" w:firstLine="360"/>
        <w:outlineLvl w:val="9"/>
        <w:rPr>
          <w:b w:val="0"/>
          <w:bCs w:val="0"/>
          <w:sz w:val="26"/>
          <w:szCs w:val="26"/>
        </w:rPr>
      </w:pPr>
      <w:r w:rsidRPr="00F44DFB">
        <w:rPr>
          <w:b w:val="0"/>
          <w:bCs w:val="0"/>
          <w:sz w:val="26"/>
          <w:szCs w:val="26"/>
        </w:rPr>
        <w:t>Theo dõi tiến độ học tập và lưu trữ kết quả học tập của người dùng.</w:t>
      </w:r>
    </w:p>
    <w:p w14:paraId="34C5CA0B" w14:textId="3A970944" w:rsidR="00F44DFB" w:rsidRPr="00F44DFB" w:rsidRDefault="00F44DFB" w:rsidP="00D93498">
      <w:pPr>
        <w:pStyle w:val="Heading2-TimesNewRowman"/>
        <w:spacing w:line="360" w:lineRule="auto"/>
        <w:ind w:firstLine="360"/>
        <w:outlineLvl w:val="9"/>
        <w:rPr>
          <w:b w:val="0"/>
          <w:bCs w:val="0"/>
          <w:sz w:val="26"/>
          <w:szCs w:val="26"/>
        </w:rPr>
      </w:pPr>
      <w:r w:rsidRPr="00F44DFB">
        <w:rPr>
          <w:b w:val="0"/>
          <w:bCs w:val="0"/>
          <w:sz w:val="26"/>
          <w:szCs w:val="26"/>
        </w:rPr>
        <w:t>Về mặt kỹ thuật, nhóm đã vận dụng hiệu quả ngôn ngữ lập trình PHP với Laravel Framework để xây dựng backend theo mô hình MVC, kết hợp cơ sở dữ liệu MySQL để quản lý dữ liệu. Hệ thống được thiết kế theo hướng API, đảm bảo tính rõ ràng, dễ mở rộng và thuận tiện cho việc phát triển các tính năng mới trong tương lai.</w:t>
      </w:r>
    </w:p>
    <w:p w14:paraId="3DB4C37A" w14:textId="22E4E50F" w:rsidR="00F44DFB" w:rsidRPr="00F44DFB" w:rsidRDefault="00F44DFB" w:rsidP="00D93498">
      <w:pPr>
        <w:pStyle w:val="Heading2-TimesNewRowman"/>
        <w:spacing w:line="360" w:lineRule="auto"/>
        <w:ind w:firstLine="360"/>
        <w:outlineLvl w:val="9"/>
        <w:rPr>
          <w:b w:val="0"/>
          <w:bCs w:val="0"/>
          <w:sz w:val="26"/>
          <w:szCs w:val="26"/>
        </w:rPr>
      </w:pPr>
      <w:r w:rsidRPr="00F44DFB">
        <w:rPr>
          <w:b w:val="0"/>
          <w:bCs w:val="0"/>
          <w:sz w:val="26"/>
          <w:szCs w:val="26"/>
        </w:rPr>
        <w:t>Thông qua đề tài, nhóm đã củng cố và nâng cao kiến thức về phát triển ứng dụng web, làm quen với quy trình xây dựng một hệ thống hoàn chỉnh từ phân tích yêu cầu, thiết kế cơ sở dữ liệu, lập trình đến kiểm thử và hoàn thiện sản phẩm. Kết quả đạt được cho thấy đề tài có tính ứng dụng thực tế và phù hợp với mục tiêu môn học.</w:t>
      </w:r>
    </w:p>
    <w:p w14:paraId="54AA4587" w14:textId="77777777" w:rsidR="00B01DE1" w:rsidRPr="00F44DFB" w:rsidRDefault="00B01DE1" w:rsidP="00D93498">
      <w:pPr>
        <w:pStyle w:val="Heading2-TimesNewRowman"/>
        <w:numPr>
          <w:ilvl w:val="0"/>
          <w:numId w:val="9"/>
        </w:numPr>
        <w:tabs>
          <w:tab w:val="left" w:pos="450"/>
        </w:tabs>
        <w:spacing w:line="360" w:lineRule="auto"/>
        <w:ind w:hanging="720"/>
        <w:rPr>
          <w:sz w:val="26"/>
          <w:szCs w:val="26"/>
        </w:rPr>
      </w:pPr>
      <w:bookmarkStart w:id="117" w:name="_Toc208052940"/>
      <w:bookmarkStart w:id="118" w:name="_Toc218847505"/>
      <w:r w:rsidRPr="00F44DFB">
        <w:rPr>
          <w:sz w:val="26"/>
          <w:szCs w:val="26"/>
        </w:rPr>
        <w:t>ƯU NHƯỢC ĐIỂM</w:t>
      </w:r>
      <w:bookmarkEnd w:id="117"/>
      <w:bookmarkEnd w:id="118"/>
    </w:p>
    <w:p w14:paraId="72DB859D" w14:textId="77777777" w:rsidR="00D93498" w:rsidRPr="00D93498" w:rsidRDefault="00D93498" w:rsidP="00D93498">
      <w:pPr>
        <w:spacing w:line="360" w:lineRule="auto"/>
        <w:jc w:val="both"/>
        <w:rPr>
          <w:b/>
          <w:bCs/>
        </w:rPr>
      </w:pPr>
      <w:r w:rsidRPr="00D93498">
        <w:rPr>
          <w:b/>
          <w:bCs/>
        </w:rPr>
        <w:t>a) Ưu điểm</w:t>
      </w:r>
    </w:p>
    <w:p w14:paraId="6AA1BAA3" w14:textId="77777777" w:rsidR="00D93498" w:rsidRPr="00D93498" w:rsidRDefault="00D93498" w:rsidP="00D93498">
      <w:pPr>
        <w:numPr>
          <w:ilvl w:val="0"/>
          <w:numId w:val="30"/>
        </w:numPr>
        <w:tabs>
          <w:tab w:val="clear" w:pos="720"/>
          <w:tab w:val="num" w:pos="360"/>
        </w:tabs>
        <w:spacing w:line="360" w:lineRule="auto"/>
        <w:ind w:left="0" w:firstLine="360"/>
        <w:jc w:val="both"/>
      </w:pPr>
      <w:r w:rsidRPr="00D93498">
        <w:t>Hệ thống có giao diện thân thiện, dễ sử dụng, phù hợp với đối tượng sinh viên.</w:t>
      </w:r>
    </w:p>
    <w:p w14:paraId="598200EA" w14:textId="77777777" w:rsidR="00D93498" w:rsidRPr="00D93498" w:rsidRDefault="00D93498" w:rsidP="00D93498">
      <w:pPr>
        <w:numPr>
          <w:ilvl w:val="0"/>
          <w:numId w:val="30"/>
        </w:numPr>
        <w:tabs>
          <w:tab w:val="clear" w:pos="720"/>
          <w:tab w:val="num" w:pos="360"/>
        </w:tabs>
        <w:spacing w:line="360" w:lineRule="auto"/>
        <w:ind w:left="0" w:firstLine="360"/>
        <w:jc w:val="both"/>
      </w:pPr>
      <w:r w:rsidRPr="00D93498">
        <w:t>Các chức năng được xây dựng rõ ràng, đáp ứng tốt nhu cầu hỗ trợ học tập cơ bản.</w:t>
      </w:r>
    </w:p>
    <w:p w14:paraId="6B69FAF4" w14:textId="77777777" w:rsidR="00D93498" w:rsidRPr="00D93498" w:rsidRDefault="00D93498" w:rsidP="00D93498">
      <w:pPr>
        <w:numPr>
          <w:ilvl w:val="0"/>
          <w:numId w:val="30"/>
        </w:numPr>
        <w:tabs>
          <w:tab w:val="clear" w:pos="720"/>
          <w:tab w:val="num" w:pos="360"/>
        </w:tabs>
        <w:spacing w:line="360" w:lineRule="auto"/>
        <w:ind w:left="0" w:firstLine="360"/>
        <w:jc w:val="both"/>
      </w:pPr>
      <w:r w:rsidRPr="00D93498">
        <w:t>Sử dụng PHP và Laravel giúp mã nguồn có cấu trúc rõ ràng, dễ bảo trì và mở rộng.</w:t>
      </w:r>
    </w:p>
    <w:p w14:paraId="5BCD5CB3" w14:textId="77777777" w:rsidR="00D93498" w:rsidRPr="00D93498" w:rsidRDefault="00D93498" w:rsidP="00D93498">
      <w:pPr>
        <w:numPr>
          <w:ilvl w:val="0"/>
          <w:numId w:val="30"/>
        </w:numPr>
        <w:tabs>
          <w:tab w:val="clear" w:pos="720"/>
          <w:tab w:val="num" w:pos="360"/>
        </w:tabs>
        <w:spacing w:line="360" w:lineRule="auto"/>
        <w:ind w:left="0" w:firstLine="360"/>
        <w:jc w:val="both"/>
      </w:pPr>
      <w:r w:rsidRPr="00D93498">
        <w:t>Có tích hợp các tính năng hỗ trợ học tập thông minh như Chat AI, Flashcard, Quiz giúp tăng hiệu quả tự học.</w:t>
      </w:r>
    </w:p>
    <w:p w14:paraId="706A14D1" w14:textId="77777777" w:rsidR="00D93498" w:rsidRPr="00D93498" w:rsidRDefault="00D93498" w:rsidP="00D93498">
      <w:pPr>
        <w:numPr>
          <w:ilvl w:val="0"/>
          <w:numId w:val="30"/>
        </w:numPr>
        <w:tabs>
          <w:tab w:val="clear" w:pos="720"/>
          <w:tab w:val="num" w:pos="360"/>
        </w:tabs>
        <w:spacing w:line="360" w:lineRule="auto"/>
        <w:ind w:left="0" w:firstLine="360"/>
        <w:jc w:val="both"/>
      </w:pPr>
      <w:r w:rsidRPr="00D93498">
        <w:t>Dữ liệu được quản lý tập trung, đảm bảo tính nhất quán và an toàn thông tin người dùng.</w:t>
      </w:r>
    </w:p>
    <w:p w14:paraId="368E86FA" w14:textId="77777777" w:rsidR="00D93498" w:rsidRPr="00D93498" w:rsidRDefault="00D93498" w:rsidP="00D93498">
      <w:pPr>
        <w:spacing w:line="360" w:lineRule="auto"/>
        <w:rPr>
          <w:b/>
          <w:bCs/>
        </w:rPr>
      </w:pPr>
      <w:r w:rsidRPr="00D93498">
        <w:rPr>
          <w:b/>
          <w:bCs/>
        </w:rPr>
        <w:lastRenderedPageBreak/>
        <w:t>b) Nhược điểm</w:t>
      </w:r>
    </w:p>
    <w:p w14:paraId="14DCF12D" w14:textId="77777777" w:rsidR="00D93498" w:rsidRPr="00D93498" w:rsidRDefault="00D93498" w:rsidP="00D93498">
      <w:pPr>
        <w:numPr>
          <w:ilvl w:val="0"/>
          <w:numId w:val="32"/>
        </w:numPr>
        <w:tabs>
          <w:tab w:val="clear" w:pos="720"/>
        </w:tabs>
        <w:spacing w:line="360" w:lineRule="auto"/>
        <w:ind w:left="0" w:firstLine="360"/>
        <w:jc w:val="both"/>
      </w:pPr>
      <w:r w:rsidRPr="00D93498">
        <w:t>Một số tính năng nâng cao chưa được hoàn thiện đầy đủ do hạn chế về thời gian và kinh nghiệm.</w:t>
      </w:r>
    </w:p>
    <w:p w14:paraId="7B1D0257" w14:textId="77777777" w:rsidR="00D93498" w:rsidRPr="00D93498" w:rsidRDefault="00D93498" w:rsidP="00D93498">
      <w:pPr>
        <w:numPr>
          <w:ilvl w:val="0"/>
          <w:numId w:val="32"/>
        </w:numPr>
        <w:tabs>
          <w:tab w:val="clear" w:pos="720"/>
        </w:tabs>
        <w:spacing w:line="360" w:lineRule="auto"/>
        <w:ind w:left="0" w:firstLine="360"/>
        <w:jc w:val="both"/>
      </w:pPr>
      <w:r w:rsidRPr="00D93498">
        <w:t>Hiệu năng hệ thống chưa được tối ưu khi xử lý lượng lớn người dùng truy cập đồng thời.</w:t>
      </w:r>
    </w:p>
    <w:p w14:paraId="22EFD03F" w14:textId="77777777" w:rsidR="00D93498" w:rsidRPr="00D93498" w:rsidRDefault="00D93498" w:rsidP="00D93498">
      <w:pPr>
        <w:numPr>
          <w:ilvl w:val="0"/>
          <w:numId w:val="32"/>
        </w:numPr>
        <w:tabs>
          <w:tab w:val="clear" w:pos="720"/>
        </w:tabs>
        <w:spacing w:line="360" w:lineRule="auto"/>
        <w:ind w:left="0" w:firstLine="360"/>
        <w:jc w:val="both"/>
      </w:pPr>
      <w:r w:rsidRPr="00D93498">
        <w:t>Chưa có nhiều cơ chế kiểm thử tự động và đánh giá bảo mật ở mức chuyên sâu.</w:t>
      </w:r>
    </w:p>
    <w:p w14:paraId="233A29C8" w14:textId="1D18AF5E" w:rsidR="00B01DE1" w:rsidRPr="00F44DFB" w:rsidRDefault="00D93498" w:rsidP="00D93498">
      <w:pPr>
        <w:numPr>
          <w:ilvl w:val="0"/>
          <w:numId w:val="32"/>
        </w:numPr>
        <w:tabs>
          <w:tab w:val="clear" w:pos="720"/>
        </w:tabs>
        <w:spacing w:line="360" w:lineRule="auto"/>
        <w:ind w:left="0" w:firstLine="360"/>
        <w:jc w:val="both"/>
      </w:pPr>
      <w:r w:rsidRPr="00D93498">
        <w:t>Giao diện người dùng vẫn còn đơn giản, chưa được tối ưu tối đa về trải nghiệm người dùng (UX/UI).</w:t>
      </w:r>
    </w:p>
    <w:p w14:paraId="09619A0D" w14:textId="77777777" w:rsidR="00B01DE1" w:rsidRPr="00F44DFB" w:rsidRDefault="00B01DE1" w:rsidP="00D93498">
      <w:pPr>
        <w:pStyle w:val="Heading2-TimesNewRowman"/>
        <w:numPr>
          <w:ilvl w:val="0"/>
          <w:numId w:val="9"/>
        </w:numPr>
        <w:tabs>
          <w:tab w:val="left" w:pos="450"/>
          <w:tab w:val="left" w:pos="540"/>
        </w:tabs>
        <w:spacing w:line="360" w:lineRule="auto"/>
        <w:ind w:hanging="720"/>
        <w:rPr>
          <w:sz w:val="26"/>
          <w:szCs w:val="26"/>
        </w:rPr>
      </w:pPr>
      <w:bookmarkStart w:id="119" w:name="_Toc208052941"/>
      <w:bookmarkStart w:id="120" w:name="_Toc218847506"/>
      <w:r w:rsidRPr="00F44DFB">
        <w:rPr>
          <w:sz w:val="26"/>
          <w:szCs w:val="26"/>
        </w:rPr>
        <w:t>HƯỚNG PHÁT TRIỂN</w:t>
      </w:r>
      <w:bookmarkEnd w:id="119"/>
      <w:bookmarkEnd w:id="120"/>
    </w:p>
    <w:p w14:paraId="1E0BF715" w14:textId="77777777" w:rsidR="00D93498" w:rsidRPr="00D93498" w:rsidRDefault="00D93498" w:rsidP="00D93498">
      <w:pPr>
        <w:spacing w:line="360" w:lineRule="auto"/>
        <w:ind w:firstLine="360"/>
        <w:jc w:val="both"/>
      </w:pPr>
      <w:r w:rsidRPr="00D93498">
        <w:t>Trong thời gian tới, hệ thống Hỗ trợ học tập thông minh có thể được tiếp tục phát triển và hoàn thiện theo các hướng sau:</w:t>
      </w:r>
    </w:p>
    <w:p w14:paraId="4C1291C8" w14:textId="77777777" w:rsidR="00D93498" w:rsidRPr="00D93498" w:rsidRDefault="00D93498" w:rsidP="00D93498">
      <w:pPr>
        <w:numPr>
          <w:ilvl w:val="0"/>
          <w:numId w:val="34"/>
        </w:numPr>
        <w:tabs>
          <w:tab w:val="clear" w:pos="720"/>
          <w:tab w:val="num" w:pos="360"/>
        </w:tabs>
        <w:spacing w:line="360" w:lineRule="auto"/>
        <w:ind w:left="0" w:firstLine="360"/>
        <w:jc w:val="both"/>
      </w:pPr>
      <w:r w:rsidRPr="00D93498">
        <w:t>Nâng cấp và tối ưu hiệu năng hệ thống để phục vụ số lượng người dùng lớn hơn.</w:t>
      </w:r>
    </w:p>
    <w:p w14:paraId="7F6F857C" w14:textId="77777777" w:rsidR="00D93498" w:rsidRPr="00D93498" w:rsidRDefault="00D93498" w:rsidP="00D93498">
      <w:pPr>
        <w:numPr>
          <w:ilvl w:val="0"/>
          <w:numId w:val="34"/>
        </w:numPr>
        <w:tabs>
          <w:tab w:val="clear" w:pos="720"/>
          <w:tab w:val="num" w:pos="360"/>
        </w:tabs>
        <w:spacing w:line="360" w:lineRule="auto"/>
        <w:ind w:left="0" w:firstLine="360"/>
        <w:jc w:val="both"/>
      </w:pPr>
      <w:r w:rsidRPr="00D93498">
        <w:t>Mở rộng các tính năng học tập thông minh, đặc biệt là cải tiến Chat AI, Quiz tự động và cá nhân hóa nội dung học tập theo năng lực người học.</w:t>
      </w:r>
    </w:p>
    <w:p w14:paraId="7460F276" w14:textId="77777777" w:rsidR="00D93498" w:rsidRPr="00D93498" w:rsidRDefault="00D93498" w:rsidP="00D93498">
      <w:pPr>
        <w:numPr>
          <w:ilvl w:val="0"/>
          <w:numId w:val="34"/>
        </w:numPr>
        <w:tabs>
          <w:tab w:val="clear" w:pos="720"/>
          <w:tab w:val="num" w:pos="360"/>
        </w:tabs>
        <w:spacing w:line="360" w:lineRule="auto"/>
        <w:ind w:left="0" w:firstLine="360"/>
        <w:jc w:val="both"/>
      </w:pPr>
      <w:r w:rsidRPr="00D93498">
        <w:t>Hoàn thiện giao diện người dùng, tăng tính trực quan và trải nghiệm sử dụng trên thiết bị di động.</w:t>
      </w:r>
    </w:p>
    <w:p w14:paraId="464281FE" w14:textId="77777777" w:rsidR="00D93498" w:rsidRPr="00D93498" w:rsidRDefault="00D93498" w:rsidP="00D93498">
      <w:pPr>
        <w:numPr>
          <w:ilvl w:val="0"/>
          <w:numId w:val="34"/>
        </w:numPr>
        <w:tabs>
          <w:tab w:val="clear" w:pos="720"/>
          <w:tab w:val="num" w:pos="360"/>
        </w:tabs>
        <w:spacing w:line="360" w:lineRule="auto"/>
        <w:ind w:left="0" w:firstLine="360"/>
        <w:jc w:val="both"/>
      </w:pPr>
      <w:r w:rsidRPr="00D93498">
        <w:t>Bổ sung các chức năng thống kê, báo cáo chi tiết giúp sinh viên và giảng viên theo dõi kết quả học tập hiệu quả hơn.</w:t>
      </w:r>
    </w:p>
    <w:p w14:paraId="0081C11F" w14:textId="77777777" w:rsidR="00D93498" w:rsidRPr="00D93498" w:rsidRDefault="00D93498" w:rsidP="00D93498">
      <w:pPr>
        <w:numPr>
          <w:ilvl w:val="0"/>
          <w:numId w:val="34"/>
        </w:numPr>
        <w:tabs>
          <w:tab w:val="clear" w:pos="720"/>
          <w:tab w:val="num" w:pos="360"/>
        </w:tabs>
        <w:spacing w:line="360" w:lineRule="auto"/>
        <w:ind w:left="0" w:firstLine="360"/>
        <w:jc w:val="both"/>
      </w:pPr>
      <w:r w:rsidRPr="00D93498">
        <w:t>Triển khai hệ thống trên môi trường thực tế (hosting/ cloud) và tích hợp với các hệ thống đào tạo của nhà trường.</w:t>
      </w:r>
    </w:p>
    <w:p w14:paraId="0CDA7F8E" w14:textId="77777777" w:rsidR="00D93498" w:rsidRPr="00D93498" w:rsidRDefault="00D93498" w:rsidP="00D93498">
      <w:pPr>
        <w:spacing w:line="360" w:lineRule="auto"/>
        <w:ind w:firstLine="360"/>
        <w:jc w:val="both"/>
      </w:pPr>
      <w:r w:rsidRPr="00D93498">
        <w:t>Việc tiếp tục phát triển theo các hướng trên sẽ giúp hệ thống ngày càng hoàn thiện, có tính ứng dụng cao hơn và đáp ứng tốt hơn nhu cầu học tập trong môi trường giáo dục số.</w:t>
      </w:r>
    </w:p>
    <w:p w14:paraId="005FA7A3" w14:textId="570C5E6C" w:rsidR="00B01DE1" w:rsidRPr="00F93EB7" w:rsidRDefault="00B01DE1" w:rsidP="00D93498">
      <w:pPr>
        <w:spacing w:line="360" w:lineRule="auto"/>
      </w:pPr>
    </w:p>
    <w:p w14:paraId="70AED38E" w14:textId="77777777" w:rsidR="0064552D" w:rsidRPr="00F93EB7" w:rsidRDefault="0064552D">
      <w:r w:rsidRPr="00F93EB7">
        <w:br w:type="page"/>
      </w:r>
    </w:p>
    <w:p w14:paraId="7DF6E964" w14:textId="77777777" w:rsidR="0064552D" w:rsidRDefault="0064552D" w:rsidP="0064552D">
      <w:pPr>
        <w:pStyle w:val="Heading1"/>
        <w:spacing w:line="360" w:lineRule="auto"/>
        <w:rPr>
          <w:b/>
        </w:rPr>
      </w:pPr>
      <w:bookmarkStart w:id="121" w:name="_Toc208052942"/>
      <w:bookmarkStart w:id="122" w:name="_Toc218847507"/>
      <w:r w:rsidRPr="00F93EB7">
        <w:rPr>
          <w:b/>
        </w:rPr>
        <w:lastRenderedPageBreak/>
        <w:t>TÀI LIỆU THAM KHẢO</w:t>
      </w:r>
      <w:bookmarkEnd w:id="121"/>
      <w:bookmarkEnd w:id="122"/>
    </w:p>
    <w:p w14:paraId="203A58A3" w14:textId="77777777" w:rsidR="0088647D" w:rsidRPr="0088647D" w:rsidRDefault="0088647D" w:rsidP="0088647D">
      <w:pPr>
        <w:spacing w:line="360" w:lineRule="auto"/>
        <w:ind w:firstLine="540"/>
        <w:jc w:val="both"/>
        <w:rPr>
          <w:szCs w:val="28"/>
        </w:rPr>
      </w:pPr>
      <w:r w:rsidRPr="0088647D">
        <w:rPr>
          <w:szCs w:val="28"/>
        </w:rPr>
        <w:t xml:space="preserve">[1] P. T. P. Nam, </w:t>
      </w:r>
      <w:r w:rsidRPr="0088647D">
        <w:rPr>
          <w:i/>
          <w:iCs/>
          <w:szCs w:val="28"/>
        </w:rPr>
        <w:t>Tài liệu giảng dạy môn Hệ quản trị cơ sở dữ liệu</w:t>
      </w:r>
      <w:r w:rsidRPr="0088647D">
        <w:rPr>
          <w:szCs w:val="28"/>
        </w:rPr>
        <w:t>. Trà Vinh, Việt Nam: Trường Đại học Trà Vinh, May 2015.</w:t>
      </w:r>
    </w:p>
    <w:p w14:paraId="79672A5F" w14:textId="77777777" w:rsidR="0088647D" w:rsidRPr="0088647D" w:rsidRDefault="0088647D" w:rsidP="0088647D">
      <w:pPr>
        <w:spacing w:line="360" w:lineRule="auto"/>
        <w:ind w:firstLine="540"/>
        <w:jc w:val="both"/>
        <w:rPr>
          <w:szCs w:val="28"/>
        </w:rPr>
      </w:pPr>
      <w:r w:rsidRPr="0088647D">
        <w:rPr>
          <w:szCs w:val="28"/>
        </w:rPr>
        <w:t xml:space="preserve">[2] Cục Thương mại điện tử và Kinh tế số, </w:t>
      </w:r>
      <w:r w:rsidRPr="0088647D">
        <w:rPr>
          <w:i/>
          <w:iCs/>
          <w:szCs w:val="28"/>
        </w:rPr>
        <w:t>Sách trắng Thương mại điện tử Việt Nam 2023</w:t>
      </w:r>
      <w:r w:rsidRPr="0088647D">
        <w:rPr>
          <w:szCs w:val="28"/>
        </w:rPr>
        <w:t>. Hà Nội, Việt Nam: Bộ Công Thương, 2023.</w:t>
      </w:r>
    </w:p>
    <w:p w14:paraId="05D17175" w14:textId="77777777" w:rsidR="0088647D" w:rsidRPr="0088647D" w:rsidRDefault="0088647D" w:rsidP="0088647D">
      <w:pPr>
        <w:spacing w:line="360" w:lineRule="auto"/>
        <w:ind w:firstLine="540"/>
        <w:jc w:val="both"/>
        <w:rPr>
          <w:szCs w:val="28"/>
        </w:rPr>
      </w:pPr>
      <w:r w:rsidRPr="0088647D">
        <w:rPr>
          <w:szCs w:val="28"/>
        </w:rPr>
        <w:t xml:space="preserve">[3] D. Q. Thiện, </w:t>
      </w:r>
      <w:r w:rsidRPr="0088647D">
        <w:rPr>
          <w:i/>
          <w:iCs/>
          <w:szCs w:val="28"/>
        </w:rPr>
        <w:t>Phân tích và thiết kế hệ thống thông tin</w:t>
      </w:r>
      <w:r w:rsidRPr="0088647D">
        <w:rPr>
          <w:szCs w:val="28"/>
        </w:rPr>
        <w:t>. Hà Nội, Việt Nam: Nhà xuất bản Thống kê, 2010.</w:t>
      </w:r>
    </w:p>
    <w:p w14:paraId="4EFA3B31" w14:textId="77777777" w:rsidR="0088647D" w:rsidRPr="0088647D" w:rsidRDefault="0088647D" w:rsidP="0088647D">
      <w:pPr>
        <w:spacing w:line="360" w:lineRule="auto"/>
        <w:ind w:firstLine="540"/>
        <w:jc w:val="both"/>
        <w:rPr>
          <w:szCs w:val="28"/>
        </w:rPr>
      </w:pPr>
      <w:r w:rsidRPr="0088647D">
        <w:rPr>
          <w:szCs w:val="28"/>
        </w:rPr>
        <w:t xml:space="preserve">[4] K. Yank, </w:t>
      </w:r>
      <w:r w:rsidRPr="0088647D">
        <w:rPr>
          <w:i/>
          <w:iCs/>
          <w:szCs w:val="28"/>
        </w:rPr>
        <w:t>PHP &amp; MySQL: Novice to Ninja</w:t>
      </w:r>
      <w:r w:rsidRPr="0088647D">
        <w:rPr>
          <w:szCs w:val="28"/>
        </w:rPr>
        <w:t>, 7th ed. Collingwood, VIC, Australia: SitePoint, 2022.</w:t>
      </w:r>
    </w:p>
    <w:p w14:paraId="70BDAEA6" w14:textId="77777777" w:rsidR="0088647D" w:rsidRPr="0088647D" w:rsidRDefault="0088647D" w:rsidP="0088647D">
      <w:pPr>
        <w:spacing w:line="360" w:lineRule="auto"/>
        <w:ind w:firstLine="540"/>
        <w:jc w:val="both"/>
        <w:rPr>
          <w:szCs w:val="28"/>
        </w:rPr>
      </w:pPr>
      <w:r w:rsidRPr="0088647D">
        <w:rPr>
          <w:szCs w:val="28"/>
        </w:rPr>
        <w:t xml:space="preserve">[5] R. Elmasri and S. B. Navathe, </w:t>
      </w:r>
      <w:r w:rsidRPr="0088647D">
        <w:rPr>
          <w:i/>
          <w:iCs/>
          <w:szCs w:val="28"/>
        </w:rPr>
        <w:t>Fundamentals of Database Systems</w:t>
      </w:r>
      <w:r w:rsidRPr="0088647D">
        <w:rPr>
          <w:szCs w:val="28"/>
        </w:rPr>
        <w:t>, 7th ed. Boston, MA, USA: Pearson, 2015.</w:t>
      </w:r>
    </w:p>
    <w:p w14:paraId="37E20D11" w14:textId="77777777" w:rsidR="0088647D" w:rsidRPr="0088647D" w:rsidRDefault="0088647D" w:rsidP="0088647D">
      <w:pPr>
        <w:spacing w:line="360" w:lineRule="auto"/>
        <w:ind w:firstLine="540"/>
        <w:jc w:val="both"/>
        <w:rPr>
          <w:szCs w:val="28"/>
        </w:rPr>
      </w:pPr>
      <w:r w:rsidRPr="0088647D">
        <w:rPr>
          <w:szCs w:val="28"/>
        </w:rPr>
        <w:t xml:space="preserve">[6] K. C. Laudon and C. G. Traver, </w:t>
      </w:r>
      <w:r w:rsidRPr="0088647D">
        <w:rPr>
          <w:i/>
          <w:iCs/>
          <w:szCs w:val="28"/>
        </w:rPr>
        <w:t>E-Commerce 2023–2024: Business, Technology, Society</w:t>
      </w:r>
      <w:r w:rsidRPr="0088647D">
        <w:rPr>
          <w:szCs w:val="28"/>
        </w:rPr>
        <w:t>, 17th ed. Harlow, England: Pearson, 2023.</w:t>
      </w:r>
    </w:p>
    <w:p w14:paraId="761C1B44" w14:textId="77777777" w:rsidR="0088647D" w:rsidRPr="0088647D" w:rsidRDefault="0088647D" w:rsidP="0088647D">
      <w:pPr>
        <w:spacing w:line="360" w:lineRule="auto"/>
        <w:ind w:firstLine="540"/>
        <w:jc w:val="both"/>
        <w:rPr>
          <w:szCs w:val="28"/>
        </w:rPr>
      </w:pPr>
      <w:r w:rsidRPr="0088647D">
        <w:rPr>
          <w:szCs w:val="28"/>
        </w:rPr>
        <w:t xml:space="preserve">[7] J. Duckett, </w:t>
      </w:r>
      <w:r w:rsidRPr="0088647D">
        <w:rPr>
          <w:i/>
          <w:iCs/>
          <w:szCs w:val="28"/>
        </w:rPr>
        <w:t>HTML and CSS: Design and Build Websites</w:t>
      </w:r>
      <w:r w:rsidRPr="0088647D">
        <w:rPr>
          <w:szCs w:val="28"/>
        </w:rPr>
        <w:t>. Indianapolis, IN, USA: Wiley, 2011.</w:t>
      </w:r>
    </w:p>
    <w:p w14:paraId="2F4EF498" w14:textId="77777777" w:rsidR="0088647D" w:rsidRPr="0088647D" w:rsidRDefault="0088647D" w:rsidP="0088647D">
      <w:pPr>
        <w:spacing w:line="360" w:lineRule="auto"/>
        <w:ind w:firstLine="540"/>
        <w:jc w:val="both"/>
        <w:rPr>
          <w:szCs w:val="28"/>
        </w:rPr>
      </w:pPr>
      <w:r w:rsidRPr="0088647D">
        <w:rPr>
          <w:szCs w:val="28"/>
        </w:rPr>
        <w:t xml:space="preserve">[8] B. Sullivan and V. Liu, </w:t>
      </w:r>
      <w:r w:rsidRPr="0088647D">
        <w:rPr>
          <w:i/>
          <w:iCs/>
          <w:szCs w:val="28"/>
        </w:rPr>
        <w:t>Web Application Security: A Beginner’s Guide</w:t>
      </w:r>
      <w:r w:rsidRPr="0088647D">
        <w:rPr>
          <w:szCs w:val="28"/>
        </w:rPr>
        <w:t>. New York, NY, USA: McGraw-Hill Education, 2012.</w:t>
      </w:r>
    </w:p>
    <w:p w14:paraId="030A2C7C" w14:textId="77777777" w:rsidR="0088647D" w:rsidRPr="0088647D" w:rsidRDefault="0088647D" w:rsidP="0088647D">
      <w:pPr>
        <w:spacing w:line="360" w:lineRule="auto"/>
        <w:ind w:firstLine="540"/>
        <w:jc w:val="both"/>
        <w:rPr>
          <w:szCs w:val="28"/>
        </w:rPr>
      </w:pPr>
      <w:r w:rsidRPr="0088647D">
        <w:rPr>
          <w:szCs w:val="28"/>
        </w:rPr>
        <w:t xml:space="preserve">[9] The PHP Group, “PHP Manual,” 2024. [Online]. Available: </w:t>
      </w:r>
      <w:hyperlink r:id="rId22" w:tgtFrame="_new" w:history="1">
        <w:r w:rsidRPr="0088647D">
          <w:rPr>
            <w:rStyle w:val="Hyperlink"/>
            <w:szCs w:val="28"/>
          </w:rPr>
          <w:t>https://www.php.net/manual/en/</w:t>
        </w:r>
      </w:hyperlink>
      <w:r w:rsidRPr="0088647D">
        <w:rPr>
          <w:szCs w:val="28"/>
        </w:rPr>
        <w:t>. Accessed: Dec. 29, 2024.</w:t>
      </w:r>
    </w:p>
    <w:p w14:paraId="38594C8A" w14:textId="77777777" w:rsidR="0088647D" w:rsidRPr="0088647D" w:rsidRDefault="0088647D" w:rsidP="0088647D">
      <w:pPr>
        <w:spacing w:line="360" w:lineRule="auto"/>
        <w:ind w:firstLine="540"/>
        <w:jc w:val="both"/>
        <w:rPr>
          <w:szCs w:val="28"/>
        </w:rPr>
      </w:pPr>
      <w:r w:rsidRPr="0088647D">
        <w:rPr>
          <w:szCs w:val="28"/>
        </w:rPr>
        <w:t xml:space="preserve">[10] Oracle Corporation, “MySQL 8.0 Reference Manual,” 2023. [Online]. Available: </w:t>
      </w:r>
      <w:hyperlink r:id="rId23" w:tgtFrame="_new" w:history="1">
        <w:r w:rsidRPr="0088647D">
          <w:rPr>
            <w:rStyle w:val="Hyperlink"/>
            <w:szCs w:val="28"/>
          </w:rPr>
          <w:t>https://dev.mysql.com/doc/refman/8.0/</w:t>
        </w:r>
      </w:hyperlink>
      <w:r w:rsidRPr="0088647D">
        <w:rPr>
          <w:szCs w:val="28"/>
        </w:rPr>
        <w:t>. Accessed: Dec. 29, 2024.</w:t>
      </w:r>
    </w:p>
    <w:p w14:paraId="54DA2C84" w14:textId="77777777" w:rsidR="0088647D" w:rsidRPr="0088647D" w:rsidRDefault="0088647D" w:rsidP="0088647D">
      <w:pPr>
        <w:spacing w:line="360" w:lineRule="auto"/>
        <w:ind w:firstLine="540"/>
        <w:jc w:val="both"/>
        <w:rPr>
          <w:szCs w:val="28"/>
        </w:rPr>
      </w:pPr>
      <w:r w:rsidRPr="0088647D">
        <w:rPr>
          <w:szCs w:val="28"/>
        </w:rPr>
        <w:t xml:space="preserve">[11] Google Developers, “Using OAuth 2.0 for Web Server Applications,” 2024. [Online]. Available: </w:t>
      </w:r>
      <w:hyperlink r:id="rId24" w:tgtFrame="_new" w:history="1">
        <w:r w:rsidRPr="0088647D">
          <w:rPr>
            <w:rStyle w:val="Hyperlink"/>
            <w:szCs w:val="28"/>
          </w:rPr>
          <w:t>https://developers.google.com/identity/protocols/oauth2/web-server</w:t>
        </w:r>
      </w:hyperlink>
      <w:r w:rsidRPr="0088647D">
        <w:rPr>
          <w:szCs w:val="28"/>
        </w:rPr>
        <w:t>. Accessed: Dec. 29, 2024.</w:t>
      </w:r>
    </w:p>
    <w:p w14:paraId="50EAA163" w14:textId="77777777" w:rsidR="0088647D" w:rsidRPr="0088647D" w:rsidRDefault="0088647D" w:rsidP="0088647D">
      <w:pPr>
        <w:spacing w:line="360" w:lineRule="auto"/>
        <w:ind w:firstLine="540"/>
        <w:jc w:val="both"/>
        <w:rPr>
          <w:szCs w:val="28"/>
        </w:rPr>
      </w:pPr>
      <w:r w:rsidRPr="0088647D">
        <w:rPr>
          <w:szCs w:val="28"/>
        </w:rPr>
        <w:t xml:space="preserve">[12] Sepay Team, “Sepay API Documentation &amp; Webhook Integration,” 2024. [Online]. Available: </w:t>
      </w:r>
      <w:hyperlink r:id="rId25" w:tgtFrame="_new" w:history="1">
        <w:r w:rsidRPr="0088647D">
          <w:rPr>
            <w:rStyle w:val="Hyperlink"/>
            <w:szCs w:val="28"/>
          </w:rPr>
          <w:t>https://docs.sepay.vn/</w:t>
        </w:r>
      </w:hyperlink>
      <w:r w:rsidRPr="0088647D">
        <w:rPr>
          <w:szCs w:val="28"/>
        </w:rPr>
        <w:t>. Accessed: Dec. 29, 2024.</w:t>
      </w:r>
    </w:p>
    <w:p w14:paraId="543E4036" w14:textId="77777777" w:rsidR="0088647D" w:rsidRPr="0088647D" w:rsidRDefault="0088647D" w:rsidP="0088647D">
      <w:pPr>
        <w:spacing w:line="360" w:lineRule="auto"/>
        <w:ind w:firstLine="540"/>
        <w:jc w:val="both"/>
        <w:rPr>
          <w:szCs w:val="28"/>
        </w:rPr>
      </w:pPr>
      <w:r w:rsidRPr="0088647D">
        <w:rPr>
          <w:szCs w:val="28"/>
        </w:rPr>
        <w:t xml:space="preserve">[13] Bootstrap Team, “Bootstrap 5.3 Documentation,” 2024. [Online]. Available: </w:t>
      </w:r>
      <w:hyperlink r:id="rId26" w:tgtFrame="_new" w:history="1">
        <w:r w:rsidRPr="0088647D">
          <w:rPr>
            <w:rStyle w:val="Hyperlink"/>
            <w:szCs w:val="28"/>
          </w:rPr>
          <w:t>https://getbootstrap.com/docs/5.3/</w:t>
        </w:r>
      </w:hyperlink>
      <w:r w:rsidRPr="0088647D">
        <w:rPr>
          <w:szCs w:val="28"/>
        </w:rPr>
        <w:t>. Accessed: Dec. 29, 2024.</w:t>
      </w:r>
    </w:p>
    <w:p w14:paraId="1884983B" w14:textId="19EAF647" w:rsidR="00892C7A" w:rsidRPr="00892C7A" w:rsidRDefault="00892C7A" w:rsidP="00D93498"/>
    <w:sectPr w:rsidR="00892C7A" w:rsidRPr="00892C7A" w:rsidSect="007214B3">
      <w:headerReference w:type="default" r:id="rId27"/>
      <w:footerReference w:type="default" r:id="rId28"/>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C342" w14:textId="77777777" w:rsidR="00CC4394" w:rsidRDefault="00CC4394">
      <w:r>
        <w:separator/>
      </w:r>
    </w:p>
  </w:endnote>
  <w:endnote w:type="continuationSeparator" w:id="0">
    <w:p w14:paraId="6177D2E7" w14:textId="77777777" w:rsidR="00CC4394" w:rsidRDefault="00CC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9DFD" w14:textId="1C09DDC4" w:rsidR="00623091" w:rsidRPr="003C61A4" w:rsidRDefault="00823711" w:rsidP="00D4437A">
    <w:pPr>
      <w:pStyle w:val="Footer"/>
      <w:pBdr>
        <w:top w:val="thickThinSmallGap" w:sz="24" w:space="1" w:color="auto"/>
      </w:pBdr>
      <w:tabs>
        <w:tab w:val="left" w:pos="142"/>
      </w:tabs>
      <w:rPr>
        <w:i/>
      </w:rPr>
    </w:pPr>
    <w:r w:rsidRPr="00823711">
      <w:rPr>
        <w:i/>
      </w:rPr>
      <w:t xml:space="preserve">Lê Duy </w:t>
    </w:r>
    <w:r>
      <w:rPr>
        <w:i/>
      </w:rPr>
      <w:t xml:space="preserve">- </w:t>
    </w:r>
    <w:r w:rsidRPr="00823711">
      <w:rPr>
        <w:i/>
      </w:rPr>
      <w:t xml:space="preserve">Trung Hiếu </w:t>
    </w:r>
    <w:r>
      <w:rPr>
        <w:i/>
      </w:rPr>
      <w:t>-</w:t>
    </w:r>
    <w:r w:rsidRPr="00823711">
      <w:rPr>
        <w:i/>
      </w:rPr>
      <w:t xml:space="preserve"> Quốc Kiệt</w:t>
    </w:r>
    <w:r>
      <w:rPr>
        <w:i/>
      </w:rPr>
      <w:t xml:space="preserve"> - </w:t>
    </w:r>
    <w:r w:rsidRPr="00823711">
      <w:rPr>
        <w:i/>
      </w:rPr>
      <w:t>Nhóm: 18</w:t>
    </w:r>
    <w:r w:rsidR="00623091" w:rsidRPr="003C61A4">
      <w:rPr>
        <w:i/>
      </w:rPr>
      <w:tab/>
    </w:r>
    <w:r w:rsidR="00623091" w:rsidRPr="003C61A4">
      <w:rPr>
        <w:i/>
      </w:rPr>
      <w:fldChar w:fldCharType="begin"/>
    </w:r>
    <w:r w:rsidR="00623091" w:rsidRPr="003C61A4">
      <w:rPr>
        <w:i/>
      </w:rPr>
      <w:instrText xml:space="preserve"> PAGE </w:instrText>
    </w:r>
    <w:r w:rsidR="00623091" w:rsidRPr="003C61A4">
      <w:rPr>
        <w:i/>
      </w:rPr>
      <w:fldChar w:fldCharType="separate"/>
    </w:r>
    <w:r w:rsidR="00A67656">
      <w:rPr>
        <w:i/>
        <w:noProof/>
      </w:rPr>
      <w:t>13</w:t>
    </w:r>
    <w:r w:rsidR="00623091" w:rsidRPr="003C61A4">
      <w:rPr>
        <w:i/>
      </w:rPr>
      <w:fldChar w:fldCharType="end"/>
    </w:r>
    <w:r w:rsidR="00623091" w:rsidRPr="003C61A4">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2BD1E" w14:textId="77777777" w:rsidR="00CC4394" w:rsidRDefault="00CC4394">
      <w:r>
        <w:separator/>
      </w:r>
    </w:p>
  </w:footnote>
  <w:footnote w:type="continuationSeparator" w:id="0">
    <w:p w14:paraId="23EA1CCF" w14:textId="77777777" w:rsidR="00CC4394" w:rsidRDefault="00CC4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46F8" w14:textId="77777777" w:rsidR="00623091" w:rsidRPr="00D4437A" w:rsidRDefault="00623091" w:rsidP="00DD57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D1CF" w14:textId="642B541F" w:rsidR="00623091" w:rsidRPr="00D4437A" w:rsidRDefault="00D93498" w:rsidP="00D4437A">
    <w:pPr>
      <w:pStyle w:val="Header"/>
      <w:pBdr>
        <w:bottom w:val="thinThickSmallGap" w:sz="24" w:space="1" w:color="auto"/>
      </w:pBdr>
    </w:pPr>
    <w:r>
      <w:t xml:space="preserve">Xây dựng </w:t>
    </w:r>
    <w:r w:rsidR="00823711">
      <w:t>hệ thống hỗ trợ học tập thông minh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name w:val="WWNum9"/>
    <w:lvl w:ilvl="0">
      <w:start w:val="3"/>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25A6CC7"/>
    <w:multiLevelType w:val="hybridMultilevel"/>
    <w:tmpl w:val="A57622D0"/>
    <w:lvl w:ilvl="0" w:tplc="2B28141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B2C10"/>
    <w:multiLevelType w:val="multilevel"/>
    <w:tmpl w:val="1A8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22639"/>
    <w:multiLevelType w:val="hybridMultilevel"/>
    <w:tmpl w:val="8AFC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F449E"/>
    <w:multiLevelType w:val="hybridMultilevel"/>
    <w:tmpl w:val="AE5217BE"/>
    <w:lvl w:ilvl="0" w:tplc="90F6B9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A2718"/>
    <w:multiLevelType w:val="hybridMultilevel"/>
    <w:tmpl w:val="0EC02F52"/>
    <w:lvl w:ilvl="0" w:tplc="893A09C4">
      <w:start w:val="1"/>
      <w:numFmt w:val="decimal"/>
      <w:lvlText w:val="1.1.%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13D62664"/>
    <w:multiLevelType w:val="multilevel"/>
    <w:tmpl w:val="FDCC4120"/>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E420BC"/>
    <w:multiLevelType w:val="multilevel"/>
    <w:tmpl w:val="E40AE1AE"/>
    <w:lvl w:ilvl="0">
      <w:start w:val="1"/>
      <w:numFmt w:val="decimal"/>
      <w:lvlText w:val="%1."/>
      <w:lvlJc w:val="left"/>
      <w:pPr>
        <w:ind w:left="720" w:hanging="360"/>
      </w:pPr>
      <w:rPr>
        <w:rFonts w:ascii="Times New Roman" w:eastAsia="Arial" w:hAnsi="Times New Roman" w:cs="Times New Roman" w:hint="default"/>
        <w:b/>
        <w:bCs/>
        <w:color w:val="1A1C1E"/>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D1F650A"/>
    <w:multiLevelType w:val="multilevel"/>
    <w:tmpl w:val="CB4218B4"/>
    <w:lvl w:ilvl="0">
      <w:start w:val="1"/>
      <w:numFmt w:val="decimal"/>
      <w:lvlText w:val="%1."/>
      <w:lvlJc w:val="left"/>
      <w:pPr>
        <w:ind w:left="720" w:hanging="360"/>
      </w:pPr>
      <w:rPr>
        <w:rFonts w:ascii="Times New Roman" w:eastAsia="Arial" w:hAnsi="Times New Roman" w:cs="Times New Roman" w:hint="default"/>
        <w:b/>
        <w:bCs/>
        <w:color w:val="1A1C1E"/>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EE85927"/>
    <w:multiLevelType w:val="multilevel"/>
    <w:tmpl w:val="C70A86BC"/>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3885F8A"/>
    <w:multiLevelType w:val="hybridMultilevel"/>
    <w:tmpl w:val="238C2DA4"/>
    <w:lvl w:ilvl="0" w:tplc="45C037C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94F06"/>
    <w:multiLevelType w:val="multilevel"/>
    <w:tmpl w:val="00000009"/>
    <w:lvl w:ilvl="0">
      <w:start w:val="3"/>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23C02EE8"/>
    <w:multiLevelType w:val="hybridMultilevel"/>
    <w:tmpl w:val="6C6CC5F0"/>
    <w:lvl w:ilvl="0" w:tplc="4042AF10">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643B47"/>
    <w:multiLevelType w:val="multilevel"/>
    <w:tmpl w:val="A170CAA8"/>
    <w:lvl w:ilvl="0">
      <w:start w:val="1"/>
      <w:numFmt w:val="decimal"/>
      <w:lvlText w:val="%1."/>
      <w:lvlJc w:val="left"/>
      <w:pPr>
        <w:ind w:left="720" w:hanging="360"/>
      </w:pPr>
      <w:rPr>
        <w:rFonts w:ascii="Times New Roman" w:eastAsia="Arial" w:hAnsi="Times New Roman" w:cs="Times New Roman" w:hint="default"/>
        <w:b/>
        <w:bCs/>
        <w:color w:val="1A1C1E"/>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8B56875"/>
    <w:multiLevelType w:val="multilevel"/>
    <w:tmpl w:val="2968E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EF0DBC"/>
    <w:multiLevelType w:val="multilevel"/>
    <w:tmpl w:val="2BFE35EA"/>
    <w:lvl w:ilvl="0">
      <w:start w:val="3"/>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E930C90"/>
    <w:multiLevelType w:val="hybridMultilevel"/>
    <w:tmpl w:val="C9066600"/>
    <w:lvl w:ilvl="0" w:tplc="90F6B9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A368E"/>
    <w:multiLevelType w:val="multilevel"/>
    <w:tmpl w:val="226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A335C"/>
    <w:multiLevelType w:val="hybridMultilevel"/>
    <w:tmpl w:val="A57622D0"/>
    <w:lvl w:ilvl="0" w:tplc="FFFFFFFF">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11349A"/>
    <w:multiLevelType w:val="hybridMultilevel"/>
    <w:tmpl w:val="61A67512"/>
    <w:lvl w:ilvl="0" w:tplc="90F6B9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F342E8"/>
    <w:multiLevelType w:val="multilevel"/>
    <w:tmpl w:val="1CC415E2"/>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9B7587"/>
    <w:multiLevelType w:val="hybridMultilevel"/>
    <w:tmpl w:val="330A5442"/>
    <w:lvl w:ilvl="0" w:tplc="90F6B9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89322D"/>
    <w:multiLevelType w:val="multilevel"/>
    <w:tmpl w:val="31DE74F0"/>
    <w:lvl w:ilvl="0">
      <w:start w:val="1"/>
      <w:numFmt w:val="decimal"/>
      <w:lvlText w:val="%1."/>
      <w:lvlJc w:val="left"/>
      <w:pPr>
        <w:ind w:left="720" w:hanging="360"/>
      </w:pPr>
      <w:rPr>
        <w:rFonts w:ascii="Times New Roman" w:eastAsia="Arial" w:hAnsi="Times New Roman" w:cs="Times New Roman" w:hint="default"/>
        <w:b/>
        <w:bCs/>
        <w:color w:val="1A1C1E"/>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50C1C3D"/>
    <w:multiLevelType w:val="hybridMultilevel"/>
    <w:tmpl w:val="85B04C80"/>
    <w:lvl w:ilvl="0" w:tplc="5E766AE0">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851D1B"/>
    <w:multiLevelType w:val="multilevel"/>
    <w:tmpl w:val="344CC180"/>
    <w:lvl w:ilvl="0">
      <w:start w:val="1"/>
      <w:numFmt w:val="decimal"/>
      <w:lvlText w:val="%1."/>
      <w:lvlJc w:val="left"/>
      <w:pPr>
        <w:ind w:left="720" w:hanging="360"/>
      </w:pPr>
      <w:rPr>
        <w:rFonts w:ascii="Times New Roman" w:eastAsia="Arial" w:hAnsi="Times New Roman" w:cs="Times New Roman" w:hint="default"/>
        <w:b/>
        <w:bCs/>
        <w:color w:val="1A1C1E"/>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6BB2623"/>
    <w:multiLevelType w:val="multilevel"/>
    <w:tmpl w:val="914A2C90"/>
    <w:lvl w:ilvl="0">
      <w:start w:val="2"/>
      <w:numFmt w:val="decimal"/>
      <w:lvlText w:val="%1"/>
      <w:lvlJc w:val="left"/>
      <w:pPr>
        <w:ind w:left="360" w:hanging="360"/>
      </w:pPr>
      <w:rPr>
        <w:rFonts w:hint="default"/>
        <w:color w:val="auto"/>
      </w:rPr>
    </w:lvl>
    <w:lvl w:ilvl="1">
      <w:start w:val="4"/>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47166D3D"/>
    <w:multiLevelType w:val="multilevel"/>
    <w:tmpl w:val="23B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E5E59"/>
    <w:multiLevelType w:val="hybridMultilevel"/>
    <w:tmpl w:val="F71A3238"/>
    <w:lvl w:ilvl="0" w:tplc="0C3CDE1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C159C3"/>
    <w:multiLevelType w:val="hybridMultilevel"/>
    <w:tmpl w:val="1D605346"/>
    <w:lvl w:ilvl="0" w:tplc="F0C6866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D36366"/>
    <w:multiLevelType w:val="hybridMultilevel"/>
    <w:tmpl w:val="3D28ADEE"/>
    <w:lvl w:ilvl="0" w:tplc="F202B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1C48F2"/>
    <w:multiLevelType w:val="hybridMultilevel"/>
    <w:tmpl w:val="40D22152"/>
    <w:lvl w:ilvl="0" w:tplc="90F6B9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0F7610"/>
    <w:multiLevelType w:val="multilevel"/>
    <w:tmpl w:val="7676FA6A"/>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13FE4"/>
    <w:multiLevelType w:val="hybridMultilevel"/>
    <w:tmpl w:val="9D58DF60"/>
    <w:lvl w:ilvl="0" w:tplc="F88CC386">
      <w:start w:val="1"/>
      <w:numFmt w:val="upp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549283E"/>
    <w:multiLevelType w:val="hybridMultilevel"/>
    <w:tmpl w:val="20D290D4"/>
    <w:lvl w:ilvl="0" w:tplc="90F6B9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B876DC"/>
    <w:multiLevelType w:val="hybridMultilevel"/>
    <w:tmpl w:val="CCD6D574"/>
    <w:lvl w:ilvl="0" w:tplc="786066FC">
      <w:start w:val="1"/>
      <w:numFmt w:val="decimal"/>
      <w:lvlText w:val="2.1.%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A97B91"/>
    <w:multiLevelType w:val="multilevel"/>
    <w:tmpl w:val="B9EADC26"/>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85237F"/>
    <w:multiLevelType w:val="multilevel"/>
    <w:tmpl w:val="5EB00584"/>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24B51"/>
    <w:multiLevelType w:val="hybridMultilevel"/>
    <w:tmpl w:val="F4F62D5C"/>
    <w:lvl w:ilvl="0" w:tplc="CCCE770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EB0F5C"/>
    <w:multiLevelType w:val="multilevel"/>
    <w:tmpl w:val="48AA21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073C78"/>
    <w:multiLevelType w:val="multilevel"/>
    <w:tmpl w:val="08306E6E"/>
    <w:lvl w:ilvl="0">
      <w:start w:val="2"/>
      <w:numFmt w:val="decimal"/>
      <w:lvlText w:val="%1."/>
      <w:lvlJc w:val="left"/>
      <w:pPr>
        <w:ind w:left="408" w:hanging="408"/>
      </w:pPr>
      <w:rPr>
        <w:rFonts w:hint="default"/>
        <w:b/>
      </w:rPr>
    </w:lvl>
    <w:lvl w:ilvl="1">
      <w:start w:val="5"/>
      <w:numFmt w:val="decimal"/>
      <w:lvlText w:val="%1.%2."/>
      <w:lvlJc w:val="left"/>
      <w:pPr>
        <w:ind w:left="1402" w:hanging="720"/>
      </w:pPr>
      <w:rPr>
        <w:rFonts w:hint="default"/>
        <w:b/>
      </w:rPr>
    </w:lvl>
    <w:lvl w:ilvl="2">
      <w:start w:val="1"/>
      <w:numFmt w:val="decimal"/>
      <w:lvlText w:val="%1.%2.%3."/>
      <w:lvlJc w:val="left"/>
      <w:pPr>
        <w:ind w:left="2084" w:hanging="720"/>
      </w:pPr>
      <w:rPr>
        <w:rFonts w:hint="default"/>
        <w:b/>
      </w:rPr>
    </w:lvl>
    <w:lvl w:ilvl="3">
      <w:start w:val="1"/>
      <w:numFmt w:val="decimal"/>
      <w:lvlText w:val="%1.%2.%3.%4."/>
      <w:lvlJc w:val="left"/>
      <w:pPr>
        <w:ind w:left="3126" w:hanging="1080"/>
      </w:pPr>
      <w:rPr>
        <w:rFonts w:hint="default"/>
        <w:b/>
      </w:rPr>
    </w:lvl>
    <w:lvl w:ilvl="4">
      <w:start w:val="1"/>
      <w:numFmt w:val="decimal"/>
      <w:lvlText w:val="%1.%2.%3.%4.%5."/>
      <w:lvlJc w:val="left"/>
      <w:pPr>
        <w:ind w:left="3808" w:hanging="1080"/>
      </w:pPr>
      <w:rPr>
        <w:rFonts w:hint="default"/>
        <w:b/>
      </w:rPr>
    </w:lvl>
    <w:lvl w:ilvl="5">
      <w:start w:val="1"/>
      <w:numFmt w:val="decimal"/>
      <w:lvlText w:val="%1.%2.%3.%4.%5.%6."/>
      <w:lvlJc w:val="left"/>
      <w:pPr>
        <w:ind w:left="4850" w:hanging="1440"/>
      </w:pPr>
      <w:rPr>
        <w:rFonts w:hint="default"/>
        <w:b/>
      </w:rPr>
    </w:lvl>
    <w:lvl w:ilvl="6">
      <w:start w:val="1"/>
      <w:numFmt w:val="decimal"/>
      <w:lvlText w:val="%1.%2.%3.%4.%5.%6.%7."/>
      <w:lvlJc w:val="left"/>
      <w:pPr>
        <w:ind w:left="5532" w:hanging="1440"/>
      </w:pPr>
      <w:rPr>
        <w:rFonts w:hint="default"/>
        <w:b/>
      </w:rPr>
    </w:lvl>
    <w:lvl w:ilvl="7">
      <w:start w:val="1"/>
      <w:numFmt w:val="decimal"/>
      <w:lvlText w:val="%1.%2.%3.%4.%5.%6.%7.%8."/>
      <w:lvlJc w:val="left"/>
      <w:pPr>
        <w:ind w:left="6574" w:hanging="1800"/>
      </w:pPr>
      <w:rPr>
        <w:rFonts w:hint="default"/>
        <w:b/>
      </w:rPr>
    </w:lvl>
    <w:lvl w:ilvl="8">
      <w:start w:val="1"/>
      <w:numFmt w:val="decimal"/>
      <w:lvlText w:val="%1.%2.%3.%4.%5.%6.%7.%8.%9."/>
      <w:lvlJc w:val="left"/>
      <w:pPr>
        <w:ind w:left="7256" w:hanging="1800"/>
      </w:pPr>
      <w:rPr>
        <w:rFonts w:hint="default"/>
        <w:b/>
      </w:rPr>
    </w:lvl>
  </w:abstractNum>
  <w:abstractNum w:abstractNumId="40" w15:restartNumberingAfterBreak="0">
    <w:nsid w:val="6F3337C1"/>
    <w:multiLevelType w:val="hybridMultilevel"/>
    <w:tmpl w:val="54BE80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3486EDC"/>
    <w:multiLevelType w:val="hybridMultilevel"/>
    <w:tmpl w:val="4F3E5F22"/>
    <w:lvl w:ilvl="0" w:tplc="B666E53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250367"/>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43" w15:restartNumberingAfterBreak="0">
    <w:nsid w:val="7BE0082F"/>
    <w:multiLevelType w:val="hybridMultilevel"/>
    <w:tmpl w:val="3D0E8EDC"/>
    <w:lvl w:ilvl="0" w:tplc="9320AA0E">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8016B3"/>
    <w:multiLevelType w:val="hybridMultilevel"/>
    <w:tmpl w:val="D1146BF8"/>
    <w:lvl w:ilvl="0" w:tplc="29A29A3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593889">
    <w:abstractNumId w:val="42"/>
  </w:num>
  <w:num w:numId="2" w16cid:durableId="813105396">
    <w:abstractNumId w:val="32"/>
  </w:num>
  <w:num w:numId="3" w16cid:durableId="1941453010">
    <w:abstractNumId w:val="29"/>
  </w:num>
  <w:num w:numId="4" w16cid:durableId="1523737821">
    <w:abstractNumId w:val="5"/>
  </w:num>
  <w:num w:numId="5" w16cid:durableId="188955804">
    <w:abstractNumId w:val="27"/>
  </w:num>
  <w:num w:numId="6" w16cid:durableId="1547716121">
    <w:abstractNumId w:val="41"/>
  </w:num>
  <w:num w:numId="7" w16cid:durableId="188497497">
    <w:abstractNumId w:val="10"/>
  </w:num>
  <w:num w:numId="8" w16cid:durableId="1851140744">
    <w:abstractNumId w:val="44"/>
  </w:num>
  <w:num w:numId="9" w16cid:durableId="1031997490">
    <w:abstractNumId w:val="12"/>
  </w:num>
  <w:num w:numId="10" w16cid:durableId="328800244">
    <w:abstractNumId w:val="40"/>
  </w:num>
  <w:num w:numId="11" w16cid:durableId="1300578113">
    <w:abstractNumId w:val="28"/>
  </w:num>
  <w:num w:numId="12" w16cid:durableId="871111272">
    <w:abstractNumId w:val="37"/>
  </w:num>
  <w:num w:numId="13" w16cid:durableId="978070912">
    <w:abstractNumId w:val="23"/>
  </w:num>
  <w:num w:numId="14" w16cid:durableId="635915771">
    <w:abstractNumId w:val="34"/>
  </w:num>
  <w:num w:numId="15" w16cid:durableId="545682540">
    <w:abstractNumId w:val="1"/>
  </w:num>
  <w:num w:numId="16" w16cid:durableId="1099983205">
    <w:abstractNumId w:val="3"/>
  </w:num>
  <w:num w:numId="17" w16cid:durableId="1404721528">
    <w:abstractNumId w:val="14"/>
  </w:num>
  <w:num w:numId="18" w16cid:durableId="384528102">
    <w:abstractNumId w:val="18"/>
  </w:num>
  <w:num w:numId="19" w16cid:durableId="816216718">
    <w:abstractNumId w:val="9"/>
  </w:num>
  <w:num w:numId="20" w16cid:durableId="1619794085">
    <w:abstractNumId w:val="6"/>
  </w:num>
  <w:num w:numId="21" w16cid:durableId="2033995814">
    <w:abstractNumId w:val="39"/>
  </w:num>
  <w:num w:numId="22" w16cid:durableId="94518106">
    <w:abstractNumId w:val="25"/>
  </w:num>
  <w:num w:numId="23" w16cid:durableId="299268836">
    <w:abstractNumId w:val="7"/>
  </w:num>
  <w:num w:numId="24" w16cid:durableId="736708140">
    <w:abstractNumId w:val="8"/>
  </w:num>
  <w:num w:numId="25" w16cid:durableId="1550801402">
    <w:abstractNumId w:val="22"/>
  </w:num>
  <w:num w:numId="26" w16cid:durableId="1619213960">
    <w:abstractNumId w:val="13"/>
  </w:num>
  <w:num w:numId="27" w16cid:durableId="366608535">
    <w:abstractNumId w:val="24"/>
  </w:num>
  <w:num w:numId="28" w16cid:durableId="333265491">
    <w:abstractNumId w:val="30"/>
  </w:num>
  <w:num w:numId="29" w16cid:durableId="1354988715">
    <w:abstractNumId w:val="26"/>
  </w:num>
  <w:num w:numId="30" w16cid:durableId="410200154">
    <w:abstractNumId w:val="31"/>
  </w:num>
  <w:num w:numId="31" w16cid:durableId="1600866134">
    <w:abstractNumId w:val="17"/>
  </w:num>
  <w:num w:numId="32" w16cid:durableId="1038043302">
    <w:abstractNumId w:val="35"/>
  </w:num>
  <w:num w:numId="33" w16cid:durableId="1331520385">
    <w:abstractNumId w:val="2"/>
  </w:num>
  <w:num w:numId="34" w16cid:durableId="2132437113">
    <w:abstractNumId w:val="36"/>
  </w:num>
  <w:num w:numId="35" w16cid:durableId="1437822238">
    <w:abstractNumId w:val="15"/>
  </w:num>
  <w:num w:numId="36" w16cid:durableId="1740664362">
    <w:abstractNumId w:val="20"/>
  </w:num>
  <w:num w:numId="37" w16cid:durableId="309017305">
    <w:abstractNumId w:val="0"/>
  </w:num>
  <w:num w:numId="38" w16cid:durableId="1575355524">
    <w:abstractNumId w:val="11"/>
  </w:num>
  <w:num w:numId="39" w16cid:durableId="1782138895">
    <w:abstractNumId w:val="38"/>
  </w:num>
  <w:num w:numId="40" w16cid:durableId="464857914">
    <w:abstractNumId w:val="4"/>
  </w:num>
  <w:num w:numId="41" w16cid:durableId="2078430808">
    <w:abstractNumId w:val="21"/>
  </w:num>
  <w:num w:numId="42" w16cid:durableId="681324615">
    <w:abstractNumId w:val="33"/>
  </w:num>
  <w:num w:numId="43" w16cid:durableId="1648629538">
    <w:abstractNumId w:val="16"/>
  </w:num>
  <w:num w:numId="44" w16cid:durableId="1720785734">
    <w:abstractNumId w:val="43"/>
  </w:num>
  <w:num w:numId="45" w16cid:durableId="1081637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F3"/>
    <w:rsid w:val="0000103C"/>
    <w:rsid w:val="00013D80"/>
    <w:rsid w:val="00023725"/>
    <w:rsid w:val="00026353"/>
    <w:rsid w:val="00034EE4"/>
    <w:rsid w:val="00051217"/>
    <w:rsid w:val="00053065"/>
    <w:rsid w:val="000853FC"/>
    <w:rsid w:val="00087014"/>
    <w:rsid w:val="000B115A"/>
    <w:rsid w:val="000D1CEE"/>
    <w:rsid w:val="000E0A7C"/>
    <w:rsid w:val="000E2395"/>
    <w:rsid w:val="001017AF"/>
    <w:rsid w:val="00124E14"/>
    <w:rsid w:val="00133623"/>
    <w:rsid w:val="001629A3"/>
    <w:rsid w:val="00163EF3"/>
    <w:rsid w:val="001A7B91"/>
    <w:rsid w:val="001D3A54"/>
    <w:rsid w:val="001D4764"/>
    <w:rsid w:val="001E2244"/>
    <w:rsid w:val="00227409"/>
    <w:rsid w:val="00233817"/>
    <w:rsid w:val="00234982"/>
    <w:rsid w:val="002364A8"/>
    <w:rsid w:val="00242FC4"/>
    <w:rsid w:val="0029788F"/>
    <w:rsid w:val="002A786C"/>
    <w:rsid w:val="002C2E6A"/>
    <w:rsid w:val="002E2E09"/>
    <w:rsid w:val="002E54A4"/>
    <w:rsid w:val="002F177F"/>
    <w:rsid w:val="0032141D"/>
    <w:rsid w:val="0034433B"/>
    <w:rsid w:val="003534DF"/>
    <w:rsid w:val="00367197"/>
    <w:rsid w:val="00372DBB"/>
    <w:rsid w:val="00382CDB"/>
    <w:rsid w:val="00386B7E"/>
    <w:rsid w:val="00393CEC"/>
    <w:rsid w:val="00397BEA"/>
    <w:rsid w:val="003B13A1"/>
    <w:rsid w:val="003B676B"/>
    <w:rsid w:val="003C61A4"/>
    <w:rsid w:val="003E110C"/>
    <w:rsid w:val="003E1DA9"/>
    <w:rsid w:val="003E3979"/>
    <w:rsid w:val="004078F1"/>
    <w:rsid w:val="00410926"/>
    <w:rsid w:val="00425192"/>
    <w:rsid w:val="00434BFD"/>
    <w:rsid w:val="0043741A"/>
    <w:rsid w:val="00451A67"/>
    <w:rsid w:val="004671D9"/>
    <w:rsid w:val="004A2F67"/>
    <w:rsid w:val="004C27AC"/>
    <w:rsid w:val="004D12F8"/>
    <w:rsid w:val="00504B98"/>
    <w:rsid w:val="005227E8"/>
    <w:rsid w:val="00553DD9"/>
    <w:rsid w:val="005737E9"/>
    <w:rsid w:val="00590943"/>
    <w:rsid w:val="005A6A66"/>
    <w:rsid w:val="005B72E4"/>
    <w:rsid w:val="005C439C"/>
    <w:rsid w:val="005C5B15"/>
    <w:rsid w:val="005C7745"/>
    <w:rsid w:val="005D0614"/>
    <w:rsid w:val="005D4A7E"/>
    <w:rsid w:val="005F090F"/>
    <w:rsid w:val="005F2D11"/>
    <w:rsid w:val="00604A2E"/>
    <w:rsid w:val="00623091"/>
    <w:rsid w:val="006232C3"/>
    <w:rsid w:val="00625B8D"/>
    <w:rsid w:val="0064552D"/>
    <w:rsid w:val="006708A9"/>
    <w:rsid w:val="00673E75"/>
    <w:rsid w:val="00686531"/>
    <w:rsid w:val="006B43B5"/>
    <w:rsid w:val="006D71B5"/>
    <w:rsid w:val="006E05F3"/>
    <w:rsid w:val="006E1856"/>
    <w:rsid w:val="007214B3"/>
    <w:rsid w:val="00757B4E"/>
    <w:rsid w:val="00781B1C"/>
    <w:rsid w:val="0078206C"/>
    <w:rsid w:val="00791CAD"/>
    <w:rsid w:val="007D071A"/>
    <w:rsid w:val="007F3799"/>
    <w:rsid w:val="008078D4"/>
    <w:rsid w:val="008144BD"/>
    <w:rsid w:val="0082325F"/>
    <w:rsid w:val="00823711"/>
    <w:rsid w:val="00874747"/>
    <w:rsid w:val="0088647D"/>
    <w:rsid w:val="0089049E"/>
    <w:rsid w:val="00892C7A"/>
    <w:rsid w:val="008976E3"/>
    <w:rsid w:val="008B34B7"/>
    <w:rsid w:val="008B3943"/>
    <w:rsid w:val="008C4DDB"/>
    <w:rsid w:val="008C7203"/>
    <w:rsid w:val="008D01D1"/>
    <w:rsid w:val="00904E9E"/>
    <w:rsid w:val="00927D73"/>
    <w:rsid w:val="0097476A"/>
    <w:rsid w:val="00982F8E"/>
    <w:rsid w:val="00993C61"/>
    <w:rsid w:val="009D1CC3"/>
    <w:rsid w:val="009F7DDD"/>
    <w:rsid w:val="00A0079C"/>
    <w:rsid w:val="00A25862"/>
    <w:rsid w:val="00A34C32"/>
    <w:rsid w:val="00A43B06"/>
    <w:rsid w:val="00A4541E"/>
    <w:rsid w:val="00A67656"/>
    <w:rsid w:val="00A75E8B"/>
    <w:rsid w:val="00AC0612"/>
    <w:rsid w:val="00AC361F"/>
    <w:rsid w:val="00AF4D30"/>
    <w:rsid w:val="00AF7D73"/>
    <w:rsid w:val="00B01DE1"/>
    <w:rsid w:val="00B032AD"/>
    <w:rsid w:val="00B055C2"/>
    <w:rsid w:val="00B21D74"/>
    <w:rsid w:val="00B44E71"/>
    <w:rsid w:val="00B6590B"/>
    <w:rsid w:val="00B803F1"/>
    <w:rsid w:val="00B8642E"/>
    <w:rsid w:val="00B9743C"/>
    <w:rsid w:val="00BB3FBD"/>
    <w:rsid w:val="00BC2197"/>
    <w:rsid w:val="00BC6E32"/>
    <w:rsid w:val="00BD13B5"/>
    <w:rsid w:val="00BD6355"/>
    <w:rsid w:val="00BD6E53"/>
    <w:rsid w:val="00C352F7"/>
    <w:rsid w:val="00C72F90"/>
    <w:rsid w:val="00C749AC"/>
    <w:rsid w:val="00C77583"/>
    <w:rsid w:val="00CC4394"/>
    <w:rsid w:val="00CC663E"/>
    <w:rsid w:val="00CD1A13"/>
    <w:rsid w:val="00CF653F"/>
    <w:rsid w:val="00D304CA"/>
    <w:rsid w:val="00D33B96"/>
    <w:rsid w:val="00D34D88"/>
    <w:rsid w:val="00D4437A"/>
    <w:rsid w:val="00D80087"/>
    <w:rsid w:val="00D82BCB"/>
    <w:rsid w:val="00D93498"/>
    <w:rsid w:val="00DA0A08"/>
    <w:rsid w:val="00DD570E"/>
    <w:rsid w:val="00DF2C3D"/>
    <w:rsid w:val="00DF7157"/>
    <w:rsid w:val="00E2013C"/>
    <w:rsid w:val="00E367C8"/>
    <w:rsid w:val="00E71D07"/>
    <w:rsid w:val="00E760C4"/>
    <w:rsid w:val="00EC6C03"/>
    <w:rsid w:val="00ED2DA8"/>
    <w:rsid w:val="00F04DF0"/>
    <w:rsid w:val="00F177F5"/>
    <w:rsid w:val="00F37BC1"/>
    <w:rsid w:val="00F44DFB"/>
    <w:rsid w:val="00F522CA"/>
    <w:rsid w:val="00F52A6F"/>
    <w:rsid w:val="00F6260D"/>
    <w:rsid w:val="00F93EB7"/>
    <w:rsid w:val="00FC1B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13783"/>
  <w15:docId w15:val="{5A9EA1C8-F365-441B-A2BF-39D34FEEF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7583"/>
  </w:style>
  <w:style w:type="paragraph" w:styleId="Heading1">
    <w:name w:val="heading 1"/>
    <w:basedOn w:val="Normal"/>
    <w:next w:val="Normal"/>
    <w:qFormat/>
    <w:rsid w:val="00E367C8"/>
    <w:pPr>
      <w:keepNext/>
      <w:jc w:val="center"/>
      <w:outlineLvl w:val="0"/>
    </w:pPr>
    <w:rPr>
      <w:sz w:val="32"/>
      <w:szCs w:val="20"/>
    </w:rPr>
  </w:style>
  <w:style w:type="paragraph" w:styleId="Heading2">
    <w:name w:val="heading 2"/>
    <w:basedOn w:val="Normal"/>
    <w:next w:val="Normal"/>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0926"/>
    <w:pPr>
      <w:tabs>
        <w:tab w:val="center" w:pos="4320"/>
        <w:tab w:val="right" w:pos="8640"/>
      </w:tabs>
    </w:pPr>
  </w:style>
  <w:style w:type="paragraph" w:styleId="Footer">
    <w:name w:val="footer"/>
    <w:basedOn w:val="Normal"/>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uiPriority w:val="39"/>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A75E8B"/>
    <w:pPr>
      <w:spacing w:after="100"/>
    </w:pPr>
  </w:style>
  <w:style w:type="paragraph" w:styleId="TOC2">
    <w:name w:val="toc 2"/>
    <w:basedOn w:val="Normal"/>
    <w:next w:val="Normal"/>
    <w:autoRedefine/>
    <w:uiPriority w:val="39"/>
    <w:rsid w:val="003E1DA9"/>
    <w:pPr>
      <w:tabs>
        <w:tab w:val="left" w:pos="720"/>
        <w:tab w:val="right" w:leader="dot" w:pos="9062"/>
      </w:tabs>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character" w:customStyle="1" w:styleId="Heading3Char">
    <w:name w:val="Heading 3 Char"/>
    <w:basedOn w:val="DefaultParagraphFont"/>
    <w:link w:val="Heading3"/>
    <w:rsid w:val="006D71B5"/>
    <w:rPr>
      <w:rFonts w:cs="Arial"/>
      <w:b/>
      <w:bCs/>
      <w:i/>
    </w:rPr>
  </w:style>
  <w:style w:type="paragraph" w:customStyle="1" w:styleId="Hnh">
    <w:name w:val="Hình"/>
    <w:basedOn w:val="Normal"/>
    <w:link w:val="HnhChar"/>
    <w:qFormat/>
    <w:rsid w:val="00B21D74"/>
    <w:pPr>
      <w:jc w:val="center"/>
    </w:pPr>
    <w:rPr>
      <w:i/>
      <w:sz w:val="24"/>
    </w:rPr>
  </w:style>
  <w:style w:type="character" w:customStyle="1" w:styleId="HnhChar">
    <w:name w:val="Hình Char"/>
    <w:basedOn w:val="DefaultParagraphFont"/>
    <w:link w:val="Hnh"/>
    <w:rsid w:val="00B21D74"/>
    <w:rPr>
      <w:i/>
      <w:sz w:val="24"/>
    </w:rPr>
  </w:style>
  <w:style w:type="paragraph" w:customStyle="1" w:styleId="Bng">
    <w:name w:val="Bảng"/>
    <w:basedOn w:val="Normal"/>
    <w:link w:val="BngChar"/>
    <w:qFormat/>
    <w:rsid w:val="00B21D74"/>
    <w:pPr>
      <w:shd w:val="clear" w:color="auto" w:fill="FFFFFF"/>
      <w:spacing w:line="360" w:lineRule="auto"/>
    </w:pPr>
    <w:rPr>
      <w:rFonts w:eastAsia="Arial"/>
      <w:b/>
      <w:bCs/>
      <w:i/>
      <w:color w:val="1A1C1E"/>
      <w:sz w:val="24"/>
    </w:rPr>
  </w:style>
  <w:style w:type="character" w:customStyle="1" w:styleId="BngChar">
    <w:name w:val="Bảng Char"/>
    <w:basedOn w:val="DefaultParagraphFont"/>
    <w:link w:val="Bng"/>
    <w:rsid w:val="00B21D74"/>
    <w:rPr>
      <w:rFonts w:eastAsia="Arial"/>
      <w:b/>
      <w:bCs/>
      <w:i/>
      <w:color w:val="1A1C1E"/>
      <w:sz w:val="24"/>
      <w:shd w:val="clear" w:color="auto" w:fill="FFFFFF"/>
    </w:rPr>
  </w:style>
  <w:style w:type="character" w:styleId="UnresolvedMention">
    <w:name w:val="Unresolved Mention"/>
    <w:basedOn w:val="DefaultParagraphFont"/>
    <w:uiPriority w:val="99"/>
    <w:semiHidden/>
    <w:unhideWhenUsed/>
    <w:rsid w:val="00D93498"/>
    <w:rPr>
      <w:color w:val="605E5C"/>
      <w:shd w:val="clear" w:color="auto" w:fill="E1DFDD"/>
    </w:rPr>
  </w:style>
  <w:style w:type="paragraph" w:styleId="EndnoteText">
    <w:name w:val="endnote text"/>
    <w:basedOn w:val="Normal"/>
    <w:link w:val="EndnoteTextChar"/>
    <w:semiHidden/>
    <w:unhideWhenUsed/>
    <w:rsid w:val="0088647D"/>
    <w:rPr>
      <w:sz w:val="20"/>
      <w:szCs w:val="20"/>
    </w:rPr>
  </w:style>
  <w:style w:type="character" w:customStyle="1" w:styleId="EndnoteTextChar">
    <w:name w:val="Endnote Text Char"/>
    <w:basedOn w:val="DefaultParagraphFont"/>
    <w:link w:val="EndnoteText"/>
    <w:semiHidden/>
    <w:rsid w:val="0088647D"/>
    <w:rPr>
      <w:sz w:val="20"/>
      <w:szCs w:val="20"/>
    </w:rPr>
  </w:style>
  <w:style w:type="character" w:styleId="EndnoteReference">
    <w:name w:val="endnote reference"/>
    <w:basedOn w:val="DefaultParagraphFont"/>
    <w:semiHidden/>
    <w:unhideWhenUsed/>
    <w:rsid w:val="008864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etbootstrap.com/docs/5.3/"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sepay.v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evelopers.google.com/identity/protocols/oauth2/web-serve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ev.mysql.com/doc/refman/8.0/"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www.php.net/manual/en/" TargetMode="External"/><Relationship Id="rId27" Type="http://schemas.openxmlformats.org/officeDocument/2006/relationships/header" Target="head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wnloads\09-Mau%20bao%20cao%20ket%20thuc%20mon%20PTUDWeb%20ma%20nguon%20mo%20-%20new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C3CCA-1930-4930-907A-CB91FE460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09-Mau bao cao ket thuc mon PTUDWeb ma nguon mo - newest.dotx</Template>
  <TotalTime>255</TotalTime>
  <Pages>54</Pages>
  <Words>9741</Words>
  <Characters>55525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65136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acer</dc:creator>
  <cp:lastModifiedBy>Pham Hieu</cp:lastModifiedBy>
  <cp:revision>14</cp:revision>
  <cp:lastPrinted>2026-01-09T05:00:00Z</cp:lastPrinted>
  <dcterms:created xsi:type="dcterms:W3CDTF">2026-01-09T00:32:00Z</dcterms:created>
  <dcterms:modified xsi:type="dcterms:W3CDTF">2026-01-09T05:55:00Z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96468e67-b8c7-4af5-b59d-ce8100560845</vt:lpwstr>
  </property>
</Properties>
</file>